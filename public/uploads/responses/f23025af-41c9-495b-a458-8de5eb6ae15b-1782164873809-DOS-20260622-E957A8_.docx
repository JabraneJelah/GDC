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324544D4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03086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محمد عبدي</w:t>
      </w:r>
      <w:proofErr w:type="spellStart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Start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51D649C8" w:rsidR="00CE02D2" w:rsidRDefault="00030867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أستاذ(ة) مبرز(ة)</w:t>
      </w:r>
      <w:proofErr w:type="gramStart"/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End"/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03086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التخدير والإنعاش -أ-</w:t>
      </w:r>
      <w:r w:rsidR="00CE02D2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454816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40523387" w14:textId="5862531D" w:rsidR="00C34079" w:rsidRDefault="00C34079" w:rsidP="00C34079">
      <w:pPr>
        <w:tabs>
          <w:tab w:val="left" w:pos="3990"/>
        </w:tabs>
        <w:bidi/>
        <w:jc w:val="center"/>
        <w:outlineLvl w:val="0"/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</w:pPr>
    </w:p>
    <w:p w14:paraId="4F1B5361" w14:textId="77777777" w:rsidR="00C34079" w:rsidRPr="005373C8" w:rsidRDefault="00C34079" w:rsidP="00C34079">
      <w:pPr>
        <w:tabs>
          <w:tab w:val="left" w:pos="3990"/>
        </w:tabs>
        <w:bidi/>
        <w:jc w:val="center"/>
        <w:outlineLvl w:val="0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C8F98BD" w14:textId="77777777" w:rsidR="00C34079" w:rsidRPr="005373C8" w:rsidRDefault="00C34079" w:rsidP="00C34079">
      <w:pPr>
        <w:tabs>
          <w:tab w:val="left" w:pos="3990"/>
        </w:tabs>
        <w:jc w:val="right"/>
        <w:outlineLvl w:val="0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استفسار بشأن عدم الحضور للفحص الطبي المضاد</w:t>
      </w: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.</w:t>
      </w:r>
    </w:p>
    <w:p w14:paraId="1BE34435" w14:textId="77777777" w:rsidR="00C34079" w:rsidRPr="005373C8" w:rsidRDefault="00C34079" w:rsidP="00C34079">
      <w:pPr>
        <w:tabs>
          <w:tab w:val="left" w:pos="3990"/>
        </w:tabs>
        <w:jc w:val="right"/>
        <w:outlineLvl w:val="0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</w:p>
    <w:p w14:paraId="78BC6BE8" w14:textId="77777777" w:rsidR="00C34079" w:rsidRPr="005373C8" w:rsidRDefault="00C34079" w:rsidP="00C34079">
      <w:pPr>
        <w:tabs>
          <w:tab w:val="left" w:pos="3990"/>
        </w:tabs>
        <w:bidi/>
        <w:jc w:val="both"/>
        <w:outlineLvl w:val="0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6F84AE7F" w14:textId="77777777" w:rsidR="00C34079" w:rsidRPr="005373C8" w:rsidRDefault="00C34079" w:rsidP="00C34079">
      <w:pPr>
        <w:tabs>
          <w:tab w:val="left" w:pos="4035"/>
        </w:tabs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</w:p>
    <w:p w14:paraId="50272ADB" w14:textId="6BE17BC7" w:rsidR="00C34079" w:rsidRPr="005373C8" w:rsidRDefault="00C34079" w:rsidP="00C34079">
      <w:pPr>
        <w:tabs>
          <w:tab w:val="left" w:pos="4035"/>
        </w:tabs>
        <w:bidi/>
        <w:spacing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تبعا للاستدعاء الموجه إليكم بخصوص الخضوع للفحص الطبي المضاد</w:t>
      </w: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 xml:space="preserve"> من طرف اللجنة الطبية</w:t>
      </w:r>
      <w:r w:rsidRPr="005373C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، والذي كان مقررا إجراؤه بتاريخ </w:t>
      </w:r>
      <w:r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22/06/2026</w:t>
      </w:r>
      <w:proofErr w:type="spellStart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Start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030867" w:rsidRPr="0045481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03086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03086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5373C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نسجل عدم حضوركم لإجراء هذا الفحص</w:t>
      </w:r>
      <w:r w:rsidRPr="005373C8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9A402FB" w14:textId="77777777" w:rsidR="00C34079" w:rsidRPr="005373C8" w:rsidRDefault="00C34079" w:rsidP="00C34079">
      <w:pPr>
        <w:tabs>
          <w:tab w:val="left" w:pos="4035"/>
        </w:tabs>
        <w:bidi/>
        <w:spacing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ترتيبا على ذلك، أطلب منكم موافاتنا بتقديم جواب مفصل في الموضوع داخل أجل لا يتعدى 48 ساعة من تاريخ تسلمكم لهذا الاستفسار.</w:t>
      </w:r>
    </w:p>
    <w:p w14:paraId="74130E7A" w14:textId="77777777" w:rsidR="00C34079" w:rsidRPr="005373C8" w:rsidRDefault="00C34079" w:rsidP="00C34079">
      <w:pPr>
        <w:tabs>
          <w:tab w:val="left" w:pos="4035"/>
        </w:tabs>
        <w:bidi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</w:p>
    <w:p w14:paraId="1A1F6079" w14:textId="77777777" w:rsidR="00C34079" w:rsidRPr="005373C8" w:rsidRDefault="00C34079" w:rsidP="00C34079">
      <w:pPr>
        <w:tabs>
          <w:tab w:val="left" w:pos="4035"/>
        </w:tabs>
        <w:bidi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40C4C910" w14:textId="77777777" w:rsidR="00C34079" w:rsidRPr="005373C8" w:rsidRDefault="00C34079" w:rsidP="00C34079">
      <w:pPr>
        <w:tabs>
          <w:tab w:val="left" w:pos="3960"/>
        </w:tabs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5373C8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مع فائق الاحترام والتقدير.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0170" w14:textId="77777777" w:rsidR="00E52726" w:rsidRDefault="00E52726" w:rsidP="00A863CF">
      <w:r>
        <w:separator/>
      </w:r>
    </w:p>
  </w:endnote>
  <w:endnote w:type="continuationSeparator" w:id="0">
    <w:p w14:paraId="055EFB3F" w14:textId="77777777" w:rsidR="00E52726" w:rsidRDefault="00E52726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6BBF" w14:textId="77777777" w:rsidR="00E52726" w:rsidRDefault="00E52726" w:rsidP="00A863CF">
      <w:r>
        <w:separator/>
      </w:r>
    </w:p>
  </w:footnote>
  <w:footnote w:type="continuationSeparator" w:id="0">
    <w:p w14:paraId="69763B76" w14:textId="77777777" w:rsidR="00E52726" w:rsidRDefault="00E52726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439047">
    <w:abstractNumId w:val="19"/>
  </w:num>
  <w:num w:numId="2" w16cid:durableId="623924693">
    <w:abstractNumId w:val="18"/>
  </w:num>
  <w:num w:numId="3" w16cid:durableId="139615160">
    <w:abstractNumId w:val="2"/>
  </w:num>
  <w:num w:numId="4" w16cid:durableId="16740276">
    <w:abstractNumId w:val="12"/>
  </w:num>
  <w:num w:numId="5" w16cid:durableId="1711803518">
    <w:abstractNumId w:val="10"/>
  </w:num>
  <w:num w:numId="6" w16cid:durableId="1856190579">
    <w:abstractNumId w:val="9"/>
  </w:num>
  <w:num w:numId="7" w16cid:durableId="200166467">
    <w:abstractNumId w:val="21"/>
  </w:num>
  <w:num w:numId="8" w16cid:durableId="902368296">
    <w:abstractNumId w:val="20"/>
  </w:num>
  <w:num w:numId="9" w16cid:durableId="1263494119">
    <w:abstractNumId w:val="1"/>
  </w:num>
  <w:num w:numId="10" w16cid:durableId="2117289258">
    <w:abstractNumId w:val="16"/>
  </w:num>
  <w:num w:numId="11" w16cid:durableId="711922779">
    <w:abstractNumId w:val="22"/>
  </w:num>
  <w:num w:numId="12" w16cid:durableId="1643151079">
    <w:abstractNumId w:val="4"/>
  </w:num>
  <w:num w:numId="13" w16cid:durableId="337775484">
    <w:abstractNumId w:val="14"/>
  </w:num>
  <w:num w:numId="14" w16cid:durableId="238099375">
    <w:abstractNumId w:val="5"/>
  </w:num>
  <w:num w:numId="15" w16cid:durableId="933129837">
    <w:abstractNumId w:val="8"/>
  </w:num>
  <w:num w:numId="16" w16cid:durableId="441530677">
    <w:abstractNumId w:val="6"/>
  </w:num>
  <w:num w:numId="17" w16cid:durableId="1494104512">
    <w:abstractNumId w:val="17"/>
  </w:num>
  <w:num w:numId="18" w16cid:durableId="1903174093">
    <w:abstractNumId w:val="15"/>
  </w:num>
  <w:num w:numId="19" w16cid:durableId="817305608">
    <w:abstractNumId w:val="13"/>
  </w:num>
  <w:num w:numId="20" w16cid:durableId="703604184">
    <w:abstractNumId w:val="11"/>
  </w:num>
  <w:num w:numId="21" w16cid:durableId="835733483">
    <w:abstractNumId w:val="0"/>
  </w:num>
  <w:num w:numId="22" w16cid:durableId="738210880">
    <w:abstractNumId w:val="3"/>
  </w:num>
  <w:num w:numId="23" w16cid:durableId="192617231">
    <w:abstractNumId w:val="3"/>
  </w:num>
  <w:num w:numId="24" w16cid:durableId="1031807978">
    <w:abstractNumId w:val="3"/>
  </w:num>
  <w:num w:numId="25" w16cid:durableId="1376808213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867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ACB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595F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4816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77733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0534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079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726"/>
    <w:rsid w:val="00E53F1A"/>
    <w:rsid w:val="00E61635"/>
    <w:rsid w:val="00E62923"/>
    <w:rsid w:val="00E64F58"/>
    <w:rsid w:val="00E65476"/>
    <w:rsid w:val="00E6662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D6CE6-F95A-4853-BA98-9FF5D9F1B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2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2026-05-18T15:06:00Z</dcterms:created>
  <dcterms:modified xsi:type="dcterms:W3CDTF">2026-06-10T08:14:00Z</dcterms:modified>
</cp:coreProperties>
</file>