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51FBA99C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E6700E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MOHAMMED AABDI</w:t>
      </w:r>
      <w:proofErr w:type="spellStart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….</w:t>
      </w:r>
    </w:p>
    <w:p w14:paraId="149DDBD8" w14:textId="72F1C292" w:rsidR="00CE02D2" w:rsidRDefault="00AC3C24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Maitre de conference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E55D20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E6700E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Chirurgie Cardio-Vasculaire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E55D2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416B86DC" w14:textId="658F9091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تبعاً لما ورد في محضر اللجنة الطبية الإقليمية الخاصة بالفحص المضاد، والذي خلص إلى اعتبار الشهادة الطبية المدلى بها بتاريخ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10/06/2026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91F17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B1705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لمدة </w:t>
      </w:r>
      <w:r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…</w:t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33</w:t>
      </w:r>
      <w:proofErr w:type="spellStart"/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E13D1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E55D20" w:rsidRPr="00E55D2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806C6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AC3C24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E55D20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في حكم </w:t>
      </w:r>
      <w:r w:rsidRPr="003113DB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عطلة مرضية غير </w:t>
      </w:r>
      <w:r w:rsidRPr="003113DB">
        <w:rPr>
          <w:rFonts w:ascii="Arabic Typesetting" w:hAnsi="Arabic Typesetting" w:cs="Arabic Typesetting" w:hint="cs"/>
          <w:sz w:val="40"/>
          <w:szCs w:val="40"/>
          <w:rtl/>
          <w:lang w:val="fr-MA" w:eastAsia="fr-MA"/>
        </w:rPr>
        <w:t>مبررة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حيث لوحظ أن هذه الشهادة قد استُعملت لغرض غير استشفائي، فإن هذا السلوك يُعد غير مقبول ويتنافى مع الضوابط الإدارية المعمول بها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218B39" w14:textId="77777777" w:rsidR="00C26BBF" w:rsidRPr="000731F9" w:rsidRDefault="00C26BBF" w:rsidP="009D5EAD">
      <w:pPr>
        <w:bidi/>
        <w:spacing w:before="100" w:beforeAutospacing="1" w:after="100" w:afterAutospacing="1" w:line="360" w:lineRule="auto"/>
        <w:jc w:val="both"/>
        <w:rPr>
          <w:lang w:val="fr-MA" w:eastAsia="fr-MA"/>
        </w:rPr>
      </w:pP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وعليه، نطلب منكم موافاتنا بجواب مفصل حول الموضوع داخل أجل لا يتعدى </w:t>
      </w:r>
      <w:r w:rsidRPr="000731F9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48 </w:t>
      </w:r>
      <w:r w:rsidRPr="000731F9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ساعة من تاريخ توصلكم بهذا الاستفسار</w:t>
      </w:r>
      <w:r w:rsidRPr="000731F9">
        <w:rPr>
          <w:lang w:val="fr-MA" w:eastAsia="fr-MA"/>
        </w:rPr>
        <w:t>.</w:t>
      </w:r>
    </w:p>
    <w:p w14:paraId="256C4681" w14:textId="77777777" w:rsidR="00E66626" w:rsidRPr="00C26BB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10E7E" w14:textId="77777777" w:rsidR="00B70EC4" w:rsidRDefault="00B70EC4" w:rsidP="00A863CF">
      <w:r>
        <w:separator/>
      </w:r>
    </w:p>
  </w:endnote>
  <w:endnote w:type="continuationSeparator" w:id="0">
    <w:p w14:paraId="3499C428" w14:textId="77777777" w:rsidR="00B70EC4" w:rsidRDefault="00B70EC4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35F0" w14:textId="77777777" w:rsidR="00B70EC4" w:rsidRDefault="00B70EC4" w:rsidP="00A863CF">
      <w:r>
        <w:separator/>
      </w:r>
    </w:p>
  </w:footnote>
  <w:footnote w:type="continuationSeparator" w:id="0">
    <w:p w14:paraId="3C00A659" w14:textId="77777777" w:rsidR="00B70EC4" w:rsidRDefault="00B70EC4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 تطوان .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 تطوان .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962477">
    <w:abstractNumId w:val="19"/>
  </w:num>
  <w:num w:numId="2" w16cid:durableId="952057330">
    <w:abstractNumId w:val="18"/>
  </w:num>
  <w:num w:numId="3" w16cid:durableId="916747481">
    <w:abstractNumId w:val="2"/>
  </w:num>
  <w:num w:numId="4" w16cid:durableId="63377816">
    <w:abstractNumId w:val="12"/>
  </w:num>
  <w:num w:numId="5" w16cid:durableId="713312540">
    <w:abstractNumId w:val="10"/>
  </w:num>
  <w:num w:numId="6" w16cid:durableId="186412953">
    <w:abstractNumId w:val="9"/>
  </w:num>
  <w:num w:numId="7" w16cid:durableId="1372415659">
    <w:abstractNumId w:val="21"/>
  </w:num>
  <w:num w:numId="8" w16cid:durableId="29576956">
    <w:abstractNumId w:val="20"/>
  </w:num>
  <w:num w:numId="9" w16cid:durableId="913706275">
    <w:abstractNumId w:val="1"/>
  </w:num>
  <w:num w:numId="10" w16cid:durableId="713047453">
    <w:abstractNumId w:val="16"/>
  </w:num>
  <w:num w:numId="11" w16cid:durableId="1082681888">
    <w:abstractNumId w:val="22"/>
  </w:num>
  <w:num w:numId="12" w16cid:durableId="1999460926">
    <w:abstractNumId w:val="4"/>
  </w:num>
  <w:num w:numId="13" w16cid:durableId="1186483743">
    <w:abstractNumId w:val="14"/>
  </w:num>
  <w:num w:numId="14" w16cid:durableId="245918901">
    <w:abstractNumId w:val="5"/>
  </w:num>
  <w:num w:numId="15" w16cid:durableId="1117143223">
    <w:abstractNumId w:val="8"/>
  </w:num>
  <w:num w:numId="16" w16cid:durableId="258486246">
    <w:abstractNumId w:val="6"/>
  </w:num>
  <w:num w:numId="17" w16cid:durableId="1544756671">
    <w:abstractNumId w:val="17"/>
  </w:num>
  <w:num w:numId="18" w16cid:durableId="1308314011">
    <w:abstractNumId w:val="15"/>
  </w:num>
  <w:num w:numId="19" w16cid:durableId="2089692475">
    <w:abstractNumId w:val="13"/>
  </w:num>
  <w:num w:numId="20" w16cid:durableId="1039206916">
    <w:abstractNumId w:val="11"/>
  </w:num>
  <w:num w:numId="21" w16cid:durableId="868681925">
    <w:abstractNumId w:val="0"/>
  </w:num>
  <w:num w:numId="22" w16cid:durableId="1759131360">
    <w:abstractNumId w:val="3"/>
  </w:num>
  <w:num w:numId="23" w16cid:durableId="127862248">
    <w:abstractNumId w:val="3"/>
  </w:num>
  <w:num w:numId="24" w16cid:durableId="2003656034">
    <w:abstractNumId w:val="3"/>
  </w:num>
  <w:num w:numId="25" w16cid:durableId="841234830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D7012"/>
    <w:rsid w:val="002E05EC"/>
    <w:rsid w:val="002E08C8"/>
    <w:rsid w:val="002E2C9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1FF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E2CCB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36DF1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B16FD"/>
    <w:rsid w:val="006B373B"/>
    <w:rsid w:val="006C3222"/>
    <w:rsid w:val="006C3AA9"/>
    <w:rsid w:val="006C56C5"/>
    <w:rsid w:val="006D4B12"/>
    <w:rsid w:val="006D4C17"/>
    <w:rsid w:val="006D62E3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2590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64"/>
    <w:rsid w:val="00817156"/>
    <w:rsid w:val="00822FD4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8F78EB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D5EAD"/>
    <w:rsid w:val="009E3987"/>
    <w:rsid w:val="009F0304"/>
    <w:rsid w:val="009F429B"/>
    <w:rsid w:val="00A003B5"/>
    <w:rsid w:val="00A01C6A"/>
    <w:rsid w:val="00A01C6C"/>
    <w:rsid w:val="00A03CFF"/>
    <w:rsid w:val="00A06422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3D75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4A9A"/>
    <w:rsid w:val="00AB7C49"/>
    <w:rsid w:val="00AC3C24"/>
    <w:rsid w:val="00AC4865"/>
    <w:rsid w:val="00AC6747"/>
    <w:rsid w:val="00AD59B0"/>
    <w:rsid w:val="00AE2FED"/>
    <w:rsid w:val="00AE6B5A"/>
    <w:rsid w:val="00AF0342"/>
    <w:rsid w:val="00AF05F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17050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0EC4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C67E8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6BBF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981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28CE"/>
    <w:rsid w:val="00E53F1A"/>
    <w:rsid w:val="00E55D20"/>
    <w:rsid w:val="00E61635"/>
    <w:rsid w:val="00E62923"/>
    <w:rsid w:val="00E64F58"/>
    <w:rsid w:val="00E65476"/>
    <w:rsid w:val="00E66626"/>
    <w:rsid w:val="00E6700E"/>
    <w:rsid w:val="00E67E66"/>
    <w:rsid w:val="00E80DF3"/>
    <w:rsid w:val="00E81793"/>
    <w:rsid w:val="00E8277A"/>
    <w:rsid w:val="00E91F17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3D1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1B4B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55FE99-26D0-40E3-B6FD-6119417C8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19</TotalTime>
  <Pages>1</Pages>
  <Words>107</Words>
  <Characters>591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16</cp:revision>
  <cp:lastPrinted>2026-03-11T09:51:00Z</cp:lastPrinted>
  <dcterms:created xsi:type="dcterms:W3CDTF">2026-05-19T09:52:00Z</dcterms:created>
  <dcterms:modified xsi:type="dcterms:W3CDTF">2026-05-19T10:22:00Z</dcterms:modified>
</cp:coreProperties>
</file>