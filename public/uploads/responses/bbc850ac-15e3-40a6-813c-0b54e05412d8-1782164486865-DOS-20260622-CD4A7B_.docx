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محمد عبدي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أستاذ(ة) مبرز(ة)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التخدير والإنعاش -أ-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658F9091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22/06/2026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91F1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B1705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66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E13D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0E7E" w14:textId="77777777" w:rsidR="00B70EC4" w:rsidRDefault="00B70EC4" w:rsidP="00A863CF">
      <w:r>
        <w:separator/>
      </w:r>
    </w:p>
  </w:endnote>
  <w:endnote w:type="continuationSeparator" w:id="0">
    <w:p w14:paraId="3499C428" w14:textId="77777777" w:rsidR="00B70EC4" w:rsidRDefault="00B70EC4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35F0" w14:textId="77777777" w:rsidR="00B70EC4" w:rsidRDefault="00B70EC4" w:rsidP="00A863CF">
      <w:r>
        <w:separator/>
      </w:r>
    </w:p>
  </w:footnote>
  <w:footnote w:type="continuationSeparator" w:id="0">
    <w:p w14:paraId="3C00A659" w14:textId="77777777" w:rsidR="00B70EC4" w:rsidRDefault="00B70EC4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D7012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7050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0EC4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1F17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3D1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19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16</cp:revision>
  <cp:lastPrinted>2026-03-11T09:51:00Z</cp:lastPrinted>
  <dcterms:created xsi:type="dcterms:W3CDTF">2026-05-19T09:52:00Z</dcterms:created>
  <dcterms:modified xsi:type="dcterms:W3CDTF">2026-05-19T10:22:00Z</dcterms:modified>
</cp:coreProperties>
</file>