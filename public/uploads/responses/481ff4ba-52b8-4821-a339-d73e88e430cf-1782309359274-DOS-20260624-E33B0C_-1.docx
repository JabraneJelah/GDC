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02A34" w14:textId="77777777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17962139" w14:textId="768AB935" w:rsidR="00CE02D2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75854465" w14:textId="3FEA90E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jabrane jelah</w:t>
      </w:r>
      <w:proofErr w:type="spellStart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.</w:t>
      </w:r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</w:t>
      </w:r>
    </w:p>
    <w:p w14:paraId="149DDBD8" w14:textId="6D506FDB" w:rsidR="00CE02D2" w:rsidRDefault="006D6387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أستاذ(ة) التعليم العالي</w:t>
      </w:r>
      <w:proofErr w:type="gramStart"/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End"/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CE02D2" w:rsidRPr="007C35D7">
        <w:rPr>
          <w:rtl/>
        </w:rPr>
        <w:t xml:space="preserve"> </w:t>
      </w:r>
      <w:r w:rsidR="00CE02D2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="00CE02D2" w:rsidRPr="006D6387">
        <w:rPr>
          <w:rFonts w:ascii="Arabic Typesetting" w:hAnsi="Arabic Typesetting" w:cs="Arabic Typesetting"/>
          <w:sz w:val="40"/>
          <w:szCs w:val="40"/>
          <w:lang w:val="fr-MA" w:eastAsia="fr-MA"/>
        </w:rPr>
        <w:t>…</w:t>
      </w:r>
      <w:r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أمراض الأعصاب</w:t>
      </w:r>
      <w:r w:rsidR="00CE02D2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...</w:t>
      </w:r>
      <w:r w:rsidR="00CE02D2" w:rsidRPr="00AF5BE0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 xml:space="preserve"> </w:t>
      </w:r>
      <w:r w:rsidR="00CE02D2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بالمستشفى الجامعي العام محمد السادس طنجة، التابع للمجموعة الصحية الترابية لجهة </w:t>
      </w:r>
    </w:p>
    <w:p w14:paraId="07079868" w14:textId="77777777" w:rsidR="00CE02D2" w:rsidRPr="0019703C" w:rsidRDefault="00CE02D2" w:rsidP="00CE02D2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496E8454" w14:textId="77777777" w:rsidR="00CE02D2" w:rsidRPr="00D45EC2" w:rsidRDefault="00CE02D2" w:rsidP="00CE02D2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FD76D59" w14:textId="623EFC92" w:rsidR="00CE02D2" w:rsidRDefault="00CE02D2" w:rsidP="00CE02D2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3A643F">
        <w:rPr>
          <w:rFonts w:ascii="Arabic Typesetting" w:hAnsi="Arabic Typesetting" w:cs="Arabic Typesetting"/>
          <w:b/>
          <w:bCs/>
          <w:sz w:val="40"/>
          <w:szCs w:val="40"/>
          <w:rtl/>
          <w:lang w:val="fr-MA" w:eastAsia="fr-MA"/>
        </w:rPr>
        <w:t>الموضوع</w:t>
      </w:r>
      <w:r w:rsidRPr="003A643F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: طلب استفسار</w:t>
      </w:r>
      <w:r w:rsidRPr="003A643F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1A6F6158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3DF62491" w14:textId="6F9F0C73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مغادرتكم للعمل يوم </w:t>
      </w:r>
      <w:r w:rsidRPr="006D638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 xml:space="preserve">16/06/2026</w:t>
      </w:r>
      <w:proofErr w:type="spellStart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gramStart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proofErr w:type="spellEnd"/>
      <w:r w:rsidR="006D6387" w:rsidRPr="00AF5BE0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/>
      </w:r>
      <w:r w:rsidRPr="006D638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…</w:t>
      </w:r>
      <w:proofErr w:type="gramEnd"/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قبل انتهاء التوقيت الإداري المحدد، دون مبرر قانوني أو إذن مسبق، وهو ما يتنافى مع الالتزامات المهنية المنصوص عليها وفقا للقوانين والأنظمة الجاري بها العمل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6E59FFA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وعليه، أطلب منكم تقديم جواب مفصل بخصوص مغادرتكم للعمل قبل الوقت، داخل أجل لا يتعدى 48 ساعة من تاريخ تسلمكم لهذا الاستفسار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5236F05E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0B028FB" w14:textId="77777777" w:rsidR="00E66626" w:rsidRPr="00E66626" w:rsidRDefault="00E66626" w:rsidP="00E66626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E66626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E66626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56C4681" w14:textId="77777777" w:rsidR="00E66626" w:rsidRPr="003A643F" w:rsidRDefault="00E66626" w:rsidP="00E66626">
      <w:pPr>
        <w:bidi/>
        <w:spacing w:before="100" w:beforeAutospacing="1" w:after="100" w:afterAutospacing="1" w:line="480" w:lineRule="auto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2216180A" w14:textId="206B555A" w:rsidR="00E64F58" w:rsidRPr="00CE02D2" w:rsidRDefault="00E64F58" w:rsidP="00CE02D2"/>
    <w:sectPr w:rsidR="00E64F58" w:rsidRPr="00CE02D2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C06A5" w14:textId="77777777" w:rsidR="001970D7" w:rsidRDefault="001970D7" w:rsidP="00A863CF">
      <w:r>
        <w:separator/>
      </w:r>
    </w:p>
  </w:endnote>
  <w:endnote w:type="continuationSeparator" w:id="0">
    <w:p w14:paraId="7C4827C5" w14:textId="77777777" w:rsidR="001970D7" w:rsidRDefault="001970D7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AAA2E" w14:textId="77777777" w:rsidR="001970D7" w:rsidRDefault="001970D7" w:rsidP="00A863CF">
      <w:r>
        <w:separator/>
      </w:r>
    </w:p>
  </w:footnote>
  <w:footnote w:type="continuationSeparator" w:id="0">
    <w:p w14:paraId="6056AFEF" w14:textId="77777777" w:rsidR="001970D7" w:rsidRDefault="001970D7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5301972">
    <w:abstractNumId w:val="19"/>
  </w:num>
  <w:num w:numId="2" w16cid:durableId="1263763085">
    <w:abstractNumId w:val="18"/>
  </w:num>
  <w:num w:numId="3" w16cid:durableId="509873446">
    <w:abstractNumId w:val="2"/>
  </w:num>
  <w:num w:numId="4" w16cid:durableId="673413260">
    <w:abstractNumId w:val="12"/>
  </w:num>
  <w:num w:numId="5" w16cid:durableId="987713531">
    <w:abstractNumId w:val="10"/>
  </w:num>
  <w:num w:numId="6" w16cid:durableId="1743796878">
    <w:abstractNumId w:val="9"/>
  </w:num>
  <w:num w:numId="7" w16cid:durableId="245261432">
    <w:abstractNumId w:val="21"/>
  </w:num>
  <w:num w:numId="8" w16cid:durableId="240793618">
    <w:abstractNumId w:val="20"/>
  </w:num>
  <w:num w:numId="9" w16cid:durableId="2016493378">
    <w:abstractNumId w:val="1"/>
  </w:num>
  <w:num w:numId="10" w16cid:durableId="1396395906">
    <w:abstractNumId w:val="16"/>
  </w:num>
  <w:num w:numId="11" w16cid:durableId="1136605266">
    <w:abstractNumId w:val="22"/>
  </w:num>
  <w:num w:numId="12" w16cid:durableId="1843351376">
    <w:abstractNumId w:val="4"/>
  </w:num>
  <w:num w:numId="13" w16cid:durableId="1018460907">
    <w:abstractNumId w:val="14"/>
  </w:num>
  <w:num w:numId="14" w16cid:durableId="668024848">
    <w:abstractNumId w:val="5"/>
  </w:num>
  <w:num w:numId="15" w16cid:durableId="2084646845">
    <w:abstractNumId w:val="8"/>
  </w:num>
  <w:num w:numId="16" w16cid:durableId="661659040">
    <w:abstractNumId w:val="6"/>
  </w:num>
  <w:num w:numId="17" w16cid:durableId="1066220000">
    <w:abstractNumId w:val="17"/>
  </w:num>
  <w:num w:numId="18" w16cid:durableId="1131364280">
    <w:abstractNumId w:val="15"/>
  </w:num>
  <w:num w:numId="19" w16cid:durableId="1706364771">
    <w:abstractNumId w:val="13"/>
  </w:num>
  <w:num w:numId="20" w16cid:durableId="1758213196">
    <w:abstractNumId w:val="11"/>
  </w:num>
  <w:num w:numId="21" w16cid:durableId="668559826">
    <w:abstractNumId w:val="0"/>
  </w:num>
  <w:num w:numId="22" w16cid:durableId="232934110">
    <w:abstractNumId w:val="3"/>
  </w:num>
  <w:num w:numId="23" w16cid:durableId="1366373700">
    <w:abstractNumId w:val="3"/>
  </w:num>
  <w:num w:numId="24" w16cid:durableId="982199949">
    <w:abstractNumId w:val="3"/>
  </w:num>
  <w:num w:numId="25" w16cid:durableId="1282571197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C5DC1"/>
    <w:rsid w:val="000D3C8D"/>
    <w:rsid w:val="000D54E0"/>
    <w:rsid w:val="000D661D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D7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5D93"/>
    <w:rsid w:val="00296EB8"/>
    <w:rsid w:val="002A061B"/>
    <w:rsid w:val="002A6711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14D5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EC0"/>
    <w:rsid w:val="00365628"/>
    <w:rsid w:val="00365BD2"/>
    <w:rsid w:val="003661F9"/>
    <w:rsid w:val="00371EB8"/>
    <w:rsid w:val="00373417"/>
    <w:rsid w:val="003809ED"/>
    <w:rsid w:val="00381800"/>
    <w:rsid w:val="003850B8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87"/>
    <w:rsid w:val="006D6396"/>
    <w:rsid w:val="006D7FEA"/>
    <w:rsid w:val="006E1167"/>
    <w:rsid w:val="006E5A82"/>
    <w:rsid w:val="006F1EFA"/>
    <w:rsid w:val="006F2B7C"/>
    <w:rsid w:val="006F3295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4201D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5253"/>
    <w:rsid w:val="007D0EF8"/>
    <w:rsid w:val="007D1203"/>
    <w:rsid w:val="007D459C"/>
    <w:rsid w:val="007D60E5"/>
    <w:rsid w:val="007E49B0"/>
    <w:rsid w:val="007E4DE8"/>
    <w:rsid w:val="007F544D"/>
    <w:rsid w:val="007F6971"/>
    <w:rsid w:val="00802E52"/>
    <w:rsid w:val="0080453A"/>
    <w:rsid w:val="008048F0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0278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3390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5BE0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2D2"/>
    <w:rsid w:val="00CE074A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662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30947D-97BA-478C-985B-82C08A5D7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7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4</cp:revision>
  <cp:lastPrinted>2026-03-11T09:51:00Z</cp:lastPrinted>
  <dcterms:created xsi:type="dcterms:W3CDTF">2026-04-18T11:02:00Z</dcterms:created>
  <dcterms:modified xsi:type="dcterms:W3CDTF">2026-05-19T11:11:00Z</dcterms:modified>
</cp:coreProperties>
</file>