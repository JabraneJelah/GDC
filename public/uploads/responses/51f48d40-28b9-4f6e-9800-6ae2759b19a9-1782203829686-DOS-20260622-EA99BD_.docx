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20E867D8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BE2062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محمد عبدي</w:t>
      </w:r>
      <w:proofErr w:type="spell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2C2F40A7" w:rsidR="00CE02D2" w:rsidRDefault="00BE206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أستاذ(ة) مبرز(ة)</w:t>
      </w:r>
      <w:proofErr w:type="gramStart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End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BE2062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التخدير والإنعاش -أ-</w:t>
      </w:r>
      <w:r w:rsidR="00CE02D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9E4447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35270A16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CDB8CD0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6DB5E3CC" w14:textId="12FD8C9D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لمراسلة مصالحكم، حول عدم احترامكم لأوقات الاستراحة يوم</w:t>
      </w:r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22/06/2026</w:t>
      </w:r>
      <w:proofErr w:type="spell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وذلك بتجاوز المدة الزمنية المحددة قانونا دون مبرر أو إذن مسبق، وهو ما يتنافى مع الالتزامات المهنية المنصوص عليها وفقا للقوانين والأنظمة الجاري بها العمل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75F0F9F3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عدم احترام أوقات الاستراحة، داخل أجل لا يتعدى 48 ساعة من تاريخ تسلمكم لهذا الاستفسار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8B1CE66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847E0EB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326C" w14:textId="77777777" w:rsidR="00571278" w:rsidRDefault="00571278" w:rsidP="00A863CF">
      <w:r>
        <w:separator/>
      </w:r>
    </w:p>
  </w:endnote>
  <w:endnote w:type="continuationSeparator" w:id="0">
    <w:p w14:paraId="4A4CED3C" w14:textId="77777777" w:rsidR="00571278" w:rsidRDefault="00571278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244E" w14:textId="77777777" w:rsidR="00571278" w:rsidRDefault="00571278" w:rsidP="00A863CF">
      <w:r>
        <w:separator/>
      </w:r>
    </w:p>
  </w:footnote>
  <w:footnote w:type="continuationSeparator" w:id="0">
    <w:p w14:paraId="31853C8B" w14:textId="77777777" w:rsidR="00571278" w:rsidRDefault="00571278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521750">
    <w:abstractNumId w:val="19"/>
  </w:num>
  <w:num w:numId="2" w16cid:durableId="897281305">
    <w:abstractNumId w:val="18"/>
  </w:num>
  <w:num w:numId="3" w16cid:durableId="800850136">
    <w:abstractNumId w:val="2"/>
  </w:num>
  <w:num w:numId="4" w16cid:durableId="461844819">
    <w:abstractNumId w:val="12"/>
  </w:num>
  <w:num w:numId="5" w16cid:durableId="630289461">
    <w:abstractNumId w:val="10"/>
  </w:num>
  <w:num w:numId="6" w16cid:durableId="139153761">
    <w:abstractNumId w:val="9"/>
  </w:num>
  <w:num w:numId="7" w16cid:durableId="417094737">
    <w:abstractNumId w:val="21"/>
  </w:num>
  <w:num w:numId="8" w16cid:durableId="730929506">
    <w:abstractNumId w:val="20"/>
  </w:num>
  <w:num w:numId="9" w16cid:durableId="834149861">
    <w:abstractNumId w:val="1"/>
  </w:num>
  <w:num w:numId="10" w16cid:durableId="1871841494">
    <w:abstractNumId w:val="16"/>
  </w:num>
  <w:num w:numId="11" w16cid:durableId="265307854">
    <w:abstractNumId w:val="22"/>
  </w:num>
  <w:num w:numId="12" w16cid:durableId="23600108">
    <w:abstractNumId w:val="4"/>
  </w:num>
  <w:num w:numId="13" w16cid:durableId="809790346">
    <w:abstractNumId w:val="14"/>
  </w:num>
  <w:num w:numId="14" w16cid:durableId="1206287599">
    <w:abstractNumId w:val="5"/>
  </w:num>
  <w:num w:numId="15" w16cid:durableId="238907130">
    <w:abstractNumId w:val="8"/>
  </w:num>
  <w:num w:numId="16" w16cid:durableId="123354311">
    <w:abstractNumId w:val="6"/>
  </w:num>
  <w:num w:numId="17" w16cid:durableId="534655777">
    <w:abstractNumId w:val="17"/>
  </w:num>
  <w:num w:numId="18" w16cid:durableId="1479760198">
    <w:abstractNumId w:val="15"/>
  </w:num>
  <w:num w:numId="19" w16cid:durableId="1365518495">
    <w:abstractNumId w:val="13"/>
  </w:num>
  <w:num w:numId="20" w16cid:durableId="958221056">
    <w:abstractNumId w:val="11"/>
  </w:num>
  <w:num w:numId="21" w16cid:durableId="67964894">
    <w:abstractNumId w:val="0"/>
  </w:num>
  <w:num w:numId="22" w16cid:durableId="2108890363">
    <w:abstractNumId w:val="3"/>
  </w:num>
  <w:num w:numId="23" w16cid:durableId="699547768">
    <w:abstractNumId w:val="3"/>
  </w:num>
  <w:num w:numId="24" w16cid:durableId="1978485705">
    <w:abstractNumId w:val="3"/>
  </w:num>
  <w:num w:numId="25" w16cid:durableId="154259240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5BCA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2CDB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1278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5175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E37B8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E444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2668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2062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F6316-73B6-4A82-AD17-F6D874F7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2026-05-18T15:04:00Z</dcterms:created>
  <dcterms:modified xsi:type="dcterms:W3CDTF">2026-06-10T08:10:00Z</dcterms:modified>
</cp:coreProperties>
</file>