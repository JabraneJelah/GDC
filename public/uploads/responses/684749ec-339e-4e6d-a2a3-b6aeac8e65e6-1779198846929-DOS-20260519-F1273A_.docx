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2C203564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Maitre de conference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Cardiologie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61978CAB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CB33" w14:textId="77777777" w:rsidR="00AF05F0" w:rsidRDefault="00AF05F0" w:rsidP="00A863CF">
      <w:r>
        <w:separator/>
      </w:r>
    </w:p>
  </w:endnote>
  <w:endnote w:type="continuationSeparator" w:id="0">
    <w:p w14:paraId="07575CA7" w14:textId="77777777" w:rsidR="00AF05F0" w:rsidRDefault="00AF05F0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A566" w14:textId="77777777" w:rsidR="00AF05F0" w:rsidRDefault="00AF05F0" w:rsidP="00A863CF">
      <w:r>
        <w:separator/>
      </w:r>
    </w:p>
  </w:footnote>
  <w:footnote w:type="continuationSeparator" w:id="0">
    <w:p w14:paraId="200CDE69" w14:textId="77777777" w:rsidR="00AF05F0" w:rsidRDefault="00AF05F0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C3222"/>
    <w:rsid w:val="006C3AA9"/>
    <w:rsid w:val="006C56C5"/>
    <w:rsid w:val="006D4B12"/>
    <w:rsid w:val="006D4C1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8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2026-03-11T09:51:00Z</cp:lastPrinted>
  <dcterms:created xsi:type="dcterms:W3CDTF">2026-05-19T09:52:00Z</dcterms:created>
  <dcterms:modified xsi:type="dcterms:W3CDTF">2026-05-19T10:00:00Z</dcterms:modified>
</cp:coreProperties>
</file>