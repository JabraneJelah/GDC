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171F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6D5A2D75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255131D5" w14:textId="42F8712A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………</w:t>
      </w:r>
      <w:r w:rsidR="00BF5073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{{nom_complet}}</w:t>
      </w:r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…………………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4DAF69E8" w14:textId="45179C56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(Profil)</w:t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7C35D7" w:rsidRPr="007C35D7">
        <w:rPr>
          <w:rtl/>
        </w:rPr>
        <w:t xml:space="preserve"> </w:t>
      </w:r>
      <w:r w:rsidR="007C35D7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7C35D7" w:rsidRPr="007C35D7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……</w:t>
      </w:r>
      <w:r w:rsidR="00BF5073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{{matricule}}</w:t>
      </w:r>
      <w:r w:rsidR="007C35D7" w:rsidRPr="007C35D7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…………...</w:t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 الجامعي العام محمد السادس طنجة، التابع للمجموعة الصحية الترابية لجهة </w:t>
      </w:r>
    </w:p>
    <w:p w14:paraId="36F178BE" w14:textId="3B2D2349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30B73DD4" w14:textId="02C32CF6" w:rsidR="007311A5" w:rsidRPr="00D45EC2" w:rsidRDefault="007311A5" w:rsidP="0019703C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216180A" w14:textId="378EC216" w:rsidR="00E64F58" w:rsidRDefault="00E64F58" w:rsidP="0019703C">
      <w:pPr>
        <w:bidi/>
        <w:rPr>
          <w:lang w:val="fr-MA"/>
        </w:rPr>
      </w:pPr>
    </w:p>
    <w:p w14:paraId="7AB8A513" w14:textId="18A1B700" w:rsidR="0019703C" w:rsidRDefault="0019703C" w:rsidP="0019703C">
      <w:pPr>
        <w:bidi/>
        <w:rPr>
          <w:lang w:val="fr-MA"/>
        </w:rPr>
      </w:pPr>
    </w:p>
    <w:p w14:paraId="2B9445D8" w14:textId="3AE4540C" w:rsidR="0019703C" w:rsidRPr="0019703C" w:rsidRDefault="0019703C" w:rsidP="0019703C">
      <w:pPr>
        <w:bidi/>
        <w:spacing w:before="100" w:beforeAutospacing="1" w:after="100" w:afterAutospacing="1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الموضوع: طلب استفسار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</w:p>
    <w:p w14:paraId="724843E9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596236AE" w14:textId="7FF557C8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 لمراسلة مصالحكم، حول حضوركم المتأخر للعمل يوم </w:t>
      </w:r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</w:t>
      </w:r>
      <w:r w:rsidR="00BF5073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{{date_faute}}</w:t>
      </w:r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………………………</w:t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على الساعة </w:t>
      </w:r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……………………………</w:t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بدون مبرر أو إذن مسبق، وهو ما يتنافى مع الالتزامات المهنية المنصوص عليها وفقا للقوانين والأنظمة الجاري بها العمل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7D8A6ED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 أطلب منكم تقديم جواب مفصل بخصوص تأخركم عن العمل، داخل أجل لا يتعدى 48 ساعة من تاريخ تسلمكم لهذا الاستفسار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3D889349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وأشير انتباهكم إلى أنه في حال تأخركم أو امتناعكم عن الرد على الاستفسار في الآجال المحددة، فإنه سيتخذ في حقكم العقوبات التأديبية اللازمة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3B873268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والسلام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EF64076" w14:textId="77777777" w:rsidR="0019703C" w:rsidRPr="007311A5" w:rsidRDefault="0019703C" w:rsidP="0019703C">
      <w:pPr>
        <w:bidi/>
        <w:rPr>
          <w:lang w:val="fr-MA"/>
        </w:rPr>
      </w:pPr>
    </w:p>
    <w:sectPr w:rsidR="0019703C" w:rsidRPr="007311A5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1E20F" w14:textId="77777777" w:rsidR="0097259B" w:rsidRDefault="0097259B" w:rsidP="00A863CF">
      <w:r>
        <w:separator/>
      </w:r>
    </w:p>
  </w:endnote>
  <w:endnote w:type="continuationSeparator" w:id="0">
    <w:p w14:paraId="6807C175" w14:textId="77777777" w:rsidR="0097259B" w:rsidRDefault="0097259B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>طريق الرباط، كلم 17، ص.ب 398، كزناية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398 -Gzinaya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2383B" w14:textId="77777777" w:rsidR="0097259B" w:rsidRDefault="0097259B" w:rsidP="00A863CF">
      <w:r>
        <w:separator/>
      </w:r>
    </w:p>
  </w:footnote>
  <w:footnote w:type="continuationSeparator" w:id="0">
    <w:p w14:paraId="1F947926" w14:textId="77777777" w:rsidR="0097259B" w:rsidRDefault="0097259B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 تطوان .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496650">
    <w:abstractNumId w:val="19"/>
  </w:num>
  <w:num w:numId="2" w16cid:durableId="59257236">
    <w:abstractNumId w:val="18"/>
  </w:num>
  <w:num w:numId="3" w16cid:durableId="539175360">
    <w:abstractNumId w:val="2"/>
  </w:num>
  <w:num w:numId="4" w16cid:durableId="1207568485">
    <w:abstractNumId w:val="12"/>
  </w:num>
  <w:num w:numId="5" w16cid:durableId="255486308">
    <w:abstractNumId w:val="10"/>
  </w:num>
  <w:num w:numId="6" w16cid:durableId="922101585">
    <w:abstractNumId w:val="9"/>
  </w:num>
  <w:num w:numId="7" w16cid:durableId="606890421">
    <w:abstractNumId w:val="21"/>
  </w:num>
  <w:num w:numId="8" w16cid:durableId="196891968">
    <w:abstractNumId w:val="20"/>
  </w:num>
  <w:num w:numId="9" w16cid:durableId="1864434189">
    <w:abstractNumId w:val="1"/>
  </w:num>
  <w:num w:numId="10" w16cid:durableId="1314792542">
    <w:abstractNumId w:val="16"/>
  </w:num>
  <w:num w:numId="11" w16cid:durableId="2131388978">
    <w:abstractNumId w:val="22"/>
  </w:num>
  <w:num w:numId="12" w16cid:durableId="1342657940">
    <w:abstractNumId w:val="4"/>
  </w:num>
  <w:num w:numId="13" w16cid:durableId="558176370">
    <w:abstractNumId w:val="14"/>
  </w:num>
  <w:num w:numId="14" w16cid:durableId="774600338">
    <w:abstractNumId w:val="5"/>
  </w:num>
  <w:num w:numId="15" w16cid:durableId="1984265004">
    <w:abstractNumId w:val="8"/>
  </w:num>
  <w:num w:numId="16" w16cid:durableId="243879345">
    <w:abstractNumId w:val="6"/>
  </w:num>
  <w:num w:numId="17" w16cid:durableId="746995232">
    <w:abstractNumId w:val="17"/>
  </w:num>
  <w:num w:numId="18" w16cid:durableId="520322495">
    <w:abstractNumId w:val="15"/>
  </w:num>
  <w:num w:numId="19" w16cid:durableId="2125465610">
    <w:abstractNumId w:val="13"/>
  </w:num>
  <w:num w:numId="20" w16cid:durableId="612175100">
    <w:abstractNumId w:val="11"/>
  </w:num>
  <w:num w:numId="21" w16cid:durableId="1688169189">
    <w:abstractNumId w:val="0"/>
  </w:num>
  <w:num w:numId="22" w16cid:durableId="2122407758">
    <w:abstractNumId w:val="3"/>
  </w:num>
  <w:num w:numId="23" w16cid:durableId="909001447">
    <w:abstractNumId w:val="3"/>
  </w:num>
  <w:num w:numId="24" w16cid:durableId="537856895">
    <w:abstractNumId w:val="3"/>
  </w:num>
  <w:num w:numId="25" w16cid:durableId="204787257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03C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86742"/>
    <w:rsid w:val="00692960"/>
    <w:rsid w:val="006932EC"/>
    <w:rsid w:val="00693343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70326E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35D7"/>
    <w:rsid w:val="007C5253"/>
    <w:rsid w:val="007D0EF8"/>
    <w:rsid w:val="007D1203"/>
    <w:rsid w:val="007D459C"/>
    <w:rsid w:val="007D60E5"/>
    <w:rsid w:val="007E49B0"/>
    <w:rsid w:val="007E4DE8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259B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34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5073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E81FDB-A857-4526-AE45-F7553CD93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2</TotalTime>
  <Pages>1</Pages>
  <Words>114</Words>
  <Characters>632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4</cp:revision>
  <cp:lastPrinted>2026-03-11T09:51:00Z</cp:lastPrinted>
  <dcterms:created xsi:type="dcterms:W3CDTF">2026-04-18T10:49:00Z</dcterms:created>
  <dcterms:modified xsi:type="dcterms:W3CDTF">2026-05-04T10:53:00Z</dcterms:modified>
</cp:coreProperties>
</file>