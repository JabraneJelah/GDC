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09518" w14:textId="77777777" w:rsidR="000C3EAC" w:rsidRPr="0009153D" w:rsidRDefault="000C3EAC" w:rsidP="000C3EAC">
      <w:pPr>
        <w:bidi/>
        <w:jc w:val="lowKashida"/>
        <w:rPr>
          <w:rFonts w:ascii="Arabic Typesetting" w:hAnsi="Arabic Typesetting" w:cs="Arabic Typesetting"/>
          <w:b/>
          <w:sz w:val="44"/>
          <w:szCs w:val="44"/>
          <w:rtl/>
          <w:lang w:eastAsia="en-US"/>
        </w:rPr>
      </w:pPr>
    </w:p>
    <w:p w14:paraId="7E6478CE" w14:textId="77777777" w:rsidR="000C3EAC" w:rsidRPr="0009153D" w:rsidRDefault="00007D29" w:rsidP="00007D29">
      <w:pPr>
        <w:tabs>
          <w:tab w:val="center" w:pos="4535"/>
        </w:tabs>
        <w:bidi/>
        <w:jc w:val="center"/>
        <w:rPr>
          <w:rFonts w:ascii="Arabic Typesetting" w:hAnsi="Arabic Typesetting" w:cs="Arabic Typesetting"/>
          <w:bCs/>
          <w:sz w:val="52"/>
          <w:szCs w:val="52"/>
          <w:rtl/>
          <w:lang w:eastAsia="en-US" w:bidi="ar-MA"/>
        </w:rPr>
      </w:pPr>
      <w:r w:rsidRPr="0009153D">
        <w:rPr>
          <w:rFonts w:ascii="Arabic Typesetting" w:hAnsi="Arabic Typesetting" w:cs="Arabic Typesetting" w:hint="cs"/>
          <w:bCs/>
          <w:sz w:val="52"/>
          <w:szCs w:val="52"/>
          <w:rtl/>
          <w:lang w:eastAsia="en-US" w:bidi="ar-MA"/>
        </w:rPr>
        <w:t>إلى</w:t>
      </w:r>
    </w:p>
    <w:p w14:paraId="6F7B804A" w14:textId="1E0F9F68" w:rsidR="00007D29" w:rsidRDefault="00007D29" w:rsidP="00007D29">
      <w:pPr>
        <w:tabs>
          <w:tab w:val="center" w:pos="4535"/>
        </w:tabs>
        <w:bidi/>
        <w:jc w:val="center"/>
        <w:rPr>
          <w:rFonts w:ascii="Arabic Typesetting" w:hAnsi="Arabic Typesetting" w:cs="Arabic Typesetting"/>
          <w:bCs/>
          <w:sz w:val="52"/>
          <w:szCs w:val="52"/>
          <w:lang w:eastAsia="en-US" w:bidi="ar-MA"/>
        </w:rPr>
      </w:pPr>
      <w:r w:rsidRPr="0009153D">
        <w:rPr>
          <w:rFonts w:ascii="Arabic Typesetting" w:hAnsi="Arabic Typesetting" w:cs="Arabic Typesetting" w:hint="cs"/>
          <w:bCs/>
          <w:sz w:val="52"/>
          <w:szCs w:val="52"/>
          <w:rtl/>
          <w:lang w:eastAsia="en-US" w:bidi="ar-MA"/>
        </w:rPr>
        <w:t>السيد مدير</w:t>
      </w:r>
      <w:r w:rsidR="00742DCA">
        <w:rPr>
          <w:rFonts w:ascii="Arabic Typesetting" w:hAnsi="Arabic Typesetting" w:cs="Arabic Typesetting" w:hint="cs"/>
          <w:bCs/>
          <w:sz w:val="52"/>
          <w:szCs w:val="52"/>
          <w:rtl/>
          <w:lang w:eastAsia="en-US" w:bidi="ar-MA"/>
        </w:rPr>
        <w:t xml:space="preserve"> العام ل</w:t>
      </w:r>
      <w:r w:rsidRPr="0009153D">
        <w:rPr>
          <w:rFonts w:ascii="Arabic Typesetting" w:hAnsi="Arabic Typesetting" w:cs="Arabic Typesetting" w:hint="cs"/>
          <w:bCs/>
          <w:sz w:val="52"/>
          <w:szCs w:val="52"/>
          <w:rtl/>
          <w:lang w:eastAsia="en-US" w:bidi="ar-MA"/>
        </w:rPr>
        <w:t>لمجموعة الصحية الترابية لجهة طنجة تطوان الحسيمة</w:t>
      </w:r>
    </w:p>
    <w:p w14:paraId="58630E22" w14:textId="77777777" w:rsidR="003B1230" w:rsidRDefault="003B1230" w:rsidP="003B1230">
      <w:pPr>
        <w:tabs>
          <w:tab w:val="center" w:pos="4535"/>
        </w:tabs>
        <w:bidi/>
        <w:jc w:val="center"/>
        <w:rPr>
          <w:rFonts w:ascii="Arabic Typesetting" w:hAnsi="Arabic Typesetting" w:cs="Arabic Typesetting"/>
          <w:bCs/>
          <w:sz w:val="52"/>
          <w:szCs w:val="52"/>
          <w:rtl/>
          <w:lang w:eastAsia="en-US" w:bidi="ar-MA"/>
        </w:rPr>
      </w:pPr>
    </w:p>
    <w:p w14:paraId="6FF58C71" w14:textId="77777777" w:rsidR="004D550F" w:rsidRPr="0009153D" w:rsidRDefault="004D550F" w:rsidP="004D550F">
      <w:pPr>
        <w:tabs>
          <w:tab w:val="center" w:pos="4535"/>
        </w:tabs>
        <w:bidi/>
        <w:jc w:val="center"/>
        <w:rPr>
          <w:rFonts w:ascii="Arabic Typesetting" w:hAnsi="Arabic Typesetting" w:cs="Arabic Typesetting"/>
          <w:bCs/>
          <w:sz w:val="52"/>
          <w:szCs w:val="52"/>
          <w:rtl/>
          <w:lang w:eastAsia="en-US" w:bidi="ar-MA"/>
        </w:rPr>
      </w:pPr>
    </w:p>
    <w:p w14:paraId="3A19CB1B" w14:textId="77777777" w:rsidR="00237E24" w:rsidRPr="00237E24" w:rsidRDefault="00237E24" w:rsidP="00237E24">
      <w:pPr>
        <w:tabs>
          <w:tab w:val="center" w:pos="4535"/>
        </w:tabs>
        <w:bidi/>
        <w:rPr>
          <w:rFonts w:ascii="Arabic Typesetting" w:hAnsi="Arabic Typesetting" w:cs="Arabic Typesetting"/>
          <w:bCs/>
          <w:sz w:val="44"/>
          <w:szCs w:val="44"/>
          <w:rtl/>
          <w:lang w:eastAsia="en-US" w:bidi="ar-MA"/>
        </w:rPr>
      </w:pPr>
      <w:r w:rsidRPr="00237E24">
        <w:rPr>
          <w:rFonts w:ascii="Arabic Typesetting" w:hAnsi="Arabic Typesetting" w:cs="Arabic Typesetting"/>
          <w:bCs/>
          <w:sz w:val="44"/>
          <w:szCs w:val="44"/>
          <w:rtl/>
          <w:lang w:eastAsia="en-US" w:bidi="ar-MA"/>
        </w:rPr>
        <w:t xml:space="preserve">الموضوع: </w:t>
      </w:r>
      <w:r w:rsidRPr="00776ACC">
        <w:rPr>
          <w:rFonts w:ascii="Arabic Typesetting" w:hAnsi="Arabic Typesetting" w:cs="Arabic Typesetting"/>
          <w:b/>
          <w:sz w:val="44"/>
          <w:szCs w:val="44"/>
          <w:rtl/>
          <w:lang w:eastAsia="en-US" w:bidi="ar-MA"/>
        </w:rPr>
        <w:t>طلب استكمال المسطرة التأديبية بخصوص التغيب غير المشروع عن العمل</w:t>
      </w:r>
      <w:r w:rsidR="00776ACC" w:rsidRPr="00776ACC">
        <w:rPr>
          <w:rFonts w:ascii="Arabic Typesetting" w:hAnsi="Arabic Typesetting" w:cs="Arabic Typesetting"/>
          <w:b/>
          <w:sz w:val="44"/>
          <w:szCs w:val="44"/>
          <w:lang w:eastAsia="en-US" w:bidi="ar-MA"/>
        </w:rPr>
        <w:t>.</w:t>
      </w:r>
    </w:p>
    <w:p w14:paraId="0A918E9F" w14:textId="77777777" w:rsidR="003A40AC" w:rsidRDefault="003A40AC" w:rsidP="003A40AC">
      <w:pPr>
        <w:tabs>
          <w:tab w:val="center" w:pos="4535"/>
        </w:tabs>
        <w:bidi/>
        <w:rPr>
          <w:rFonts w:ascii="Arabic Typesetting" w:hAnsi="Arabic Typesetting" w:cs="Arabic Typesetting"/>
          <w:b/>
          <w:sz w:val="48"/>
          <w:szCs w:val="48"/>
          <w:rtl/>
          <w:lang w:eastAsia="en-US" w:bidi="ar-MA"/>
        </w:rPr>
      </w:pPr>
    </w:p>
    <w:p w14:paraId="0D192C00" w14:textId="77777777" w:rsidR="00007D29" w:rsidRPr="00991869" w:rsidRDefault="00007D29" w:rsidP="00007D29">
      <w:pPr>
        <w:bidi/>
        <w:spacing w:line="276" w:lineRule="auto"/>
        <w:ind w:firstLine="708"/>
        <w:jc w:val="center"/>
        <w:rPr>
          <w:rFonts w:ascii="Arabic Typesetting" w:hAnsi="Arabic Typesetting" w:cs="Arabic Typesetting"/>
          <w:bCs/>
          <w:sz w:val="44"/>
          <w:szCs w:val="44"/>
          <w:rtl/>
          <w:lang w:eastAsia="en-US" w:bidi="ar-MA"/>
        </w:rPr>
      </w:pPr>
      <w:r w:rsidRPr="00991869">
        <w:rPr>
          <w:rFonts w:ascii="Arabic Typesetting" w:hAnsi="Arabic Typesetting" w:cs="Arabic Typesetting" w:hint="cs"/>
          <w:bCs/>
          <w:sz w:val="44"/>
          <w:szCs w:val="44"/>
          <w:rtl/>
          <w:lang w:eastAsia="en-US" w:bidi="ar-MA"/>
        </w:rPr>
        <w:t>سلام تام بوجود مولانا الامام؛</w:t>
      </w:r>
    </w:p>
    <w:p w14:paraId="19B9C55C" w14:textId="77777777" w:rsidR="00007D29" w:rsidRPr="001A705B" w:rsidRDefault="00007D29" w:rsidP="003B1230">
      <w:pPr>
        <w:tabs>
          <w:tab w:val="center" w:pos="4535"/>
        </w:tabs>
        <w:bidi/>
        <w:spacing w:line="276" w:lineRule="auto"/>
        <w:jc w:val="lowKashida"/>
        <w:rPr>
          <w:rFonts w:ascii="Arabic Typesetting" w:hAnsi="Arabic Typesetting" w:cs="Arabic Typesetting"/>
          <w:b/>
          <w:sz w:val="40"/>
          <w:szCs w:val="40"/>
          <w:rtl/>
          <w:lang w:eastAsia="en-US" w:bidi="ar-MA"/>
        </w:rPr>
      </w:pPr>
      <w:r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بناء على القانون رقم 12.18 بشأن الاقتطاعات من رواتب موظفي و أعوان الدولة و الجماعات المحلية المتغيبين عن العمل بصفة غير مشروعة الصادر بتنفيذ الظهير الشريف رقم 1.83.230 بتاريخ 09</w:t>
      </w:r>
      <w:r w:rsidR="001A705B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محرم 1405 موافق 05 أكتوبر 1984؛</w:t>
      </w:r>
    </w:p>
    <w:p w14:paraId="06D5073C" w14:textId="77777777" w:rsidR="00007D29" w:rsidRPr="001A705B" w:rsidRDefault="0009153D" w:rsidP="003B1230">
      <w:pPr>
        <w:tabs>
          <w:tab w:val="center" w:pos="4535"/>
        </w:tabs>
        <w:bidi/>
        <w:spacing w:line="276" w:lineRule="auto"/>
        <w:jc w:val="lowKashida"/>
        <w:rPr>
          <w:rFonts w:ascii="Arabic Typesetting" w:hAnsi="Arabic Typesetting" w:cs="Arabic Typesetting"/>
          <w:b/>
          <w:sz w:val="40"/>
          <w:szCs w:val="40"/>
          <w:rtl/>
          <w:lang w:eastAsia="en-US" w:bidi="ar-MA"/>
        </w:rPr>
      </w:pPr>
      <w:r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و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بناء على المرسوم رقم 2.99.1216 الصادر في 06 صفر 1421 موافق 10 ماي 2000 بتحديد شروط </w:t>
      </w:r>
      <w:r w:rsidR="00690F53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وكيفيات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تطبيق القانون رقم 12.81 </w:t>
      </w:r>
      <w:r w:rsid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المشار إليه أعلاه.</w:t>
      </w:r>
    </w:p>
    <w:p w14:paraId="35832DBD" w14:textId="77777777" w:rsidR="00026965" w:rsidRPr="00B97C4A" w:rsidRDefault="00026965" w:rsidP="003B1230">
      <w:pPr>
        <w:tabs>
          <w:tab w:val="center" w:pos="4535"/>
        </w:tabs>
        <w:bidi/>
        <w:spacing w:line="276" w:lineRule="auto"/>
        <w:jc w:val="lowKashida"/>
        <w:rPr>
          <w:rFonts w:ascii="Arabic Typesetting" w:hAnsi="Arabic Typesetting" w:cs="Arabic Typesetting"/>
          <w:b/>
          <w:sz w:val="40"/>
          <w:szCs w:val="40"/>
          <w:lang w:val="fr-MA" w:eastAsia="en-US" w:bidi="ar-MA"/>
        </w:rPr>
      </w:pPr>
      <w:r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 </w:t>
      </w:r>
    </w:p>
    <w:p w14:paraId="047E7432" w14:textId="6422A797" w:rsidR="00007D29" w:rsidRDefault="00026965" w:rsidP="003B1230">
      <w:pPr>
        <w:tabs>
          <w:tab w:val="center" w:pos="4535"/>
        </w:tabs>
        <w:bidi/>
        <w:spacing w:line="276" w:lineRule="auto"/>
        <w:jc w:val="lowKashida"/>
        <w:rPr>
          <w:rFonts w:ascii="Arabic Typesetting" w:hAnsi="Arabic Typesetting" w:cs="Arabic Typesetting"/>
          <w:b/>
          <w:sz w:val="40"/>
          <w:szCs w:val="40"/>
          <w:lang w:eastAsia="en-US" w:bidi="ar-MA"/>
        </w:rPr>
      </w:pPr>
      <w:r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690F53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وحيث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أن السيد(ة) </w:t>
      </w:r>
      <w:r w:rsidR="003B1230" w:rsidRPr="003B1230">
        <w:rPr>
          <w:rFonts w:ascii="Arabic Typesetting" w:hAnsi="Arabic Typesetting" w:cs="Arabic Typesetting"/>
          <w:bCs/>
          <w:sz w:val="40"/>
          <w:szCs w:val="40"/>
          <w:highlight w:val="yellow"/>
          <w:lang w:eastAsia="en-US" w:bidi="ar-MA"/>
        </w:rPr>
        <w:t>…</w:t>
      </w:r>
      <w:r w:rsidR="00B97C4A">
        <w:rPr>
          <w:rFonts w:ascii="Arabic Typesetting" w:hAnsi="Arabic Typesetting" w:cs="Arabic Typesetting"/>
          <w:bCs/>
          <w:sz w:val="40"/>
          <w:szCs w:val="40"/>
          <w:highlight w:val="yellow"/>
          <w:lang w:eastAsia="en-US" w:bidi="ar-MA"/>
        </w:rPr>
        <w:t>{nom_complete}</w:t>
      </w:r>
      <w:r w:rsidR="003B1230" w:rsidRPr="003B1230">
        <w:rPr>
          <w:rFonts w:ascii="Arabic Typesetting" w:hAnsi="Arabic Typesetting" w:cs="Arabic Typesetting"/>
          <w:bCs/>
          <w:sz w:val="40"/>
          <w:szCs w:val="40"/>
          <w:highlight w:val="yellow"/>
          <w:lang w:eastAsia="en-US" w:bidi="ar-MA"/>
        </w:rPr>
        <w:t>…………………</w:t>
      </w:r>
      <w:r w:rsidR="00007D29" w:rsidRPr="003B1230">
        <w:rPr>
          <w:rFonts w:ascii="Arabic Typesetting" w:hAnsi="Arabic Typesetting" w:cs="Arabic Typesetting" w:hint="cs"/>
          <w:b/>
          <w:sz w:val="40"/>
          <w:szCs w:val="40"/>
          <w:highlight w:val="yellow"/>
          <w:rtl/>
          <w:lang w:eastAsia="en-US" w:bidi="ar-MA"/>
        </w:rPr>
        <w:t>،</w:t>
      </w:r>
      <w:r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3B1230" w:rsidRPr="003B1230">
        <w:rPr>
          <w:rFonts w:ascii="Arabic Typesetting" w:hAnsi="Arabic Typesetting" w:cs="Arabic Typesetting"/>
          <w:b/>
          <w:sz w:val="40"/>
          <w:szCs w:val="40"/>
          <w:highlight w:val="yellow"/>
          <w:lang w:eastAsia="en-US" w:bidi="ar-MA"/>
        </w:rPr>
        <w:t>Profil …</w:t>
      </w:r>
      <w:r w:rsidR="00B97C4A">
        <w:rPr>
          <w:rFonts w:ascii="Arabic Typesetting" w:hAnsi="Arabic Typesetting" w:cs="Arabic Typesetting"/>
          <w:b/>
          <w:sz w:val="40"/>
          <w:szCs w:val="40"/>
          <w:highlight w:val="yellow"/>
          <w:lang w:eastAsia="en-US" w:bidi="ar-MA"/>
        </w:rPr>
        <w:t>{profil}</w:t>
      </w:r>
      <w:r w:rsidR="003B1230" w:rsidRPr="003B1230">
        <w:rPr>
          <w:rFonts w:ascii="Arabic Typesetting" w:hAnsi="Arabic Typesetting" w:cs="Arabic Typesetting"/>
          <w:b/>
          <w:sz w:val="40"/>
          <w:szCs w:val="40"/>
          <w:highlight w:val="yellow"/>
          <w:lang w:eastAsia="en-US" w:bidi="ar-MA"/>
        </w:rPr>
        <w:t>………………</w:t>
      </w:r>
      <w:r w:rsidR="003B1230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.</w:t>
      </w:r>
      <w:r w:rsidR="00690F53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، 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رقم </w:t>
      </w:r>
      <w:r w:rsidR="006A73F0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التأجير</w:t>
      </w:r>
      <w:r w:rsidR="003B1230" w:rsidRPr="003B1230">
        <w:rPr>
          <w:rFonts w:ascii="Arabic Typesetting" w:hAnsi="Arabic Typesetting" w:cs="Arabic Typesetting"/>
          <w:bCs/>
          <w:sz w:val="40"/>
          <w:szCs w:val="40"/>
          <w:highlight w:val="yellow"/>
          <w:lang w:eastAsia="en-US" w:bidi="ar-MA"/>
        </w:rPr>
        <w:t>…</w:t>
      </w:r>
      <w:r w:rsidR="00B97C4A">
        <w:rPr>
          <w:rFonts w:ascii="Arabic Typesetting" w:hAnsi="Arabic Typesetting" w:cs="Arabic Typesetting"/>
          <w:bCs/>
          <w:sz w:val="40"/>
          <w:szCs w:val="40"/>
          <w:highlight w:val="yellow"/>
          <w:lang w:eastAsia="en-US" w:bidi="ar-MA"/>
        </w:rPr>
        <w:t>{matricule}</w:t>
      </w:r>
      <w:r w:rsidR="003B1230" w:rsidRPr="003B1230">
        <w:rPr>
          <w:rFonts w:ascii="Arabic Typesetting" w:hAnsi="Arabic Typesetting" w:cs="Arabic Typesetting"/>
          <w:bCs/>
          <w:sz w:val="40"/>
          <w:szCs w:val="40"/>
          <w:highlight w:val="yellow"/>
          <w:lang w:eastAsia="en-US" w:bidi="ar-MA"/>
        </w:rPr>
        <w:t>…………………..</w:t>
      </w:r>
      <w:r w:rsidR="00690F53" w:rsidRPr="003B1230">
        <w:rPr>
          <w:rFonts w:ascii="Arabic Typesetting" w:hAnsi="Arabic Typesetting" w:cs="Arabic Typesetting" w:hint="cs"/>
          <w:b/>
          <w:sz w:val="40"/>
          <w:szCs w:val="40"/>
          <w:highlight w:val="yellow"/>
          <w:rtl/>
          <w:lang w:eastAsia="en-US" w:bidi="ar-MA"/>
        </w:rPr>
        <w:t>،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92250C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ت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عمل</w:t>
      </w:r>
      <w:r w:rsidR="004D550F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D77631" w:rsidRPr="006A73F0">
        <w:rPr>
          <w:rFonts w:ascii="Arabic Typesetting" w:hAnsi="Arabic Typesetting" w:cs="Arabic Typesetting" w:hint="cs"/>
          <w:bCs/>
          <w:sz w:val="40"/>
          <w:szCs w:val="40"/>
          <w:rtl/>
          <w:lang w:eastAsia="en-US" w:bidi="ar-MA"/>
        </w:rPr>
        <w:t xml:space="preserve">بمصلحة </w:t>
      </w:r>
      <w:r w:rsidR="003B1230" w:rsidRPr="003B1230">
        <w:rPr>
          <w:rFonts w:ascii="Arabic Typesetting" w:hAnsi="Arabic Typesetting" w:cs="Arabic Typesetting"/>
          <w:bCs/>
          <w:sz w:val="40"/>
          <w:szCs w:val="40"/>
          <w:highlight w:val="yellow"/>
          <w:lang w:eastAsia="en-US" w:bidi="ar-MA"/>
        </w:rPr>
        <w:t>……</w:t>
      </w:r>
      <w:r w:rsidR="00B97C4A">
        <w:rPr>
          <w:rFonts w:ascii="Arabic Typesetting" w:hAnsi="Arabic Typesetting" w:cs="Arabic Typesetting"/>
          <w:bCs/>
          <w:sz w:val="40"/>
          <w:szCs w:val="40"/>
          <w:highlight w:val="yellow"/>
          <w:lang w:eastAsia="en-US" w:bidi="ar-MA"/>
        </w:rPr>
        <w:t>{service}</w:t>
      </w:r>
      <w:r w:rsidR="003B1230" w:rsidRPr="003B1230">
        <w:rPr>
          <w:rFonts w:ascii="Arabic Typesetting" w:hAnsi="Arabic Typesetting" w:cs="Arabic Typesetting"/>
          <w:bCs/>
          <w:sz w:val="40"/>
          <w:szCs w:val="40"/>
          <w:highlight w:val="yellow"/>
          <w:lang w:eastAsia="en-US" w:bidi="ar-MA"/>
        </w:rPr>
        <w:t>……………….</w:t>
      </w:r>
      <w:r w:rsidR="00D77631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قد تغيب</w:t>
      </w:r>
      <w:r w:rsidR="0092250C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ت</w:t>
      </w:r>
      <w:r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عن العمل يوم</w:t>
      </w:r>
      <w:r w:rsidR="006A73F0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3B1230" w:rsidRPr="003B1230">
        <w:rPr>
          <w:rFonts w:ascii="Arabic Typesetting" w:hAnsi="Arabic Typesetting" w:cs="Arabic Typesetting"/>
          <w:bCs/>
          <w:sz w:val="40"/>
          <w:szCs w:val="40"/>
          <w:highlight w:val="yellow"/>
          <w:lang w:eastAsia="en-US" w:bidi="ar-MA"/>
        </w:rPr>
        <w:t>…</w:t>
      </w:r>
      <w:r w:rsidR="00B97C4A">
        <w:rPr>
          <w:rFonts w:ascii="Arabic Typesetting" w:hAnsi="Arabic Typesetting" w:cs="Arabic Typesetting"/>
          <w:bCs/>
          <w:sz w:val="40"/>
          <w:szCs w:val="40"/>
          <w:highlight w:val="yellow"/>
          <w:lang w:eastAsia="en-US" w:bidi="ar-MA"/>
        </w:rPr>
        <w:t>{date_faute}</w:t>
      </w:r>
      <w:r w:rsidR="003B1230" w:rsidRPr="003B1230">
        <w:rPr>
          <w:rFonts w:ascii="Arabic Typesetting" w:hAnsi="Arabic Typesetting" w:cs="Arabic Typesetting"/>
          <w:bCs/>
          <w:sz w:val="40"/>
          <w:szCs w:val="40"/>
          <w:highlight w:val="yellow"/>
          <w:lang w:eastAsia="en-US" w:bidi="ar-MA"/>
        </w:rPr>
        <w:t>………………….</w:t>
      </w:r>
      <w:r w:rsidR="006A73F0">
        <w:rPr>
          <w:rFonts w:ascii="Arabic Typesetting" w:hAnsi="Arabic Typesetting" w:cs="Arabic Typesetting" w:hint="cs"/>
          <w:bCs/>
          <w:sz w:val="40"/>
          <w:szCs w:val="40"/>
          <w:rtl/>
          <w:lang w:eastAsia="en-US" w:bidi="ar-MA"/>
        </w:rPr>
        <w:t xml:space="preserve"> 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بدون إذن أو عذر مقبول، وقد تم توجيه استفسار للمعني</w:t>
      </w:r>
      <w:r w:rsidR="0092250C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ة</w:t>
      </w:r>
      <w:r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007D29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بالأمر عن سبب هذا الغياب، إلا أن جواب</w:t>
      </w:r>
      <w:r w:rsidR="0009153D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ه</w:t>
      </w:r>
      <w:r w:rsidR="0092250C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ا</w:t>
      </w:r>
      <w:r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  <w:r w:rsidR="0009153D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>كان غير مقنع.</w:t>
      </w:r>
    </w:p>
    <w:p w14:paraId="023C4F0D" w14:textId="77777777" w:rsidR="00AA3EAB" w:rsidRPr="001A705B" w:rsidRDefault="00AA3EAB" w:rsidP="003B1230">
      <w:pPr>
        <w:tabs>
          <w:tab w:val="center" w:pos="4535"/>
        </w:tabs>
        <w:bidi/>
        <w:spacing w:line="276" w:lineRule="auto"/>
        <w:jc w:val="lowKashida"/>
        <w:rPr>
          <w:rFonts w:ascii="Arabic Typesetting" w:hAnsi="Arabic Typesetting" w:cs="Arabic Typesetting"/>
          <w:b/>
          <w:sz w:val="40"/>
          <w:szCs w:val="40"/>
          <w:rtl/>
          <w:lang w:eastAsia="en-US" w:bidi="ar-MA"/>
        </w:rPr>
      </w:pPr>
    </w:p>
    <w:p w14:paraId="28338CF7" w14:textId="01B87FE8" w:rsidR="0009153D" w:rsidRPr="003B1230" w:rsidRDefault="00AA3EAB" w:rsidP="003B1230">
      <w:pPr>
        <w:tabs>
          <w:tab w:val="center" w:pos="4535"/>
        </w:tabs>
        <w:bidi/>
        <w:spacing w:line="276" w:lineRule="auto"/>
        <w:jc w:val="lowKashida"/>
        <w:rPr>
          <w:rFonts w:ascii="Arabic Typesetting" w:hAnsi="Arabic Typesetting" w:cs="Arabic Typesetting"/>
          <w:b/>
          <w:sz w:val="40"/>
          <w:szCs w:val="40"/>
          <w:rtl/>
          <w:lang w:eastAsia="en-US" w:bidi="ar-MA"/>
        </w:rPr>
      </w:pPr>
      <w:r w:rsidRPr="00AA3EAB">
        <w:rPr>
          <w:rFonts w:ascii="Arabic Typesetting" w:hAnsi="Arabic Typesetting" w:cs="Arabic Typesetting"/>
          <w:b/>
          <w:sz w:val="40"/>
          <w:szCs w:val="40"/>
          <w:rtl/>
          <w:lang w:eastAsia="en-US" w:bidi="ar-MA"/>
        </w:rPr>
        <w:t>وعليه، يشرفني أن ألتمس منكم التفضل باستكمال المسطرة التأديبية المعمول بها في هذا الشأن</w:t>
      </w:r>
      <w:r w:rsidRPr="00AA3EAB">
        <w:rPr>
          <w:rFonts w:ascii="Arabic Typesetting" w:hAnsi="Arabic Typesetting" w:cs="Arabic Typesetting"/>
          <w:b/>
          <w:sz w:val="40"/>
          <w:szCs w:val="40"/>
          <w:lang w:eastAsia="en-US" w:bidi="ar-MA"/>
        </w:rPr>
        <w:t>.</w:t>
      </w:r>
      <w:r w:rsidR="00D77631" w:rsidRPr="001A705B">
        <w:rPr>
          <w:rFonts w:ascii="Arabic Typesetting" w:hAnsi="Arabic Typesetting" w:cs="Arabic Typesetting" w:hint="cs"/>
          <w:b/>
          <w:sz w:val="40"/>
          <w:szCs w:val="40"/>
          <w:rtl/>
          <w:lang w:eastAsia="en-US" w:bidi="ar-MA"/>
        </w:rPr>
        <w:t xml:space="preserve"> </w:t>
      </w:r>
    </w:p>
    <w:p w14:paraId="5CB3A56A" w14:textId="77777777" w:rsidR="004D550F" w:rsidRDefault="004D550F" w:rsidP="004D550F">
      <w:pPr>
        <w:tabs>
          <w:tab w:val="center" w:pos="4535"/>
        </w:tabs>
        <w:bidi/>
        <w:rPr>
          <w:rFonts w:ascii="Arabic Typesetting" w:hAnsi="Arabic Typesetting" w:cs="Arabic Typesetting"/>
          <w:b/>
          <w:sz w:val="36"/>
          <w:szCs w:val="36"/>
          <w:u w:val="single"/>
          <w:lang w:eastAsia="en-US"/>
        </w:rPr>
      </w:pPr>
    </w:p>
    <w:p w14:paraId="72DDAA7F" w14:textId="77777777" w:rsidR="007F7CD5" w:rsidRDefault="007F7CD5" w:rsidP="007F7CD5">
      <w:pPr>
        <w:tabs>
          <w:tab w:val="center" w:pos="4535"/>
        </w:tabs>
        <w:bidi/>
        <w:rPr>
          <w:rFonts w:ascii="Arabic Typesetting" w:hAnsi="Arabic Typesetting" w:cs="Arabic Typesetting"/>
          <w:b/>
          <w:sz w:val="36"/>
          <w:szCs w:val="36"/>
          <w:u w:val="single"/>
          <w:lang w:eastAsia="en-US"/>
        </w:rPr>
      </w:pPr>
    </w:p>
    <w:p w14:paraId="3CE2C5EB" w14:textId="77777777" w:rsidR="007F7CD5" w:rsidRDefault="007F7CD5" w:rsidP="007F7CD5">
      <w:pPr>
        <w:tabs>
          <w:tab w:val="center" w:pos="4535"/>
        </w:tabs>
        <w:bidi/>
        <w:rPr>
          <w:rFonts w:ascii="Arabic Typesetting" w:hAnsi="Arabic Typesetting" w:cs="Arabic Typesetting"/>
          <w:b/>
          <w:sz w:val="36"/>
          <w:szCs w:val="36"/>
          <w:u w:val="single"/>
          <w:lang w:eastAsia="en-US"/>
        </w:rPr>
      </w:pPr>
    </w:p>
    <w:sectPr w:rsidR="007F7CD5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3D36E" w14:textId="77777777" w:rsidR="002C5E3C" w:rsidRDefault="002C5E3C" w:rsidP="00A863CF">
      <w:r>
        <w:separator/>
      </w:r>
    </w:p>
  </w:endnote>
  <w:endnote w:type="continuationSeparator" w:id="0">
    <w:p w14:paraId="155D09BB" w14:textId="77777777" w:rsidR="002C5E3C" w:rsidRDefault="002C5E3C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92DF3" w14:textId="77777777" w:rsidR="00613972" w:rsidRDefault="00613972" w:rsidP="00613972">
    <w:pPr>
      <w:pStyle w:val="Pieddepage"/>
      <w:tabs>
        <w:tab w:val="clear" w:pos="9072"/>
      </w:tabs>
      <w:bidi/>
      <w:spacing w:after="0"/>
      <w:ind w:left="-144" w:right="-1136"/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</w:pPr>
  </w:p>
  <w:p w14:paraId="70247DCB" w14:textId="77777777" w:rsidR="00F04525" w:rsidRDefault="00F04525" w:rsidP="00613972">
    <w:pPr>
      <w:pStyle w:val="Pieddepage"/>
      <w:tabs>
        <w:tab w:val="clear" w:pos="9072"/>
      </w:tabs>
      <w:bidi/>
      <w:spacing w:after="0"/>
      <w:ind w:left="-1276" w:right="-1136"/>
      <w:jc w:val="center"/>
      <w:rPr>
        <w:rFonts w:asciiTheme="majorBidi" w:hAnsiTheme="majorBidi" w:cstheme="majorBidi"/>
        <w:color w:val="262626" w:themeColor="text1" w:themeTint="D9"/>
        <w:sz w:val="20"/>
        <w:szCs w:val="20"/>
        <w:lang w:bidi="ar-MA"/>
      </w:rPr>
    </w:pPr>
    <w:r>
      <w:rPr>
        <w:noProof/>
      </w:rPr>
      <w:drawing>
        <wp:inline distT="0" distB="0" distL="0" distR="0" wp14:anchorId="3350B55B" wp14:editId="3A4A3C7A">
          <wp:extent cx="5759450" cy="24130"/>
          <wp:effectExtent l="0" t="0" r="0" b="0"/>
          <wp:docPr id="26172287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303164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59450" cy="241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2FACFA1" w14:textId="77777777" w:rsidR="0097061D" w:rsidRPr="006A0A30" w:rsidRDefault="00962F9D" w:rsidP="00962F9D">
    <w:pPr>
      <w:pStyle w:val="Pieddepage"/>
      <w:tabs>
        <w:tab w:val="clear" w:pos="9072"/>
      </w:tabs>
      <w:bidi/>
      <w:spacing w:after="0"/>
      <w:ind w:left="-1276" w:right="-1136"/>
      <w:jc w:val="center"/>
      <w:rPr>
        <w:rFonts w:asciiTheme="majorBidi" w:hAnsiTheme="majorBidi" w:cstheme="majorBidi"/>
        <w:color w:val="262626" w:themeColor="text1" w:themeTint="D9"/>
        <w:sz w:val="20"/>
        <w:szCs w:val="20"/>
      </w:rPr>
    </w:pPr>
    <w:r w:rsidRPr="00962F9D">
      <w:rPr>
        <w:rFonts w:asciiTheme="majorBidi" w:hAnsiTheme="majorBidi" w:cstheme="majorBidi"/>
        <w:color w:val="262626" w:themeColor="text1" w:themeTint="D9"/>
        <w:sz w:val="20"/>
        <w:szCs w:val="20"/>
        <w:rtl/>
      </w:rPr>
      <w:t xml:space="preserve">شارع </w:t>
    </w:r>
    <w:r w:rsidRPr="00962F9D">
      <w:rPr>
        <w:rFonts w:asciiTheme="majorBidi" w:hAnsiTheme="majorBidi" w:cstheme="majorBidi" w:hint="cs"/>
        <w:color w:val="262626" w:themeColor="text1" w:themeTint="D9"/>
        <w:sz w:val="20"/>
        <w:szCs w:val="20"/>
        <w:rtl/>
      </w:rPr>
      <w:t>القرطبي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  <w:rtl/>
      </w:rPr>
      <w:t>، رقم 1، ساحة مرشان</w:t>
    </w:r>
    <w:r w:rsidR="0097061D" w:rsidRPr="006A0A30">
      <w:rPr>
        <w:rFonts w:asciiTheme="majorBidi" w:hAnsiTheme="majorBidi" w:cstheme="majorBidi"/>
        <w:color w:val="262626" w:themeColor="text1" w:themeTint="D9"/>
        <w:sz w:val="20"/>
        <w:szCs w:val="20"/>
        <w:rtl/>
        <w:lang w:bidi="ar-MA"/>
      </w:rPr>
      <w:t xml:space="preserve">- طنجة، الهاتف: 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05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39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37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39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69</w:t>
    </w:r>
    <w:r w:rsidR="0097061D" w:rsidRPr="006A0A30">
      <w:rPr>
        <w:rFonts w:asciiTheme="majorBidi" w:hAnsiTheme="majorBidi" w:cstheme="majorBidi"/>
        <w:color w:val="262626" w:themeColor="text1" w:themeTint="D9"/>
        <w:sz w:val="20"/>
        <w:szCs w:val="20"/>
        <w:rtl/>
        <w:lang w:bidi="ar-MA"/>
      </w:rPr>
      <w:t xml:space="preserve">- الفاكس: 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05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39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33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30</w:t>
    </w:r>
    <w:r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30</w:t>
    </w:r>
  </w:p>
  <w:p w14:paraId="2AFC2922" w14:textId="77777777" w:rsidR="0097061D" w:rsidRPr="006A0A30" w:rsidRDefault="00962F9D" w:rsidP="00962F9D">
    <w:pPr>
      <w:pStyle w:val="Pieddepage"/>
      <w:tabs>
        <w:tab w:val="clear" w:pos="9072"/>
      </w:tabs>
      <w:ind w:left="-1276" w:right="-1136" w:firstLine="142"/>
      <w:jc w:val="center"/>
      <w:rPr>
        <w:rFonts w:asciiTheme="majorBidi" w:hAnsiTheme="majorBidi" w:cstheme="majorBidi"/>
        <w:sz w:val="20"/>
        <w:szCs w:val="20"/>
      </w:rPr>
    </w:pP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Avenue AL-kortobi 1 place Merchane Tanger -tel :05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39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37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39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69 -fax :05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39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33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30</w:t>
    </w:r>
    <w:r w:rsidR="00790EEB">
      <w:rPr>
        <w:rFonts w:asciiTheme="majorBidi" w:hAnsiTheme="majorBidi" w:cstheme="majorBidi"/>
        <w:color w:val="262626" w:themeColor="text1" w:themeTint="D9"/>
        <w:sz w:val="20"/>
        <w:szCs w:val="20"/>
      </w:rPr>
      <w:t>.</w:t>
    </w:r>
    <w:r w:rsidRPr="00962F9D">
      <w:rPr>
        <w:rFonts w:asciiTheme="majorBidi" w:hAnsiTheme="majorBidi" w:cstheme="majorBidi"/>
        <w:color w:val="262626" w:themeColor="text1" w:themeTint="D9"/>
        <w:sz w:val="20"/>
        <w:szCs w:val="20"/>
      </w:rPr>
      <w:t>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25412" w14:textId="77777777" w:rsidR="002C5E3C" w:rsidRDefault="002C5E3C" w:rsidP="00A863CF">
      <w:r>
        <w:separator/>
      </w:r>
    </w:p>
  </w:footnote>
  <w:footnote w:type="continuationSeparator" w:id="0">
    <w:p w14:paraId="3FB3D91F" w14:textId="77777777" w:rsidR="002C5E3C" w:rsidRDefault="002C5E3C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1C40C" w14:textId="6B186BB9" w:rsidR="0097061D" w:rsidRPr="009C4B04" w:rsidRDefault="003B1230" w:rsidP="00F04525">
    <w:pPr>
      <w:pStyle w:val="En-tte"/>
      <w:tabs>
        <w:tab w:val="clear" w:pos="4536"/>
      </w:tabs>
      <w:bidi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40E32E3" wp14:editId="31642CD3">
              <wp:simplePos x="0" y="0"/>
              <wp:positionH relativeFrom="column">
                <wp:posOffset>4033520</wp:posOffset>
              </wp:positionH>
              <wp:positionV relativeFrom="paragraph">
                <wp:posOffset>15240</wp:posOffset>
              </wp:positionV>
              <wp:extent cx="2619375" cy="1171575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19375" cy="1171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FED4AF" w14:textId="77777777" w:rsidR="00F04525" w:rsidRPr="00C122D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</w:rPr>
                          </w:pPr>
                          <w:r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</w:rPr>
                            <w:t>المملكة المغربية</w:t>
                          </w:r>
                        </w:p>
                        <w:p w14:paraId="67321889" w14:textId="77777777" w:rsidR="00F04525" w:rsidRPr="00C122DB" w:rsidRDefault="00F04525" w:rsidP="00F04525">
                          <w:pPr>
                            <w:jc w:val="center"/>
                            <w:rPr>
                              <w:rFonts w:asci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</w:rPr>
                          </w:pP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ⵜⴰⴳⵍⴷⵉⵜⵏⵓⵎⵓⵔⴰⴽⵓⵛ</w:t>
                          </w:r>
                        </w:p>
                        <w:p w14:paraId="07E42D3E" w14:textId="77777777" w:rsidR="00F04525" w:rsidRPr="00C122D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</w:rPr>
                          </w:pPr>
                          <w:r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</w:rPr>
                            <w:t>وزارة الصحة والحماية الاجتماعية</w:t>
                          </w:r>
                        </w:p>
                        <w:p w14:paraId="57A86576" w14:textId="77777777" w:rsidR="00F04525" w:rsidRDefault="00F04525" w:rsidP="00F04525">
                          <w:pPr>
                            <w:spacing w:after="200" w:line="276" w:lineRule="auto"/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</w:pP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ⴰⵎⴰⵙⴰⵖⵏⵓⵙⴰⴷⴷⵜⵓⵙⴽⵍⵍⵉⵜ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>ⵜⴰⵏⴰⵎⵎⵓⴹⵉⵜ</w:t>
                          </w:r>
                        </w:p>
                        <w:p w14:paraId="724933B6" w14:textId="77777777" w:rsidR="00F20E8F" w:rsidRDefault="00F20E8F" w:rsidP="00F20E8F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F20E8F"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</w:rPr>
                            <w:t>المستشفى الجامعي العام محمد السادس</w:t>
                          </w:r>
                          <w:r w:rsidRPr="00F20E8F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</w:rPr>
                            <w:t>-</w:t>
                          </w:r>
                          <w:r w:rsidRPr="00F20E8F"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</w:rPr>
                            <w:t xml:space="preserve"> طنجة</w:t>
                          </w:r>
                        </w:p>
                        <w:p w14:paraId="7D51B0C5" w14:textId="77777777" w:rsidR="00F20E8F" w:rsidRPr="00F20E8F" w:rsidRDefault="00F20E8F" w:rsidP="00F04525">
                          <w:pPr>
                            <w:spacing w:after="200" w:line="276" w:lineRule="auto"/>
                            <w:jc w:val="center"/>
                            <w:rPr>
                              <w:rFonts w:ascii="Ebrima" w:cs="Ebrima"/>
                              <w:b/>
                              <w:bCs/>
                              <w:color w:val="00B0F0"/>
                              <w:kern w:val="24"/>
                              <w:sz w:val="22"/>
                              <w:szCs w:val="22"/>
                              <w:rtl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0E32E3" id="Rectangle 3" o:spid="_x0000_s1026" style="position:absolute;left:0;text-align:left;margin-left:317.6pt;margin-top:1.2pt;width:206.25pt;height:9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" filled="f" stroked="f">
              <v:textbox>
                <w:txbxContent>
                  <w:p w14:paraId="4CFED4AF" w14:textId="77777777" w:rsidR="00F04525" w:rsidRPr="00C122D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</w:rPr>
                    </w:pPr>
                    <w:r w:rsidRPr="00C122D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</w:rPr>
                      <w:t>المملكة المغربية</w:t>
                    </w:r>
                  </w:p>
                  <w:p w14:paraId="67321889" w14:textId="77777777" w:rsidR="00F04525" w:rsidRPr="00C122DB" w:rsidRDefault="00F04525" w:rsidP="00F04525">
                    <w:pPr>
                      <w:jc w:val="center"/>
                      <w:rPr>
                        <w:rFonts w:asci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</w:rPr>
                    </w:pP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ⵜⴰⴳⵍⴷⵉⵜⵏⵓⵎⵓⵔⴰⴽⵓⵛ</w:t>
                    </w:r>
                  </w:p>
                  <w:p w14:paraId="07E42D3E" w14:textId="77777777" w:rsidR="00F04525" w:rsidRPr="00C122D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</w:rPr>
                    </w:pPr>
                    <w:r w:rsidRPr="00C122D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</w:rPr>
                      <w:t>وزارة الصحة والحماية الاجتماعية</w:t>
                    </w:r>
                  </w:p>
                  <w:p w14:paraId="57A86576" w14:textId="77777777" w:rsidR="00F04525" w:rsidRDefault="00F04525" w:rsidP="00F04525">
                    <w:pPr>
                      <w:spacing w:after="200" w:line="276" w:lineRule="auto"/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</w:pP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ⴰⵎⴰⵙⴰⵖⵏⵓⵙⴰⴷⴷⵜⵓⵙⴽⵍⵍⵉⵜ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>ⵜⴰⵏⴰⵎⵎⵓⴹⵉⵜ</w:t>
                    </w:r>
                  </w:p>
                  <w:p w14:paraId="724933B6" w14:textId="77777777" w:rsidR="00F20E8F" w:rsidRDefault="00F20E8F" w:rsidP="00F20E8F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F20E8F"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</w:rPr>
                      <w:t>المستشفى الجامعي العام محمد السادس</w:t>
                    </w:r>
                    <w:r w:rsidRPr="00F20E8F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</w:rPr>
                      <w:t>-</w:t>
                    </w:r>
                    <w:r w:rsidRPr="00F20E8F"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</w:rPr>
                      <w:t xml:space="preserve"> طنجة</w:t>
                    </w:r>
                  </w:p>
                  <w:p w14:paraId="7D51B0C5" w14:textId="77777777" w:rsidR="00F20E8F" w:rsidRPr="00F20E8F" w:rsidRDefault="00F20E8F" w:rsidP="00F04525">
                    <w:pPr>
                      <w:spacing w:after="200" w:line="276" w:lineRule="auto"/>
                      <w:jc w:val="center"/>
                      <w:rPr>
                        <w:rFonts w:ascii="Ebrima" w:cs="Ebrima"/>
                        <w:b/>
                        <w:bCs/>
                        <w:color w:val="00B0F0"/>
                        <w:kern w:val="24"/>
                        <w:sz w:val="22"/>
                        <w:szCs w:val="22"/>
                        <w:rtl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C2FF9C" wp14:editId="6232E6FB">
              <wp:simplePos x="0" y="0"/>
              <wp:positionH relativeFrom="column">
                <wp:posOffset>-938530</wp:posOffset>
              </wp:positionH>
              <wp:positionV relativeFrom="paragraph">
                <wp:posOffset>100965</wp:posOffset>
              </wp:positionV>
              <wp:extent cx="2752725" cy="1019175"/>
              <wp:effectExtent l="0" t="0" r="0" b="0"/>
              <wp:wrapNone/>
              <wp:docPr id="2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52725" cy="1019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C73BB" w14:textId="77777777" w:rsidR="00F04525" w:rsidRPr="00C122D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</w:rPr>
                          </w:pPr>
                          <w:r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:rtl/>
                            </w:rPr>
                            <w:t>المجموعة الصحية الترابية</w:t>
                          </w:r>
                        </w:p>
                        <w:p w14:paraId="37C0A49A" w14:textId="77777777" w:rsidR="00F04525" w:rsidRPr="00C122DB" w:rsidRDefault="00F04525" w:rsidP="00F04525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rtl/>
                            </w:rPr>
                          </w:pP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>ⵜⴰⵙⵓⵏⵜⵜⴰⵎⴰⵣⵉⵖⵜⵜⴰⵎⴰⵍⴰⵍⵜ</w:t>
                          </w:r>
                        </w:p>
                        <w:p w14:paraId="74776F59" w14:textId="77777777" w:rsidR="00F04525" w:rsidRPr="00C122D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</w:rPr>
                          </w:pPr>
                          <w:r w:rsidRPr="00C122D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32"/>
                              <w:szCs w:val="32"/>
                              <w:rtl/>
                            </w:rPr>
                            <w:t>طنجة .تطوان . الحسيمة</w:t>
                          </w:r>
                        </w:p>
                        <w:p w14:paraId="24F7AD82" w14:textId="77777777" w:rsidR="00F04525" w:rsidRPr="00C122DB" w:rsidRDefault="00F04525" w:rsidP="00F04525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  <w:rtl/>
                            </w:rPr>
                          </w:pP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>ⵜⵏⵊⴰ</w:t>
                          </w:r>
                          <w:r w:rsidRPr="00C122DB"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 xml:space="preserve"> -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>ⵜⵟⵡⴰⵏ</w:t>
                          </w:r>
                          <w:r w:rsidRPr="00C122DB"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 xml:space="preserve"> - </w:t>
                          </w:r>
                          <w:r w:rsidRPr="00C122D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20"/>
                              <w:szCs w:val="20"/>
                            </w:rPr>
                            <w:t>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C2FF9C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style="position:absolute;left:0;text-align:left;margin-left:-73.9pt;margin-top:7.95pt;width:216.75pt;height:8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" filled="f" stroked="f">
              <v:textbox>
                <w:txbxContent>
                  <w:p w14:paraId="4B0C73BB" w14:textId="77777777" w:rsidR="00F04525" w:rsidRPr="00C122D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</w:rPr>
                    </w:pPr>
                    <w:r w:rsidRPr="00C122D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  <w:rtl/>
                      </w:rPr>
                      <w:t>المجموعة الصحية الترابية</w:t>
                    </w:r>
                  </w:p>
                  <w:p w14:paraId="37C0A49A" w14:textId="77777777" w:rsidR="00F04525" w:rsidRPr="00C122DB" w:rsidRDefault="00F04525" w:rsidP="00F04525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rtl/>
                      </w:rPr>
                    </w:pP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>ⵜⴰⵙⵓⵏⵜⵜⴰⵎⴰⵣⵉⵖⵜⵜⴰⵎⴰⵍⴰⵍⵜ</w:t>
                    </w:r>
                  </w:p>
                  <w:p w14:paraId="74776F59" w14:textId="77777777" w:rsidR="00F04525" w:rsidRPr="00C122D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</w:rPr>
                    </w:pPr>
                    <w:r w:rsidRPr="00C122D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32"/>
                        <w:szCs w:val="32"/>
                        <w:rtl/>
                      </w:rPr>
                      <w:t>طنجة .تطوان . الحسيمة</w:t>
                    </w:r>
                  </w:p>
                  <w:p w14:paraId="24F7AD82" w14:textId="77777777" w:rsidR="00F04525" w:rsidRPr="00C122DB" w:rsidRDefault="00F04525" w:rsidP="00F04525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  <w:rtl/>
                      </w:rPr>
                    </w:pP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>ⵜⵏⵊⴰ</w:t>
                    </w:r>
                    <w:r w:rsidRPr="00C122DB"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 xml:space="preserve"> -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>ⵜⵟⵡⴰⵏ</w:t>
                    </w:r>
                    <w:r w:rsidRPr="00C122DB"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 xml:space="preserve"> - </w:t>
                    </w:r>
                    <w:r w:rsidRPr="00C122D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20"/>
                        <w:szCs w:val="20"/>
                      </w:rPr>
                      <w:t>ⵍⵃⵓⵙⵉⵎⴰ</w:t>
                    </w:r>
                  </w:p>
                </w:txbxContent>
              </v:textbox>
            </v:shape>
          </w:pict>
        </mc:Fallback>
      </mc:AlternateContent>
    </w:r>
    <w:r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D4F903" wp14:editId="52E3B6D5">
              <wp:simplePos x="0" y="0"/>
              <wp:positionH relativeFrom="column">
                <wp:posOffset>-394335</wp:posOffset>
              </wp:positionH>
              <wp:positionV relativeFrom="paragraph">
                <wp:posOffset>1200785</wp:posOffset>
              </wp:positionV>
              <wp:extent cx="6642735" cy="10795"/>
              <wp:effectExtent l="0" t="0" r="5715" b="8255"/>
              <wp:wrapNone/>
              <wp:docPr id="1" name="Connecteur droi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642735" cy="1079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D15DC1" id="Connecteur droit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4.55pt" to="492pt,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" strokecolor="#4579b8 [3044]">
              <o:lock v:ext="edit" shapetype="f"/>
            </v:line>
          </w:pict>
        </mc:Fallback>
      </mc:AlternateContent>
    </w:r>
    <w:r w:rsidR="00F04525">
      <w:rPr>
        <w:noProof/>
      </w:rPr>
      <w:drawing>
        <wp:inline distT="0" distB="0" distL="0" distR="0" wp14:anchorId="5361ACF3" wp14:editId="6534BD58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1E360C"/>
    <w:multiLevelType w:val="hybridMultilevel"/>
    <w:tmpl w:val="FC54D4F8"/>
    <w:lvl w:ilvl="0" w:tplc="A1524EEA">
      <w:numFmt w:val="bullet"/>
      <w:lvlText w:val="-"/>
      <w:lvlJc w:val="left"/>
      <w:pPr>
        <w:ind w:left="720" w:hanging="360"/>
      </w:pPr>
      <w:rPr>
        <w:rFonts w:ascii="Arabic Typesetting" w:eastAsia="Times New Roman" w:hAnsi="Arabic Typesetting" w:cs="Arabic Typesetting" w:hint="default"/>
        <w:sz w:val="4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0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B2531C"/>
    <w:multiLevelType w:val="hybridMultilevel"/>
    <w:tmpl w:val="530A021E"/>
    <w:lvl w:ilvl="0" w:tplc="D60C3C6C">
      <w:numFmt w:val="bullet"/>
      <w:lvlText w:val="-"/>
      <w:lvlJc w:val="left"/>
      <w:pPr>
        <w:ind w:left="720" w:hanging="360"/>
      </w:pPr>
      <w:rPr>
        <w:rFonts w:ascii="Arabic Transparent" w:eastAsia="Times New Roman" w:hAnsi="Arabic Transparent" w:cs="Arabic Transparent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20" w15:restartNumberingAfterBreak="0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1" w15:restartNumberingAfterBreak="0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9C66FD1"/>
    <w:multiLevelType w:val="hybridMultilevel"/>
    <w:tmpl w:val="8F868586"/>
    <w:lvl w:ilvl="0" w:tplc="09AEA22A">
      <w:numFmt w:val="bullet"/>
      <w:lvlText w:val="-"/>
      <w:lvlJc w:val="left"/>
      <w:pPr>
        <w:ind w:left="1080" w:hanging="360"/>
      </w:pPr>
      <w:rPr>
        <w:rFonts w:ascii="Arabic Transparent" w:eastAsiaTheme="minorEastAsia" w:hAnsi="Arabic Transparent" w:cs="Arabic Transparent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472274"/>
    <w:multiLevelType w:val="hybridMultilevel"/>
    <w:tmpl w:val="6E065732"/>
    <w:lvl w:ilvl="0" w:tplc="7346C866">
      <w:numFmt w:val="bullet"/>
      <w:lvlText w:val="-"/>
      <w:lvlJc w:val="left"/>
      <w:pPr>
        <w:ind w:left="720" w:hanging="360"/>
      </w:pPr>
      <w:rPr>
        <w:rFonts w:ascii="Arabic Typesetting" w:eastAsia="Times New Roman" w:hAnsi="Arabic Typesetting" w:cs="Arabic Typesetting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525872">
    <w:abstractNumId w:val="20"/>
  </w:num>
  <w:num w:numId="2" w16cid:durableId="650907032">
    <w:abstractNumId w:val="19"/>
  </w:num>
  <w:num w:numId="3" w16cid:durableId="2102094758">
    <w:abstractNumId w:val="3"/>
  </w:num>
  <w:num w:numId="4" w16cid:durableId="1629240233">
    <w:abstractNumId w:val="12"/>
  </w:num>
  <w:num w:numId="5" w16cid:durableId="416635344">
    <w:abstractNumId w:val="10"/>
  </w:num>
  <w:num w:numId="6" w16cid:durableId="1981500556">
    <w:abstractNumId w:val="9"/>
  </w:num>
  <w:num w:numId="7" w16cid:durableId="858932230">
    <w:abstractNumId w:val="22"/>
  </w:num>
  <w:num w:numId="8" w16cid:durableId="123814602">
    <w:abstractNumId w:val="21"/>
  </w:num>
  <w:num w:numId="9" w16cid:durableId="564148206">
    <w:abstractNumId w:val="1"/>
  </w:num>
  <w:num w:numId="10" w16cid:durableId="245922282">
    <w:abstractNumId w:val="17"/>
  </w:num>
  <w:num w:numId="11" w16cid:durableId="262493256">
    <w:abstractNumId w:val="24"/>
  </w:num>
  <w:num w:numId="12" w16cid:durableId="1761414172">
    <w:abstractNumId w:val="5"/>
  </w:num>
  <w:num w:numId="13" w16cid:durableId="1543979293">
    <w:abstractNumId w:val="15"/>
  </w:num>
  <w:num w:numId="14" w16cid:durableId="349376516">
    <w:abstractNumId w:val="6"/>
  </w:num>
  <w:num w:numId="15" w16cid:durableId="274020954">
    <w:abstractNumId w:val="8"/>
  </w:num>
  <w:num w:numId="16" w16cid:durableId="744649410">
    <w:abstractNumId w:val="7"/>
  </w:num>
  <w:num w:numId="17" w16cid:durableId="965115831">
    <w:abstractNumId w:val="18"/>
  </w:num>
  <w:num w:numId="18" w16cid:durableId="458886182">
    <w:abstractNumId w:val="16"/>
  </w:num>
  <w:num w:numId="19" w16cid:durableId="452946381">
    <w:abstractNumId w:val="13"/>
  </w:num>
  <w:num w:numId="20" w16cid:durableId="1713380086">
    <w:abstractNumId w:val="11"/>
  </w:num>
  <w:num w:numId="21" w16cid:durableId="436340624">
    <w:abstractNumId w:val="0"/>
  </w:num>
  <w:num w:numId="22" w16cid:durableId="1958560720">
    <w:abstractNumId w:val="4"/>
  </w:num>
  <w:num w:numId="23" w16cid:durableId="708803590">
    <w:abstractNumId w:val="4"/>
  </w:num>
  <w:num w:numId="24" w16cid:durableId="428043072">
    <w:abstractNumId w:val="4"/>
  </w:num>
  <w:num w:numId="25" w16cid:durableId="1789004074">
    <w:abstractNumId w:val="14"/>
  </w:num>
  <w:num w:numId="26" w16cid:durableId="149712785">
    <w:abstractNumId w:val="23"/>
  </w:num>
  <w:num w:numId="27" w16cid:durableId="2124957943">
    <w:abstractNumId w:val="25"/>
  </w:num>
  <w:num w:numId="28" w16cid:durableId="815221965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05A21"/>
    <w:rsid w:val="00007D29"/>
    <w:rsid w:val="00011595"/>
    <w:rsid w:val="00011F94"/>
    <w:rsid w:val="00016A2A"/>
    <w:rsid w:val="00020482"/>
    <w:rsid w:val="000213FE"/>
    <w:rsid w:val="00021DEE"/>
    <w:rsid w:val="00026965"/>
    <w:rsid w:val="00030B21"/>
    <w:rsid w:val="00033DCA"/>
    <w:rsid w:val="00035640"/>
    <w:rsid w:val="0003660B"/>
    <w:rsid w:val="00036655"/>
    <w:rsid w:val="00040BBF"/>
    <w:rsid w:val="00041EB1"/>
    <w:rsid w:val="000448A6"/>
    <w:rsid w:val="00050B2D"/>
    <w:rsid w:val="000513E8"/>
    <w:rsid w:val="0005170C"/>
    <w:rsid w:val="00051964"/>
    <w:rsid w:val="0006192D"/>
    <w:rsid w:val="000635B8"/>
    <w:rsid w:val="00063661"/>
    <w:rsid w:val="0006396F"/>
    <w:rsid w:val="00064768"/>
    <w:rsid w:val="00064EDE"/>
    <w:rsid w:val="00066846"/>
    <w:rsid w:val="00076FD6"/>
    <w:rsid w:val="00082C3E"/>
    <w:rsid w:val="00084970"/>
    <w:rsid w:val="00086DAB"/>
    <w:rsid w:val="00087677"/>
    <w:rsid w:val="0009153D"/>
    <w:rsid w:val="00094819"/>
    <w:rsid w:val="000A4031"/>
    <w:rsid w:val="000A5944"/>
    <w:rsid w:val="000A61EC"/>
    <w:rsid w:val="000B15D8"/>
    <w:rsid w:val="000B3FBD"/>
    <w:rsid w:val="000C3EAC"/>
    <w:rsid w:val="000C79DA"/>
    <w:rsid w:val="000D3C8D"/>
    <w:rsid w:val="000D54E0"/>
    <w:rsid w:val="000D661D"/>
    <w:rsid w:val="000E2E7C"/>
    <w:rsid w:val="000F1217"/>
    <w:rsid w:val="000F1CDB"/>
    <w:rsid w:val="000F26A8"/>
    <w:rsid w:val="000F3312"/>
    <w:rsid w:val="000F3B5B"/>
    <w:rsid w:val="001000F3"/>
    <w:rsid w:val="0010066B"/>
    <w:rsid w:val="00100855"/>
    <w:rsid w:val="001032D9"/>
    <w:rsid w:val="001102ED"/>
    <w:rsid w:val="001117A2"/>
    <w:rsid w:val="00112D5B"/>
    <w:rsid w:val="00114713"/>
    <w:rsid w:val="00115703"/>
    <w:rsid w:val="00121234"/>
    <w:rsid w:val="0012247E"/>
    <w:rsid w:val="00126A11"/>
    <w:rsid w:val="0013011D"/>
    <w:rsid w:val="0013169C"/>
    <w:rsid w:val="00131E5A"/>
    <w:rsid w:val="001350CD"/>
    <w:rsid w:val="00150767"/>
    <w:rsid w:val="00155948"/>
    <w:rsid w:val="00160229"/>
    <w:rsid w:val="00164ABB"/>
    <w:rsid w:val="00164D62"/>
    <w:rsid w:val="00166920"/>
    <w:rsid w:val="001677AA"/>
    <w:rsid w:val="001678CB"/>
    <w:rsid w:val="00170C1F"/>
    <w:rsid w:val="0017306F"/>
    <w:rsid w:val="00183463"/>
    <w:rsid w:val="00186FF8"/>
    <w:rsid w:val="0019517E"/>
    <w:rsid w:val="00197471"/>
    <w:rsid w:val="00197DC2"/>
    <w:rsid w:val="001A1765"/>
    <w:rsid w:val="001A4383"/>
    <w:rsid w:val="001A5B73"/>
    <w:rsid w:val="001A6738"/>
    <w:rsid w:val="001A705B"/>
    <w:rsid w:val="001B6B05"/>
    <w:rsid w:val="001C568B"/>
    <w:rsid w:val="001C62F0"/>
    <w:rsid w:val="001C6AAA"/>
    <w:rsid w:val="001D47E4"/>
    <w:rsid w:val="001D5EC2"/>
    <w:rsid w:val="001D7749"/>
    <w:rsid w:val="001E1261"/>
    <w:rsid w:val="001E2F7D"/>
    <w:rsid w:val="001E3317"/>
    <w:rsid w:val="001E36D1"/>
    <w:rsid w:val="001E4723"/>
    <w:rsid w:val="001F2BE2"/>
    <w:rsid w:val="001F6D02"/>
    <w:rsid w:val="00201CEA"/>
    <w:rsid w:val="0020275A"/>
    <w:rsid w:val="00202A98"/>
    <w:rsid w:val="00206DF2"/>
    <w:rsid w:val="002118D5"/>
    <w:rsid w:val="00213761"/>
    <w:rsid w:val="00217B8C"/>
    <w:rsid w:val="00221AC4"/>
    <w:rsid w:val="00221EFA"/>
    <w:rsid w:val="00223C9C"/>
    <w:rsid w:val="0022553A"/>
    <w:rsid w:val="00226CE9"/>
    <w:rsid w:val="00226EC9"/>
    <w:rsid w:val="00233A95"/>
    <w:rsid w:val="0023437F"/>
    <w:rsid w:val="00234EC7"/>
    <w:rsid w:val="00237E24"/>
    <w:rsid w:val="00240D69"/>
    <w:rsid w:val="002431A6"/>
    <w:rsid w:val="00243867"/>
    <w:rsid w:val="002442FC"/>
    <w:rsid w:val="002453C6"/>
    <w:rsid w:val="00245E02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525"/>
    <w:rsid w:val="0027194F"/>
    <w:rsid w:val="00272E02"/>
    <w:rsid w:val="00274A30"/>
    <w:rsid w:val="00274A45"/>
    <w:rsid w:val="00281FF9"/>
    <w:rsid w:val="002832B8"/>
    <w:rsid w:val="002834B1"/>
    <w:rsid w:val="00284D70"/>
    <w:rsid w:val="002869B0"/>
    <w:rsid w:val="00294D4A"/>
    <w:rsid w:val="00295D93"/>
    <w:rsid w:val="00296EB8"/>
    <w:rsid w:val="002A061B"/>
    <w:rsid w:val="002A18C1"/>
    <w:rsid w:val="002A6711"/>
    <w:rsid w:val="002B3F2E"/>
    <w:rsid w:val="002B7940"/>
    <w:rsid w:val="002C1E5E"/>
    <w:rsid w:val="002C3E7B"/>
    <w:rsid w:val="002C5E3C"/>
    <w:rsid w:val="002C6E1E"/>
    <w:rsid w:val="002D3292"/>
    <w:rsid w:val="002D3812"/>
    <w:rsid w:val="002D5F28"/>
    <w:rsid w:val="002D6374"/>
    <w:rsid w:val="002D6731"/>
    <w:rsid w:val="002E05EC"/>
    <w:rsid w:val="002E08C8"/>
    <w:rsid w:val="002E21E3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2481C"/>
    <w:rsid w:val="00325BB4"/>
    <w:rsid w:val="003347FF"/>
    <w:rsid w:val="0033557C"/>
    <w:rsid w:val="003440A3"/>
    <w:rsid w:val="00350BFF"/>
    <w:rsid w:val="00352FCE"/>
    <w:rsid w:val="00361201"/>
    <w:rsid w:val="0036279F"/>
    <w:rsid w:val="00362EC0"/>
    <w:rsid w:val="00365628"/>
    <w:rsid w:val="003661F9"/>
    <w:rsid w:val="00371EB8"/>
    <w:rsid w:val="00373417"/>
    <w:rsid w:val="003747FD"/>
    <w:rsid w:val="003777C0"/>
    <w:rsid w:val="00381800"/>
    <w:rsid w:val="00383D80"/>
    <w:rsid w:val="00385D08"/>
    <w:rsid w:val="00387F11"/>
    <w:rsid w:val="003968F3"/>
    <w:rsid w:val="003A2170"/>
    <w:rsid w:val="003A2227"/>
    <w:rsid w:val="003A40AC"/>
    <w:rsid w:val="003A52E7"/>
    <w:rsid w:val="003A7799"/>
    <w:rsid w:val="003B1230"/>
    <w:rsid w:val="003B2F34"/>
    <w:rsid w:val="003B3012"/>
    <w:rsid w:val="003B310C"/>
    <w:rsid w:val="003C273E"/>
    <w:rsid w:val="003C648F"/>
    <w:rsid w:val="003D230B"/>
    <w:rsid w:val="003D395A"/>
    <w:rsid w:val="003E22DD"/>
    <w:rsid w:val="003E425B"/>
    <w:rsid w:val="003E425E"/>
    <w:rsid w:val="003F27AE"/>
    <w:rsid w:val="003F3503"/>
    <w:rsid w:val="003F4C54"/>
    <w:rsid w:val="003F6A83"/>
    <w:rsid w:val="0040592E"/>
    <w:rsid w:val="00412A2A"/>
    <w:rsid w:val="00416D5E"/>
    <w:rsid w:val="004267AF"/>
    <w:rsid w:val="0043265A"/>
    <w:rsid w:val="00437668"/>
    <w:rsid w:val="00442D87"/>
    <w:rsid w:val="004432F9"/>
    <w:rsid w:val="0044573C"/>
    <w:rsid w:val="00452207"/>
    <w:rsid w:val="00457E62"/>
    <w:rsid w:val="00460481"/>
    <w:rsid w:val="004619F1"/>
    <w:rsid w:val="00462DB6"/>
    <w:rsid w:val="00465C7D"/>
    <w:rsid w:val="00466080"/>
    <w:rsid w:val="0047057C"/>
    <w:rsid w:val="0047137A"/>
    <w:rsid w:val="004732C6"/>
    <w:rsid w:val="00475533"/>
    <w:rsid w:val="00477BFB"/>
    <w:rsid w:val="0048006B"/>
    <w:rsid w:val="0048041C"/>
    <w:rsid w:val="00484159"/>
    <w:rsid w:val="004857E9"/>
    <w:rsid w:val="004915B9"/>
    <w:rsid w:val="00493A01"/>
    <w:rsid w:val="0049427A"/>
    <w:rsid w:val="004951DB"/>
    <w:rsid w:val="004969C5"/>
    <w:rsid w:val="004A02F6"/>
    <w:rsid w:val="004A0AA0"/>
    <w:rsid w:val="004A1E8E"/>
    <w:rsid w:val="004A4037"/>
    <w:rsid w:val="004A4A2C"/>
    <w:rsid w:val="004A6E83"/>
    <w:rsid w:val="004B00C8"/>
    <w:rsid w:val="004B193B"/>
    <w:rsid w:val="004B334C"/>
    <w:rsid w:val="004B49CC"/>
    <w:rsid w:val="004B505B"/>
    <w:rsid w:val="004B5B39"/>
    <w:rsid w:val="004B7E8B"/>
    <w:rsid w:val="004C0F68"/>
    <w:rsid w:val="004C1D93"/>
    <w:rsid w:val="004C6730"/>
    <w:rsid w:val="004D2C58"/>
    <w:rsid w:val="004D3E79"/>
    <w:rsid w:val="004D550F"/>
    <w:rsid w:val="004D59FA"/>
    <w:rsid w:val="004E202C"/>
    <w:rsid w:val="004F6EBD"/>
    <w:rsid w:val="00501550"/>
    <w:rsid w:val="005016B8"/>
    <w:rsid w:val="0050282C"/>
    <w:rsid w:val="005072EA"/>
    <w:rsid w:val="00507F2A"/>
    <w:rsid w:val="00510D81"/>
    <w:rsid w:val="00512027"/>
    <w:rsid w:val="0051664D"/>
    <w:rsid w:val="0052225D"/>
    <w:rsid w:val="00522518"/>
    <w:rsid w:val="00524CFA"/>
    <w:rsid w:val="005264E7"/>
    <w:rsid w:val="00526544"/>
    <w:rsid w:val="00526B07"/>
    <w:rsid w:val="0053155D"/>
    <w:rsid w:val="005355A8"/>
    <w:rsid w:val="00540885"/>
    <w:rsid w:val="00544E43"/>
    <w:rsid w:val="00545A18"/>
    <w:rsid w:val="00550DCA"/>
    <w:rsid w:val="00554D06"/>
    <w:rsid w:val="0055544B"/>
    <w:rsid w:val="00556268"/>
    <w:rsid w:val="00556E18"/>
    <w:rsid w:val="00563845"/>
    <w:rsid w:val="00563E9F"/>
    <w:rsid w:val="005658AC"/>
    <w:rsid w:val="00567FD4"/>
    <w:rsid w:val="0057481B"/>
    <w:rsid w:val="00575F91"/>
    <w:rsid w:val="00576AA3"/>
    <w:rsid w:val="00583CF4"/>
    <w:rsid w:val="005844F6"/>
    <w:rsid w:val="00584C40"/>
    <w:rsid w:val="005868ED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A4EAD"/>
    <w:rsid w:val="005B1722"/>
    <w:rsid w:val="005B2B06"/>
    <w:rsid w:val="005B4F09"/>
    <w:rsid w:val="005B5875"/>
    <w:rsid w:val="005B5993"/>
    <w:rsid w:val="005B67BA"/>
    <w:rsid w:val="005C046F"/>
    <w:rsid w:val="005C148C"/>
    <w:rsid w:val="005C23F3"/>
    <w:rsid w:val="005C5CD8"/>
    <w:rsid w:val="005C619F"/>
    <w:rsid w:val="005C66E7"/>
    <w:rsid w:val="005C6848"/>
    <w:rsid w:val="005D1F0D"/>
    <w:rsid w:val="005D2F88"/>
    <w:rsid w:val="005D3663"/>
    <w:rsid w:val="005D7C5B"/>
    <w:rsid w:val="005E6ED5"/>
    <w:rsid w:val="005F115B"/>
    <w:rsid w:val="005F28DB"/>
    <w:rsid w:val="005F680C"/>
    <w:rsid w:val="00607CC4"/>
    <w:rsid w:val="00610B30"/>
    <w:rsid w:val="0061163D"/>
    <w:rsid w:val="00611E9F"/>
    <w:rsid w:val="0061311F"/>
    <w:rsid w:val="00613972"/>
    <w:rsid w:val="00613C02"/>
    <w:rsid w:val="00613F7F"/>
    <w:rsid w:val="00616510"/>
    <w:rsid w:val="00617C96"/>
    <w:rsid w:val="00621171"/>
    <w:rsid w:val="006271E2"/>
    <w:rsid w:val="006304D7"/>
    <w:rsid w:val="00633222"/>
    <w:rsid w:val="00633DA2"/>
    <w:rsid w:val="00636351"/>
    <w:rsid w:val="0064102C"/>
    <w:rsid w:val="0064291F"/>
    <w:rsid w:val="006442A8"/>
    <w:rsid w:val="006537E3"/>
    <w:rsid w:val="0065514B"/>
    <w:rsid w:val="00655F7C"/>
    <w:rsid w:val="00656C83"/>
    <w:rsid w:val="00657BC5"/>
    <w:rsid w:val="006609D5"/>
    <w:rsid w:val="00664C6E"/>
    <w:rsid w:val="006662E7"/>
    <w:rsid w:val="00671118"/>
    <w:rsid w:val="00673760"/>
    <w:rsid w:val="006737F4"/>
    <w:rsid w:val="00681E6A"/>
    <w:rsid w:val="00682FC2"/>
    <w:rsid w:val="00684B50"/>
    <w:rsid w:val="00690F53"/>
    <w:rsid w:val="00692960"/>
    <w:rsid w:val="006932EC"/>
    <w:rsid w:val="00693343"/>
    <w:rsid w:val="0069509D"/>
    <w:rsid w:val="006954FE"/>
    <w:rsid w:val="00696A2F"/>
    <w:rsid w:val="00696B97"/>
    <w:rsid w:val="006A0A30"/>
    <w:rsid w:val="006A4BBA"/>
    <w:rsid w:val="006A73F0"/>
    <w:rsid w:val="006A7905"/>
    <w:rsid w:val="006C3222"/>
    <w:rsid w:val="006C3AA9"/>
    <w:rsid w:val="006C3CDB"/>
    <w:rsid w:val="006C4D43"/>
    <w:rsid w:val="006C56C5"/>
    <w:rsid w:val="006C7E2E"/>
    <w:rsid w:val="006D4B12"/>
    <w:rsid w:val="006D6396"/>
    <w:rsid w:val="006D7FEA"/>
    <w:rsid w:val="006E089E"/>
    <w:rsid w:val="006E5A82"/>
    <w:rsid w:val="006E664E"/>
    <w:rsid w:val="006F1EFA"/>
    <w:rsid w:val="006F2B7C"/>
    <w:rsid w:val="006F3295"/>
    <w:rsid w:val="0070284A"/>
    <w:rsid w:val="007033ED"/>
    <w:rsid w:val="007035E8"/>
    <w:rsid w:val="0070670E"/>
    <w:rsid w:val="00706F9B"/>
    <w:rsid w:val="007151B0"/>
    <w:rsid w:val="00715553"/>
    <w:rsid w:val="007177CD"/>
    <w:rsid w:val="007257ED"/>
    <w:rsid w:val="00725DA0"/>
    <w:rsid w:val="00726191"/>
    <w:rsid w:val="007301FB"/>
    <w:rsid w:val="00730355"/>
    <w:rsid w:val="0073791C"/>
    <w:rsid w:val="00742DCA"/>
    <w:rsid w:val="00743669"/>
    <w:rsid w:val="00750D57"/>
    <w:rsid w:val="007530A9"/>
    <w:rsid w:val="00756DC6"/>
    <w:rsid w:val="0075720A"/>
    <w:rsid w:val="0076014C"/>
    <w:rsid w:val="00761EC9"/>
    <w:rsid w:val="007620CB"/>
    <w:rsid w:val="00763152"/>
    <w:rsid w:val="00766B5C"/>
    <w:rsid w:val="00770958"/>
    <w:rsid w:val="00771443"/>
    <w:rsid w:val="00776753"/>
    <w:rsid w:val="00776ACC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A7A50"/>
    <w:rsid w:val="007B0B52"/>
    <w:rsid w:val="007B390E"/>
    <w:rsid w:val="007B4D66"/>
    <w:rsid w:val="007C2B22"/>
    <w:rsid w:val="007C5253"/>
    <w:rsid w:val="007C6FB6"/>
    <w:rsid w:val="007D0EF8"/>
    <w:rsid w:val="007D1203"/>
    <w:rsid w:val="007D1522"/>
    <w:rsid w:val="007D459C"/>
    <w:rsid w:val="007D60E5"/>
    <w:rsid w:val="007E45C7"/>
    <w:rsid w:val="007E49B0"/>
    <w:rsid w:val="007E4DE8"/>
    <w:rsid w:val="007E6BF0"/>
    <w:rsid w:val="007F16C4"/>
    <w:rsid w:val="007F544D"/>
    <w:rsid w:val="007F6971"/>
    <w:rsid w:val="007F7CD5"/>
    <w:rsid w:val="008014C6"/>
    <w:rsid w:val="00802E52"/>
    <w:rsid w:val="0080453A"/>
    <w:rsid w:val="008048F0"/>
    <w:rsid w:val="008115E8"/>
    <w:rsid w:val="008151EB"/>
    <w:rsid w:val="00817156"/>
    <w:rsid w:val="00827F04"/>
    <w:rsid w:val="00837453"/>
    <w:rsid w:val="008374D5"/>
    <w:rsid w:val="008468B9"/>
    <w:rsid w:val="00851027"/>
    <w:rsid w:val="00852123"/>
    <w:rsid w:val="00852167"/>
    <w:rsid w:val="0085242B"/>
    <w:rsid w:val="008526FE"/>
    <w:rsid w:val="0085287F"/>
    <w:rsid w:val="00856DAF"/>
    <w:rsid w:val="008573EA"/>
    <w:rsid w:val="00861C14"/>
    <w:rsid w:val="00866506"/>
    <w:rsid w:val="00871217"/>
    <w:rsid w:val="008730DD"/>
    <w:rsid w:val="00873531"/>
    <w:rsid w:val="00874288"/>
    <w:rsid w:val="008762EC"/>
    <w:rsid w:val="0088046E"/>
    <w:rsid w:val="00886102"/>
    <w:rsid w:val="008935C4"/>
    <w:rsid w:val="0089584D"/>
    <w:rsid w:val="008A2202"/>
    <w:rsid w:val="008A3333"/>
    <w:rsid w:val="008A4C2C"/>
    <w:rsid w:val="008A58E2"/>
    <w:rsid w:val="008B1A97"/>
    <w:rsid w:val="008B7D0E"/>
    <w:rsid w:val="008C00D7"/>
    <w:rsid w:val="008C0ECF"/>
    <w:rsid w:val="008C2E76"/>
    <w:rsid w:val="008C3A7B"/>
    <w:rsid w:val="008C6CAC"/>
    <w:rsid w:val="008C7FE7"/>
    <w:rsid w:val="008D00E0"/>
    <w:rsid w:val="008D1014"/>
    <w:rsid w:val="008D17EB"/>
    <w:rsid w:val="008D67E4"/>
    <w:rsid w:val="008E4083"/>
    <w:rsid w:val="008E4AF7"/>
    <w:rsid w:val="008F2A52"/>
    <w:rsid w:val="008F365C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5F37"/>
    <w:rsid w:val="00916F98"/>
    <w:rsid w:val="00917CB4"/>
    <w:rsid w:val="0092250C"/>
    <w:rsid w:val="00923283"/>
    <w:rsid w:val="00924980"/>
    <w:rsid w:val="00924F07"/>
    <w:rsid w:val="00925CCB"/>
    <w:rsid w:val="0092680C"/>
    <w:rsid w:val="009308F0"/>
    <w:rsid w:val="009321D7"/>
    <w:rsid w:val="009334B8"/>
    <w:rsid w:val="00935BC3"/>
    <w:rsid w:val="00937A55"/>
    <w:rsid w:val="00942E83"/>
    <w:rsid w:val="00946312"/>
    <w:rsid w:val="00946A28"/>
    <w:rsid w:val="00951763"/>
    <w:rsid w:val="009519E0"/>
    <w:rsid w:val="0095458B"/>
    <w:rsid w:val="00960413"/>
    <w:rsid w:val="00960456"/>
    <w:rsid w:val="00962F9D"/>
    <w:rsid w:val="0096340C"/>
    <w:rsid w:val="00965A22"/>
    <w:rsid w:val="00970222"/>
    <w:rsid w:val="0097061D"/>
    <w:rsid w:val="00972259"/>
    <w:rsid w:val="00974F33"/>
    <w:rsid w:val="00980748"/>
    <w:rsid w:val="0098299E"/>
    <w:rsid w:val="00983531"/>
    <w:rsid w:val="00991869"/>
    <w:rsid w:val="00994526"/>
    <w:rsid w:val="00997DF4"/>
    <w:rsid w:val="009A054F"/>
    <w:rsid w:val="009A0D0D"/>
    <w:rsid w:val="009A2182"/>
    <w:rsid w:val="009A3C81"/>
    <w:rsid w:val="009A4AC5"/>
    <w:rsid w:val="009A54A3"/>
    <w:rsid w:val="009A7421"/>
    <w:rsid w:val="009A7652"/>
    <w:rsid w:val="009A7CD9"/>
    <w:rsid w:val="009B0327"/>
    <w:rsid w:val="009B0D6E"/>
    <w:rsid w:val="009B2BBD"/>
    <w:rsid w:val="009B62DD"/>
    <w:rsid w:val="009C21B3"/>
    <w:rsid w:val="009C32A8"/>
    <w:rsid w:val="009C4119"/>
    <w:rsid w:val="009C4B04"/>
    <w:rsid w:val="009C67B6"/>
    <w:rsid w:val="009D298F"/>
    <w:rsid w:val="009D3ECC"/>
    <w:rsid w:val="009D5AC1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06DB"/>
    <w:rsid w:val="00A2316E"/>
    <w:rsid w:val="00A24445"/>
    <w:rsid w:val="00A2516A"/>
    <w:rsid w:val="00A2577C"/>
    <w:rsid w:val="00A31FBC"/>
    <w:rsid w:val="00A344BF"/>
    <w:rsid w:val="00A35675"/>
    <w:rsid w:val="00A359FA"/>
    <w:rsid w:val="00A36040"/>
    <w:rsid w:val="00A37B3B"/>
    <w:rsid w:val="00A42AE6"/>
    <w:rsid w:val="00A438FD"/>
    <w:rsid w:val="00A509DD"/>
    <w:rsid w:val="00A51295"/>
    <w:rsid w:val="00A52B4C"/>
    <w:rsid w:val="00A551F2"/>
    <w:rsid w:val="00A60286"/>
    <w:rsid w:val="00A614C3"/>
    <w:rsid w:val="00A66E68"/>
    <w:rsid w:val="00A706E4"/>
    <w:rsid w:val="00A72F41"/>
    <w:rsid w:val="00A73390"/>
    <w:rsid w:val="00A76DCC"/>
    <w:rsid w:val="00A82180"/>
    <w:rsid w:val="00A863CF"/>
    <w:rsid w:val="00A96736"/>
    <w:rsid w:val="00A973BA"/>
    <w:rsid w:val="00AA3EAB"/>
    <w:rsid w:val="00AA4310"/>
    <w:rsid w:val="00AA67BC"/>
    <w:rsid w:val="00AB2709"/>
    <w:rsid w:val="00AB332E"/>
    <w:rsid w:val="00AB7C49"/>
    <w:rsid w:val="00AC4865"/>
    <w:rsid w:val="00AD337E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13D0A"/>
    <w:rsid w:val="00B2033A"/>
    <w:rsid w:val="00B23E17"/>
    <w:rsid w:val="00B2692C"/>
    <w:rsid w:val="00B322A3"/>
    <w:rsid w:val="00B35465"/>
    <w:rsid w:val="00B358C2"/>
    <w:rsid w:val="00B37655"/>
    <w:rsid w:val="00B400CB"/>
    <w:rsid w:val="00B43DDC"/>
    <w:rsid w:val="00B44C9A"/>
    <w:rsid w:val="00B46BB4"/>
    <w:rsid w:val="00B4702B"/>
    <w:rsid w:val="00B60BFD"/>
    <w:rsid w:val="00B6326A"/>
    <w:rsid w:val="00B6357F"/>
    <w:rsid w:val="00B63BAE"/>
    <w:rsid w:val="00B6416C"/>
    <w:rsid w:val="00B705ED"/>
    <w:rsid w:val="00B77FC8"/>
    <w:rsid w:val="00B8158B"/>
    <w:rsid w:val="00B82C14"/>
    <w:rsid w:val="00B852A8"/>
    <w:rsid w:val="00B852FA"/>
    <w:rsid w:val="00B97C4A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420B"/>
    <w:rsid w:val="00C122DB"/>
    <w:rsid w:val="00C15F24"/>
    <w:rsid w:val="00C22944"/>
    <w:rsid w:val="00C25AD0"/>
    <w:rsid w:val="00C2701E"/>
    <w:rsid w:val="00C36268"/>
    <w:rsid w:val="00C449CC"/>
    <w:rsid w:val="00C54221"/>
    <w:rsid w:val="00C543F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425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B4C17"/>
    <w:rsid w:val="00CB7B3E"/>
    <w:rsid w:val="00CC6805"/>
    <w:rsid w:val="00CD0130"/>
    <w:rsid w:val="00CD026E"/>
    <w:rsid w:val="00CD07A0"/>
    <w:rsid w:val="00CD1337"/>
    <w:rsid w:val="00CD24E9"/>
    <w:rsid w:val="00CE074A"/>
    <w:rsid w:val="00CE4D8B"/>
    <w:rsid w:val="00CE626B"/>
    <w:rsid w:val="00CE645F"/>
    <w:rsid w:val="00CE7B06"/>
    <w:rsid w:val="00CF005A"/>
    <w:rsid w:val="00CF160F"/>
    <w:rsid w:val="00CF17D1"/>
    <w:rsid w:val="00CF560E"/>
    <w:rsid w:val="00CF7A95"/>
    <w:rsid w:val="00D11C81"/>
    <w:rsid w:val="00D14F73"/>
    <w:rsid w:val="00D23660"/>
    <w:rsid w:val="00D23A69"/>
    <w:rsid w:val="00D25C55"/>
    <w:rsid w:val="00D30AC6"/>
    <w:rsid w:val="00D326D2"/>
    <w:rsid w:val="00D34072"/>
    <w:rsid w:val="00D34B44"/>
    <w:rsid w:val="00D36B40"/>
    <w:rsid w:val="00D45734"/>
    <w:rsid w:val="00D46397"/>
    <w:rsid w:val="00D46F85"/>
    <w:rsid w:val="00D47C90"/>
    <w:rsid w:val="00D47E61"/>
    <w:rsid w:val="00D5004B"/>
    <w:rsid w:val="00D51F7A"/>
    <w:rsid w:val="00D52720"/>
    <w:rsid w:val="00D52D6E"/>
    <w:rsid w:val="00D5306A"/>
    <w:rsid w:val="00D54CF9"/>
    <w:rsid w:val="00D56A8B"/>
    <w:rsid w:val="00D57910"/>
    <w:rsid w:val="00D57A85"/>
    <w:rsid w:val="00D60877"/>
    <w:rsid w:val="00D65226"/>
    <w:rsid w:val="00D710EF"/>
    <w:rsid w:val="00D7708E"/>
    <w:rsid w:val="00D77631"/>
    <w:rsid w:val="00D8415A"/>
    <w:rsid w:val="00D847B3"/>
    <w:rsid w:val="00D85473"/>
    <w:rsid w:val="00D86743"/>
    <w:rsid w:val="00D90EAB"/>
    <w:rsid w:val="00D93AE9"/>
    <w:rsid w:val="00D957EE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2317"/>
    <w:rsid w:val="00DC32B0"/>
    <w:rsid w:val="00DC36C6"/>
    <w:rsid w:val="00DC727B"/>
    <w:rsid w:val="00DD6E53"/>
    <w:rsid w:val="00DE01BC"/>
    <w:rsid w:val="00DE2925"/>
    <w:rsid w:val="00DE31E3"/>
    <w:rsid w:val="00DE6601"/>
    <w:rsid w:val="00DF1C1B"/>
    <w:rsid w:val="00DF66BA"/>
    <w:rsid w:val="00DF70C7"/>
    <w:rsid w:val="00DF76C4"/>
    <w:rsid w:val="00E0091F"/>
    <w:rsid w:val="00E02FCE"/>
    <w:rsid w:val="00E03DB6"/>
    <w:rsid w:val="00E06E27"/>
    <w:rsid w:val="00E07369"/>
    <w:rsid w:val="00E12FB1"/>
    <w:rsid w:val="00E140EF"/>
    <w:rsid w:val="00E2116F"/>
    <w:rsid w:val="00E21590"/>
    <w:rsid w:val="00E21A33"/>
    <w:rsid w:val="00E30601"/>
    <w:rsid w:val="00E30A0A"/>
    <w:rsid w:val="00E353AB"/>
    <w:rsid w:val="00E3576E"/>
    <w:rsid w:val="00E35BD8"/>
    <w:rsid w:val="00E36E4C"/>
    <w:rsid w:val="00E41F1D"/>
    <w:rsid w:val="00E46E5F"/>
    <w:rsid w:val="00E471E5"/>
    <w:rsid w:val="00E53F1A"/>
    <w:rsid w:val="00E61635"/>
    <w:rsid w:val="00E62923"/>
    <w:rsid w:val="00E649EF"/>
    <w:rsid w:val="00E65476"/>
    <w:rsid w:val="00E67756"/>
    <w:rsid w:val="00E67E66"/>
    <w:rsid w:val="00E70D4E"/>
    <w:rsid w:val="00E72CC0"/>
    <w:rsid w:val="00E750DC"/>
    <w:rsid w:val="00E7630B"/>
    <w:rsid w:val="00E80DF3"/>
    <w:rsid w:val="00E81793"/>
    <w:rsid w:val="00E8277A"/>
    <w:rsid w:val="00E9395D"/>
    <w:rsid w:val="00E95C39"/>
    <w:rsid w:val="00EA0F28"/>
    <w:rsid w:val="00EA61CC"/>
    <w:rsid w:val="00EA6AB0"/>
    <w:rsid w:val="00EB3526"/>
    <w:rsid w:val="00EB38B1"/>
    <w:rsid w:val="00EB3D06"/>
    <w:rsid w:val="00EB738D"/>
    <w:rsid w:val="00EC2F4D"/>
    <w:rsid w:val="00EC35BC"/>
    <w:rsid w:val="00EC4F15"/>
    <w:rsid w:val="00EC5F26"/>
    <w:rsid w:val="00EC640C"/>
    <w:rsid w:val="00ED0E44"/>
    <w:rsid w:val="00ED10A1"/>
    <w:rsid w:val="00ED3837"/>
    <w:rsid w:val="00ED3F00"/>
    <w:rsid w:val="00ED64DA"/>
    <w:rsid w:val="00ED79DA"/>
    <w:rsid w:val="00EE1619"/>
    <w:rsid w:val="00EF0510"/>
    <w:rsid w:val="00EF2B29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0E8F"/>
    <w:rsid w:val="00F25A39"/>
    <w:rsid w:val="00F274C7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6F30"/>
    <w:rsid w:val="00F94CFF"/>
    <w:rsid w:val="00F9666F"/>
    <w:rsid w:val="00FA000D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4A59"/>
    <w:rsid w:val="00FC5341"/>
    <w:rsid w:val="00FC7F91"/>
    <w:rsid w:val="00FD1C08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38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A86D1B"/>
  <w15:docId w15:val="{A7474EFC-5045-420B-AF60-CE8D6D0B5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9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CD9DE1-7A81-4745-BD85-C2C53AF90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2561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BENJLAIL.Soukaina</dc:creator>
  <cp:keywords/>
  <dc:description/>
  <cp:lastModifiedBy>Jabrane Jelah</cp:lastModifiedBy>
  <cp:revision>3</cp:revision>
  <cp:lastPrinted>2026-04-10T08:03:00Z</cp:lastPrinted>
  <dcterms:created xsi:type="dcterms:W3CDTF">2026-04-19T20:52:00Z</dcterms:created>
  <dcterms:modified xsi:type="dcterms:W3CDTF">2026-05-16T09:20:00Z</dcterms:modified>
</cp:coreProperties>
</file>