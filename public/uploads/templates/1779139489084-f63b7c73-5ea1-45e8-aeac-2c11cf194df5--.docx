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5A5572E9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</w:t>
      </w:r>
      <w:proofErr w:type="gram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complete</w:t>
      </w:r>
      <w:proofErr w:type="spellEnd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</w:p>
    <w:p w14:paraId="149DDBD8" w14:textId="25CF3CC8" w:rsidR="00CE02D2" w:rsidRDefault="00E6700E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gramStart"/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proofErr w:type="gramEnd"/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198DBCB3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date_certificate_</w:t>
      </w:r>
      <w:proofErr w:type="gram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mediclae</w:t>
      </w:r>
      <w:proofErr w:type="spellEnd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لمدة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duree_certificate_</w:t>
      </w:r>
      <w:proofErr w:type="gram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mediclae</w:t>
      </w:r>
      <w:proofErr w:type="spellEnd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78B06" w14:textId="77777777" w:rsidR="00A06422" w:rsidRDefault="00A06422" w:rsidP="00A863CF">
      <w:r>
        <w:separator/>
      </w:r>
    </w:p>
  </w:endnote>
  <w:endnote w:type="continuationSeparator" w:id="0">
    <w:p w14:paraId="27C2A147" w14:textId="77777777" w:rsidR="00A06422" w:rsidRDefault="00A06422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12C30" w14:textId="77777777" w:rsidR="00A06422" w:rsidRDefault="00A06422" w:rsidP="00A863CF">
      <w:r>
        <w:separator/>
      </w:r>
    </w:p>
  </w:footnote>
  <w:footnote w:type="continuationSeparator" w:id="0">
    <w:p w14:paraId="14041E87" w14:textId="77777777" w:rsidR="00A06422" w:rsidRDefault="00A06422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36DF1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C3222"/>
    <w:rsid w:val="006C3AA9"/>
    <w:rsid w:val="006C56C5"/>
    <w:rsid w:val="006D4B12"/>
    <w:rsid w:val="006D4C17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8F78EB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422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C6747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55D20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1B4B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13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4</cp:revision>
  <cp:lastPrinted>2026-03-11T09:51:00Z</cp:lastPrinted>
  <dcterms:created xsi:type="dcterms:W3CDTF">2026-05-18T20:34:00Z</dcterms:created>
  <dcterms:modified xsi:type="dcterms:W3CDTF">2026-05-18T21:22:00Z</dcterms:modified>
</cp:coreProperties>
</file>