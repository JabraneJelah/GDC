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3ECB94C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………</w:t>
      </w:r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……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DAF69E8" w14:textId="592EF5BA" w:rsidR="0019703C" w:rsidRDefault="00524CBD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1C29F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</w:t>
      </w:r>
      <w:r w:rsidR="0019703C"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rofil</w:t>
      </w:r>
      <w:r w:rsidRPr="00AD47CC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7C35D7"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…...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7A82BC0A" w14:textId="12B965A3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للمراسلة المتعلقة بضرورة الإدلاء بالشواهد الطبية داخل الآجال المحددة، يشرفنا أن نطلب منكم تقديم توضيحاتكم بخصوص الشهادة الطبية الخاصة بكم، المحررة بتاريخ </w:t>
      </w:r>
      <w:r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</w:t>
      </w:r>
      <w:r w:rsid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certificat</w:t>
      </w:r>
      <w:r w:rsidR="00CD2AC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_medical</w:t>
      </w:r>
      <w:proofErr w:type="spellEnd"/>
      <w:r w:rsidR="00524CBD" w:rsidRPr="00524CB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…..</w:t>
      </w:r>
      <w:r w:rsidRPr="00524CBD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والتي حددت مدة العجز في (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duree_certificat</w:t>
      </w:r>
      <w:r w:rsidR="004D32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e</w:t>
      </w:r>
      <w:r w:rsidR="00CD2ACD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_medical</w:t>
      </w:r>
      <w:proofErr w:type="spellEnd"/>
      <w:r w:rsidR="00C0310A" w:rsidRPr="00C0310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24CBD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) يوماً، وذلك لكونها أُودعت لدى الإدارة خارج الآجال المعمول بها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474D1D5" w14:textId="77777777" w:rsidR="00891CC9" w:rsidRPr="00003C7B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نطلب منكم موافاتنا بجواب مفصل في الموضوع داخل أجل لا يتعدى 48 ساعة، ابتداءً من تاريخ توصلكم بهذا الاستفسار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0A29825" w14:textId="77777777" w:rsidR="00891CC9" w:rsidRDefault="00891CC9" w:rsidP="00891CC9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rtl/>
          <w:lang w:val="fr-MA" w:eastAsia="fr-MA"/>
        </w:rPr>
      </w:pPr>
      <w:r w:rsidRPr="00003C7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وتفضلوا بقبول فائق عبارات التقدير والاحترام</w:t>
      </w:r>
      <w:r w:rsidRPr="00003C7B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0795C" w14:textId="77777777" w:rsidR="006C2881" w:rsidRDefault="006C2881" w:rsidP="00A863CF">
      <w:r>
        <w:separator/>
      </w:r>
    </w:p>
  </w:endnote>
  <w:endnote w:type="continuationSeparator" w:id="0">
    <w:p w14:paraId="04550250" w14:textId="77777777" w:rsidR="006C2881" w:rsidRDefault="006C2881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FE97E" w14:textId="77777777" w:rsidR="006C2881" w:rsidRDefault="006C2881" w:rsidP="00A863CF">
      <w:r>
        <w:separator/>
      </w:r>
    </w:p>
  </w:footnote>
  <w:footnote w:type="continuationSeparator" w:id="0">
    <w:p w14:paraId="1F1BE9DA" w14:textId="77777777" w:rsidR="006C2881" w:rsidRDefault="006C2881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427715">
    <w:abstractNumId w:val="19"/>
  </w:num>
  <w:num w:numId="2" w16cid:durableId="1239368670">
    <w:abstractNumId w:val="18"/>
  </w:num>
  <w:num w:numId="3" w16cid:durableId="74743363">
    <w:abstractNumId w:val="2"/>
  </w:num>
  <w:num w:numId="4" w16cid:durableId="1888108549">
    <w:abstractNumId w:val="12"/>
  </w:num>
  <w:num w:numId="5" w16cid:durableId="1583950509">
    <w:abstractNumId w:val="10"/>
  </w:num>
  <w:num w:numId="6" w16cid:durableId="720638510">
    <w:abstractNumId w:val="9"/>
  </w:num>
  <w:num w:numId="7" w16cid:durableId="1634018895">
    <w:abstractNumId w:val="21"/>
  </w:num>
  <w:num w:numId="8" w16cid:durableId="1838574934">
    <w:abstractNumId w:val="20"/>
  </w:num>
  <w:num w:numId="9" w16cid:durableId="493573942">
    <w:abstractNumId w:val="1"/>
  </w:num>
  <w:num w:numId="10" w16cid:durableId="1210723510">
    <w:abstractNumId w:val="16"/>
  </w:num>
  <w:num w:numId="11" w16cid:durableId="1221474489">
    <w:abstractNumId w:val="22"/>
  </w:num>
  <w:num w:numId="12" w16cid:durableId="1475484752">
    <w:abstractNumId w:val="4"/>
  </w:num>
  <w:num w:numId="13" w16cid:durableId="2024242124">
    <w:abstractNumId w:val="14"/>
  </w:num>
  <w:num w:numId="14" w16cid:durableId="482083839">
    <w:abstractNumId w:val="5"/>
  </w:num>
  <w:num w:numId="15" w16cid:durableId="2035577131">
    <w:abstractNumId w:val="8"/>
  </w:num>
  <w:num w:numId="16" w16cid:durableId="299464172">
    <w:abstractNumId w:val="6"/>
  </w:num>
  <w:num w:numId="17" w16cid:durableId="102575103">
    <w:abstractNumId w:val="17"/>
  </w:num>
  <w:num w:numId="18" w16cid:durableId="1659842891">
    <w:abstractNumId w:val="15"/>
  </w:num>
  <w:num w:numId="19" w16cid:durableId="843781806">
    <w:abstractNumId w:val="13"/>
  </w:num>
  <w:num w:numId="20" w16cid:durableId="1213034417">
    <w:abstractNumId w:val="11"/>
  </w:num>
  <w:num w:numId="21" w16cid:durableId="565799780">
    <w:abstractNumId w:val="0"/>
  </w:num>
  <w:num w:numId="22" w16cid:durableId="688793377">
    <w:abstractNumId w:val="3"/>
  </w:num>
  <w:num w:numId="23" w16cid:durableId="1983728637">
    <w:abstractNumId w:val="3"/>
  </w:num>
  <w:num w:numId="24" w16cid:durableId="451442692">
    <w:abstractNumId w:val="3"/>
  </w:num>
  <w:num w:numId="25" w16cid:durableId="93166245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06F5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29FA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264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B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B391D"/>
    <w:rsid w:val="006C2881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361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1CC9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47CC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310A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D2ACD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3B0B-8FA1-4FD9-82FE-59D93E86B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19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15</cp:revision>
  <cp:lastPrinted>2026-03-11T09:51:00Z</cp:lastPrinted>
  <dcterms:created xsi:type="dcterms:W3CDTF">2026-04-19T20:31:00Z</dcterms:created>
  <dcterms:modified xsi:type="dcterms:W3CDTF">2026-06-22T21:14:00Z</dcterms:modified>
</cp:coreProperties>
</file>