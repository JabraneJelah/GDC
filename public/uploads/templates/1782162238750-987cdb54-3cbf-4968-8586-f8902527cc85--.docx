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7171F" w14:textId="77777777" w:rsidR="0019703C" w:rsidRDefault="0019703C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6D5A2D75" w14:textId="77777777" w:rsidR="0019703C" w:rsidRDefault="0019703C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إلى</w:t>
      </w:r>
    </w:p>
    <w:p w14:paraId="255131D5" w14:textId="3ECB94C9" w:rsidR="0019703C" w:rsidRPr="0019703C" w:rsidRDefault="0019703C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br/>
      </w: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السيد (ة)</w:t>
      </w:r>
      <w:r w:rsidRPr="00524CBD">
        <w:rPr>
          <w:rFonts w:ascii="Arabic Typesetting" w:hAnsi="Arabic Typesetting" w:cs="Arabic Typesetting"/>
          <w:sz w:val="40"/>
          <w:szCs w:val="40"/>
          <w:lang w:val="fr-MA" w:eastAsia="fr-MA"/>
        </w:rPr>
        <w:t>………</w:t>
      </w:r>
      <w:r w:rsidR="00524CBD" w:rsidRPr="00524CBD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{nom_complet}</w:t>
      </w:r>
      <w:r w:rsidRPr="00524CBD">
        <w:rPr>
          <w:rFonts w:ascii="Arabic Typesetting" w:hAnsi="Arabic Typesetting" w:cs="Arabic Typesetting"/>
          <w:sz w:val="40"/>
          <w:szCs w:val="40"/>
          <w:lang w:val="fr-MA" w:eastAsia="fr-MA"/>
        </w:rPr>
        <w:t>……</w:t>
      </w:r>
      <w:r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4DAF69E8" w14:textId="386CE1F1" w:rsidR="0019703C" w:rsidRDefault="00524CBD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AD47CC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r w:rsidR="0019703C" w:rsidRPr="00AD47CC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Profil</w:t>
      </w:r>
      <w:r w:rsidRPr="00AD47CC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="0019703C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="007C35D7" w:rsidRPr="007C35D7">
        <w:rPr>
          <w:rtl/>
        </w:rPr>
        <w:t xml:space="preserve"> </w:t>
      </w:r>
      <w:r w:rsidR="007C35D7" w:rsidRPr="007C35D7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بمصلحة</w:t>
      </w:r>
      <w:r w:rsidR="007C35D7" w:rsidRPr="00524CBD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r w:rsidRPr="00524CBD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{service}</w:t>
      </w:r>
      <w:r w:rsidR="007C35D7" w:rsidRPr="00524CBD">
        <w:rPr>
          <w:rFonts w:ascii="Arabic Typesetting" w:hAnsi="Arabic Typesetting" w:cs="Arabic Typesetting"/>
          <w:sz w:val="40"/>
          <w:szCs w:val="40"/>
          <w:lang w:val="fr-MA" w:eastAsia="fr-MA"/>
        </w:rPr>
        <w:t>…...</w:t>
      </w:r>
      <w:r w:rsidR="0019703C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 بالمستشفى الجامعي العام محمد السادس طنجة، التابع للمجموعة الصحية الترابية لجهة </w:t>
      </w:r>
    </w:p>
    <w:p w14:paraId="36F178BE" w14:textId="3B2D2349" w:rsidR="0019703C" w:rsidRPr="0019703C" w:rsidRDefault="0019703C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طنجة – تطوان – الحسيمة</w:t>
      </w:r>
    </w:p>
    <w:p w14:paraId="30B73DD4" w14:textId="02C32CF6" w:rsidR="007311A5" w:rsidRPr="00D45EC2" w:rsidRDefault="007311A5" w:rsidP="0019703C">
      <w:pPr>
        <w:bidi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– </w:t>
      </w:r>
      <w:r w:rsidRPr="00D45EC2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تحت إشراف السلم الإداري</w:t>
      </w: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 –</w:t>
      </w:r>
    </w:p>
    <w:p w14:paraId="2216180A" w14:textId="378EC216" w:rsidR="00E64F58" w:rsidRDefault="00E64F58" w:rsidP="0019703C">
      <w:pPr>
        <w:bidi/>
        <w:rPr>
          <w:lang w:val="fr-MA"/>
        </w:rPr>
      </w:pPr>
    </w:p>
    <w:p w14:paraId="7AB8A513" w14:textId="18A1B700" w:rsidR="0019703C" w:rsidRDefault="0019703C" w:rsidP="0019703C">
      <w:pPr>
        <w:bidi/>
        <w:rPr>
          <w:lang w:val="fr-MA"/>
        </w:rPr>
      </w:pPr>
    </w:p>
    <w:p w14:paraId="2B9445D8" w14:textId="3AE4540C" w:rsidR="0019703C" w:rsidRPr="0019703C" w:rsidRDefault="0019703C" w:rsidP="0019703C">
      <w:pPr>
        <w:bidi/>
        <w:spacing w:before="100" w:beforeAutospacing="1" w:after="100" w:afterAutospacing="1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الموضوع: طلب استفسار</w:t>
      </w:r>
      <w:r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br/>
      </w:r>
    </w:p>
    <w:p w14:paraId="724843E9" w14:textId="77777777" w:rsidR="0019703C" w:rsidRPr="0019703C" w:rsidRDefault="0019703C" w:rsidP="0019703C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سلام تام بوجود مولانا الإمام وبعد،</w:t>
      </w:r>
    </w:p>
    <w:p w14:paraId="7A82BC0A" w14:textId="2280C758" w:rsidR="00891CC9" w:rsidRPr="00003C7B" w:rsidRDefault="00891CC9" w:rsidP="00891CC9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003C7B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تبعاً للمراسلة المتعلقة بضرورة الإدلاء بالشواهد الطبية داخل الآجال المحددة، يشرفنا أن نطلب منكم تقديم توضيحاتكم بخصوص الشهادة الطبية الخاصة بكم، المحررة بتاريخ </w:t>
      </w:r>
      <w:r w:rsidRPr="00524CBD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r w:rsidR="00524CBD" w:rsidRPr="00524CBD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{date_</w:t>
      </w:r>
      <w:r w:rsidR="00C0310A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certificat</w:t>
      </w:r>
      <w:r w:rsidR="00524CBD" w:rsidRPr="00524CBD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Pr="00524CBD">
        <w:rPr>
          <w:rFonts w:ascii="Arabic Typesetting" w:hAnsi="Arabic Typesetting" w:cs="Arabic Typesetting"/>
          <w:sz w:val="40"/>
          <w:szCs w:val="40"/>
          <w:lang w:val="fr-MA" w:eastAsia="fr-MA"/>
        </w:rPr>
        <w:t>…..</w:t>
      </w:r>
      <w:r w:rsidRPr="00524CBD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Pr="00003C7B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 والتي حددت مدة العجز في (</w:t>
      </w:r>
      <w:r w:rsidRPr="00524CBD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r w:rsidR="00C0310A" w:rsidRPr="00C0310A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{duree_certificat}</w:t>
      </w:r>
      <w:r w:rsidRPr="00524CBD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r w:rsidRPr="00003C7B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) يوماً، وذلك لكونها أُودعت لدى الإدارة خارج الآجال المعمول بها</w:t>
      </w:r>
      <w:r w:rsidRPr="00003C7B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0474D1D5" w14:textId="77777777" w:rsidR="00891CC9" w:rsidRPr="00003C7B" w:rsidRDefault="00891CC9" w:rsidP="00891CC9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003C7B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وعليه، نطلب منكم موافاتنا بجواب مفصل في الموضوع داخل أجل لا يتعدى 48 ساعة، ابتداءً من تاريخ توصلكم بهذا الاستفسار</w:t>
      </w:r>
      <w:r w:rsidRPr="00003C7B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10A29825" w14:textId="77777777" w:rsidR="00891CC9" w:rsidRDefault="00891CC9" w:rsidP="00891CC9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rtl/>
          <w:lang w:val="fr-MA" w:eastAsia="fr-MA"/>
        </w:rPr>
      </w:pPr>
      <w:r w:rsidRPr="00003C7B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وتفضلوا بقبول فائق عبارات التقدير والاحترام</w:t>
      </w:r>
      <w:r w:rsidRPr="00003C7B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0EF64076" w14:textId="77777777" w:rsidR="0019703C" w:rsidRPr="007311A5" w:rsidRDefault="0019703C" w:rsidP="0019703C">
      <w:pPr>
        <w:bidi/>
        <w:rPr>
          <w:lang w:val="fr-MA"/>
        </w:rPr>
      </w:pPr>
    </w:p>
    <w:sectPr w:rsidR="0019703C" w:rsidRPr="007311A5" w:rsidSect="003C648F">
      <w:headerReference w:type="default" r:id="rId8"/>
      <w:footerReference w:type="default" r:id="rId9"/>
      <w:type w:val="continuous"/>
      <w:pgSz w:w="11906" w:h="16838"/>
      <w:pgMar w:top="2552" w:right="1418" w:bottom="851" w:left="1418" w:header="426" w:footer="6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583A8" w14:textId="77777777" w:rsidR="006E53BA" w:rsidRDefault="006E53BA" w:rsidP="00A863CF">
      <w:r>
        <w:separator/>
      </w:r>
    </w:p>
  </w:endnote>
  <w:endnote w:type="continuationSeparator" w:id="0">
    <w:p w14:paraId="5579D2BA" w14:textId="77777777" w:rsidR="006E53BA" w:rsidRDefault="006E53BA" w:rsidP="00A86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ik Lt BT">
    <w:altName w:val="Symbol"/>
    <w:charset w:val="02"/>
    <w:family w:val="auto"/>
    <w:pitch w:val="variable"/>
    <w:sig w:usb0="00000000" w:usb1="10000000" w:usb2="00000000" w:usb3="00000000" w:csb0="80000000" w:csb1="00000000"/>
  </w:font>
  <w:font w:name="Arabic Typesetting">
    <w:altName w:val="Arabic Typesetting"/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+mn-ea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E0716" w14:textId="77777777" w:rsidR="00426E4B" w:rsidRPr="007955F0" w:rsidRDefault="00426E4B" w:rsidP="00426E4B">
    <w:pPr>
      <w:pStyle w:val="Pieddepage"/>
      <w:tabs>
        <w:tab w:val="clear" w:pos="9072"/>
      </w:tabs>
      <w:bidi/>
      <w:spacing w:after="0"/>
      <w:ind w:left="-709" w:right="-569"/>
      <w:jc w:val="center"/>
      <w:rPr>
        <w:color w:val="262626" w:themeColor="text1" w:themeTint="D9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2190C4B" wp14:editId="35F96094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6" name="Connecteur droit avec flèch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44EF51" id="_x0000_t32" coordsize="21600,21600" o:spt="32" o:oned="t" path="m,l21600,21600e" filled="f">
              <v:path arrowok="t" fillok="f" o:connecttype="none"/>
              <o:lock v:ext="edit" shapetype="t"/>
            </v:shapetype>
            <v:shape id="Connecteur droit avec flèche 6" o:spid="_x0000_s1026" type="#_x0000_t32" style="position:absolute;margin-left:-36pt;margin-top:-1.5pt;width:523.25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AhLDaI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AFAE49C" wp14:editId="4620FC27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1" name="Connecteur droit avec flèch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CB0C7" id="Connecteur droit avec flèche 1" o:spid="_x0000_s1026" type="#_x0000_t32" style="position:absolute;margin-left:-36pt;margin-top:-1.5pt;width:523.25pt;height: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CezPrG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rFonts w:hint="cs"/>
        <w:color w:val="262626" w:themeColor="text1" w:themeTint="D9"/>
        <w:rtl/>
        <w:lang w:bidi="ar-MA"/>
      </w:rPr>
      <w:t>طريق الرباط، كلم 17، ص.ب 398، كزناية - طنجة، الهاتف: 05.39.40.90.80 - الفاكس: 05.39.33.01.17</w:t>
    </w:r>
  </w:p>
  <w:p w14:paraId="48FFC1F8" w14:textId="00C11E8C" w:rsidR="00F04525" w:rsidRPr="00426E4B" w:rsidRDefault="00426E4B" w:rsidP="00426E4B">
    <w:pPr>
      <w:pStyle w:val="Pieddepage"/>
      <w:tabs>
        <w:tab w:val="clear" w:pos="9072"/>
        <w:tab w:val="center" w:pos="4394"/>
        <w:tab w:val="left" w:pos="8685"/>
      </w:tabs>
      <w:ind w:left="-1276" w:right="-569" w:firstLine="425"/>
    </w:pPr>
    <w:r>
      <w:rPr>
        <w:rFonts w:hint="cs"/>
        <w:color w:val="262626" w:themeColor="text1" w:themeTint="D9"/>
        <w:rtl/>
      </w:rPr>
      <w:t xml:space="preserve">                       </w:t>
    </w:r>
    <w:r w:rsidRPr="007955F0">
      <w:rPr>
        <w:color w:val="262626" w:themeColor="text1" w:themeTint="D9"/>
      </w:rPr>
      <w:t>Route de Rabat Km 17</w:t>
    </w:r>
    <w:r>
      <w:rPr>
        <w:color w:val="262626" w:themeColor="text1" w:themeTint="D9"/>
      </w:rPr>
      <w:t>,</w:t>
    </w:r>
    <w:r w:rsidRPr="007955F0">
      <w:rPr>
        <w:color w:val="262626" w:themeColor="text1" w:themeTint="D9"/>
      </w:rPr>
      <w:t xml:space="preserve"> BP 398 -Gzinaya -Tanger, Tél : 0</w:t>
    </w:r>
    <w:r>
      <w:rPr>
        <w:rFonts w:hint="cs"/>
        <w:color w:val="262626" w:themeColor="text1" w:themeTint="D9"/>
        <w:rtl/>
      </w:rPr>
      <w:t>5.39.40.90.80</w:t>
    </w:r>
    <w:r w:rsidRPr="007955F0">
      <w:rPr>
        <w:color w:val="262626" w:themeColor="text1" w:themeTint="D9"/>
      </w:rPr>
      <w:t xml:space="preserve"> Fax : </w:t>
    </w:r>
    <w:r>
      <w:rPr>
        <w:rFonts w:hint="cs"/>
        <w:color w:val="262626" w:themeColor="text1" w:themeTint="D9"/>
        <w:rtl/>
      </w:rPr>
      <w:t>05.39.33.01.17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D5ABF" w14:textId="77777777" w:rsidR="006E53BA" w:rsidRDefault="006E53BA" w:rsidP="00A863CF">
      <w:r>
        <w:separator/>
      </w:r>
    </w:p>
  </w:footnote>
  <w:footnote w:type="continuationSeparator" w:id="0">
    <w:p w14:paraId="21936318" w14:textId="77777777" w:rsidR="006E53BA" w:rsidRDefault="006E53BA" w:rsidP="00A863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955D2" w14:textId="18E13304" w:rsidR="0097061D" w:rsidRPr="009C4B04" w:rsidRDefault="00481939" w:rsidP="00F04525">
    <w:pPr>
      <w:pStyle w:val="En-tte"/>
      <w:tabs>
        <w:tab w:val="clear" w:pos="4536"/>
      </w:tabs>
      <w:bidi/>
      <w:jc w:val="center"/>
    </w:pPr>
    <w:r>
      <w:rPr>
        <w:rFonts w:eastAsiaTheme="minorHAnsi"/>
        <w:noProof/>
        <w:sz w:val="24"/>
        <w:szCs w:val="24"/>
        <w:lang w:val="fr-MA" w:eastAsia="fr-MA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28A10D2" wp14:editId="67E7CB03">
              <wp:simplePos x="0" y="0"/>
              <wp:positionH relativeFrom="column">
                <wp:posOffset>3778250</wp:posOffset>
              </wp:positionH>
              <wp:positionV relativeFrom="paragraph">
                <wp:posOffset>9525</wp:posOffset>
              </wp:positionV>
              <wp:extent cx="2838450" cy="122872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8450" cy="1228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B436E2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المملكة المغربية</w:t>
                          </w:r>
                        </w:p>
                        <w:p w14:paraId="5DAA59D6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ⵜⴰⴳⵍⴷⵉⵜ ⵏ ⵍⵎⵖⵔⵉⴱ</w:t>
                          </w:r>
                        </w:p>
                        <w:p w14:paraId="6B45497F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وزارة الصحة والحماية الاجتماعية</w:t>
                          </w:r>
                        </w:p>
                        <w:p w14:paraId="5C217669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ⵜⴰⵎⴰⵡⴰⵙⵜ  ⵏ ⵜⴷⵓⵙⵉ ⴷ  ⵓⴼⵔⴰⴳ</w:t>
                          </w:r>
                          <w:r>
                            <w:rPr>
                              <w:rFonts w:ascii="Arabic Typesetting" w:hAnsi="Arabic Typesetting" w:cstheme="minorBidi" w:hint="cs"/>
                              <w:b/>
                              <w:bCs/>
                              <w:color w:val="1F497D"/>
                              <w:kern w:val="24"/>
                              <w:sz w:val="18"/>
                              <w:szCs w:val="1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 </w:t>
                          </w: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ⴰⵏⴰⵎⵓⵏ</w:t>
                          </w:r>
                        </w:p>
                        <w:p w14:paraId="0AC87BEE" w14:textId="77777777" w:rsidR="00481939" w:rsidRDefault="00481939" w:rsidP="00481939">
                          <w:pPr>
                            <w:bidi/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المستشفى الجامعي العام محمد السادس</w:t>
                          </w:r>
                          <w:r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-</w:t>
                          </w: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طنجة</w:t>
                          </w:r>
                        </w:p>
                        <w:p w14:paraId="48470E83" w14:textId="77777777" w:rsidR="00481939" w:rsidRDefault="00481939" w:rsidP="00481939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8A10D2" id="Rectangle 2" o:spid="_x0000_s1026" style="position:absolute;left:0;text-align:left;margin-left:297.5pt;margin-top:.75pt;width:223.5pt;height:96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" filled="f" stroked="f">
              <v:textbox>
                <w:txbxContent>
                  <w:p w14:paraId="35B436E2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المملكة المغربية</w:t>
                    </w:r>
                  </w:p>
                  <w:p w14:paraId="5DAA59D6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ⵜⴰⴳⵍⴷⵉⵜ ⵏ ⵍⵎⵖⵔⵉⴱ</w:t>
                    </w:r>
                  </w:p>
                  <w:p w14:paraId="6B45497F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وزارة الصحة والحماية الاجتماعية</w:t>
                    </w:r>
                  </w:p>
                  <w:p w14:paraId="5C217669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ⵜⴰⵎⴰⵡⴰⵙⵜ  ⵏ ⵜⴷⵓⵙⵉ ⴷ  ⵓⴼⵔⴰⴳ</w:t>
                    </w:r>
                    <w:r>
                      <w:rPr>
                        <w:rFonts w:ascii="Arabic Typesetting" w:hAnsi="Arabic Typesetting" w:cstheme="minorBidi" w:hint="cs"/>
                        <w:b/>
                        <w:bCs/>
                        <w:color w:val="1F497D"/>
                        <w:kern w:val="24"/>
                        <w:sz w:val="18"/>
                        <w:szCs w:val="1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 </w:t>
                    </w: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ⴰⵏⴰⵎⵓⵏ</w:t>
                    </w:r>
                  </w:p>
                  <w:p w14:paraId="0AC87BEE" w14:textId="77777777" w:rsidR="00481939" w:rsidRDefault="00481939" w:rsidP="00481939">
                    <w:pPr>
                      <w:bidi/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المستشفى الجامعي العام محمد السادس</w:t>
                    </w:r>
                    <w:r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-</w:t>
                    </w: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طنجة</w:t>
                    </w:r>
                  </w:p>
                  <w:p w14:paraId="48470E83" w14:textId="77777777" w:rsidR="00481939" w:rsidRDefault="00481939" w:rsidP="00481939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</w:p>
                </w:txbxContent>
              </v:textbox>
            </v:rect>
          </w:pict>
        </mc:Fallback>
      </mc:AlternateContent>
    </w:r>
    <w:r w:rsidR="00426E4B" w:rsidRPr="006A0A30">
      <w:rPr>
        <w:rFonts w:asciiTheme="majorBidi" w:hAnsiTheme="majorBidi" w:cstheme="majorBidi"/>
        <w:noProof/>
        <w:color w:val="262626" w:themeColor="text1" w:themeTint="D9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B5FE52" wp14:editId="0F44A051">
              <wp:simplePos x="0" y="0"/>
              <wp:positionH relativeFrom="column">
                <wp:posOffset>-394335</wp:posOffset>
              </wp:positionH>
              <wp:positionV relativeFrom="paragraph">
                <wp:posOffset>1257935</wp:posOffset>
              </wp:positionV>
              <wp:extent cx="6642735" cy="10160"/>
              <wp:effectExtent l="0" t="0" r="24765" b="27940"/>
              <wp:wrapNone/>
              <wp:docPr id="5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42735" cy="1016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F9A703" id="Connecteur droit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05pt,99.05pt" to="492pt,9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" strokecolor="#4579b8 [3044]"/>
          </w:pict>
        </mc:Fallback>
      </mc:AlternateContent>
    </w:r>
    <w:r w:rsidR="00426E4B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BFD671E" wp14:editId="42BF012C">
              <wp:simplePos x="0" y="0"/>
              <wp:positionH relativeFrom="page">
                <wp:posOffset>190500</wp:posOffset>
              </wp:positionH>
              <wp:positionV relativeFrom="paragraph">
                <wp:posOffset>5715</wp:posOffset>
              </wp:positionV>
              <wp:extent cx="2562225" cy="933450"/>
              <wp:effectExtent l="0" t="0" r="0" b="0"/>
              <wp:wrapNone/>
              <wp:docPr id="7" name="Text Box 2">
                <a:extLst xmlns:a="http://schemas.openxmlformats.org/drawingml/2006/main">
                  <a:ext uri="{FF2B5EF4-FFF2-40B4-BE49-F238E27FC236}">
                    <a16:creationId xmlns:a16="http://schemas.microsoft.com/office/drawing/2014/main" id="{6E477BC7-3171-4C42-AD3F-7FB80775AB8C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2225" cy="93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1A61B3" w14:textId="77777777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المجموعة الصحية الترابية</w:t>
                          </w:r>
                        </w:p>
                        <w:p w14:paraId="1762DAAE" w14:textId="77777777" w:rsidR="009A1F02" w:rsidRPr="00426E4B" w:rsidRDefault="009A1F02" w:rsidP="00F04525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ⵜⴳⵔⵓⵎⵎⴰ  ⵜⴰⴷⵓⵙⴰⵏⵜ ⵜⴰⵎⵓⵔⴰⵏⵜ </w:t>
                          </w:r>
                        </w:p>
                        <w:p w14:paraId="0A254A53" w14:textId="4484028E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طنجة . تطوان . الحسيمة</w:t>
                          </w:r>
                        </w:p>
                        <w:p w14:paraId="53A116DC" w14:textId="56FE83CF" w:rsidR="00F04525" w:rsidRPr="00426E4B" w:rsidRDefault="009A1F02" w:rsidP="009A1F02">
                          <w:pPr>
                            <w:jc w:val="center"/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ⵟⴰⵏⵊⴰ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 xml:space="preserve">-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ⵜⵉⵟⵡⴰⵏ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-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 ⵍⵃⵓⵙⵉⵎⴰ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FD671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15pt;margin-top:.45pt;width:201.75pt;height:73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" filled="f" stroked="f">
              <v:textbox>
                <w:txbxContent>
                  <w:p w14:paraId="321A61B3" w14:textId="77777777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المجموعة الصحية الترابية</w:t>
                    </w:r>
                  </w:p>
                  <w:p w14:paraId="1762DAAE" w14:textId="77777777" w:rsidR="009A1F02" w:rsidRPr="00426E4B" w:rsidRDefault="009A1F02" w:rsidP="00F04525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ⵜⴳⵔⵓⵎⵎⴰ  ⵜⴰⴷⵓⵙⴰⵏⵜ ⵜⴰⵎⵓⵔⴰⵏⵜ </w:t>
                    </w:r>
                  </w:p>
                  <w:p w14:paraId="0A254A53" w14:textId="4484028E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طنجة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</w:t>
                    </w: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تطوان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الحسيمة</w:t>
                    </w:r>
                  </w:p>
                  <w:p w14:paraId="53A116DC" w14:textId="56FE83CF" w:rsidR="00F04525" w:rsidRPr="00426E4B" w:rsidRDefault="009A1F02" w:rsidP="009A1F02">
                    <w:pPr>
                      <w:jc w:val="center"/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ⵟⴰⵏⵊⴰ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 xml:space="preserve">-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ⵜⵉⵟⵡⴰⵏ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-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 ⵍⵃⵓⵙⵉⵎⴰ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F04525" w:rsidRPr="00F04525">
      <w:rPr>
        <w:noProof/>
      </w:rPr>
      <w:t xml:space="preserve"> </w:t>
    </w:r>
    <w:r w:rsidR="00F04525">
      <w:rPr>
        <w:noProof/>
      </w:rPr>
      <w:drawing>
        <wp:inline distT="0" distB="0" distL="0" distR="0" wp14:anchorId="0A8F9572" wp14:editId="4164E5B2">
          <wp:extent cx="1438275" cy="1200150"/>
          <wp:effectExtent l="0" t="0" r="9525" b="0"/>
          <wp:docPr id="736820280" name="Image 7">
            <a:extLst xmlns:a="http://schemas.openxmlformats.org/drawingml/2006/main">
              <a:ext uri="{FF2B5EF4-FFF2-40B4-BE49-F238E27FC236}">
                <a16:creationId xmlns:a16="http://schemas.microsoft.com/office/drawing/2014/main" id="{C035DC79-AE1D-4D49-B512-9E0FE0FC31D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7">
                    <a:extLst>
                      <a:ext uri="{FF2B5EF4-FFF2-40B4-BE49-F238E27FC236}">
                        <a16:creationId xmlns:a16="http://schemas.microsoft.com/office/drawing/2014/main" id="{C035DC79-AE1D-4D49-B512-9E0FE0FC31DF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8685" cy="12004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91F0B0A"/>
    <w:multiLevelType w:val="hybridMultilevel"/>
    <w:tmpl w:val="37763BEC"/>
    <w:lvl w:ilvl="0" w:tplc="384410F8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09A77EC5"/>
    <w:multiLevelType w:val="hybridMultilevel"/>
    <w:tmpl w:val="2C9CD6F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1">
    <w:nsid w:val="0EE238BA"/>
    <w:multiLevelType w:val="hybridMultilevel"/>
    <w:tmpl w:val="F5E62D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12684235"/>
    <w:multiLevelType w:val="hybridMultilevel"/>
    <w:tmpl w:val="0058AAB2"/>
    <w:lvl w:ilvl="0" w:tplc="040C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180E05E4"/>
    <w:multiLevelType w:val="hybridMultilevel"/>
    <w:tmpl w:val="41E8E7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1">
    <w:nsid w:val="18B62E82"/>
    <w:multiLevelType w:val="hybridMultilevel"/>
    <w:tmpl w:val="C598E3A4"/>
    <w:lvl w:ilvl="0" w:tplc="299CAA8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19B16124"/>
    <w:multiLevelType w:val="hybridMultilevel"/>
    <w:tmpl w:val="E7CE540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807FD"/>
    <w:multiLevelType w:val="multilevel"/>
    <w:tmpl w:val="2CB6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1">
    <w:nsid w:val="20FB68A6"/>
    <w:multiLevelType w:val="hybridMultilevel"/>
    <w:tmpl w:val="C7464676"/>
    <w:lvl w:ilvl="0" w:tplc="9E56F1D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28FF6C05"/>
    <w:multiLevelType w:val="hybridMultilevel"/>
    <w:tmpl w:val="8972634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1">
    <w:nsid w:val="2A0C3733"/>
    <w:multiLevelType w:val="hybridMultilevel"/>
    <w:tmpl w:val="9716D6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1">
    <w:nsid w:val="30957CE1"/>
    <w:multiLevelType w:val="hybridMultilevel"/>
    <w:tmpl w:val="93D26432"/>
    <w:lvl w:ilvl="0" w:tplc="793A43F4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1">
    <w:nsid w:val="3432231C"/>
    <w:multiLevelType w:val="hybridMultilevel"/>
    <w:tmpl w:val="585C18DC"/>
    <w:lvl w:ilvl="0" w:tplc="040C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3" w15:restartNumberingAfterBreak="1">
    <w:nsid w:val="3D0814AB"/>
    <w:multiLevelType w:val="hybridMultilevel"/>
    <w:tmpl w:val="3208C87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1">
    <w:nsid w:val="48BF07DA"/>
    <w:multiLevelType w:val="hybridMultilevel"/>
    <w:tmpl w:val="D944A8E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1">
    <w:nsid w:val="4B9E4224"/>
    <w:multiLevelType w:val="hybridMultilevel"/>
    <w:tmpl w:val="5E486192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1">
    <w:nsid w:val="4F2E553A"/>
    <w:multiLevelType w:val="hybridMultilevel"/>
    <w:tmpl w:val="8EEA279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1">
    <w:nsid w:val="4FFB276E"/>
    <w:multiLevelType w:val="hybridMultilevel"/>
    <w:tmpl w:val="DCD6A8FE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1">
    <w:nsid w:val="5367548A"/>
    <w:multiLevelType w:val="hybridMultilevel"/>
    <w:tmpl w:val="AF2A558C"/>
    <w:lvl w:ilvl="0" w:tplc="A6F6B1AC">
      <w:numFmt w:val="bullet"/>
      <w:lvlText w:val="-"/>
      <w:lvlJc w:val="left"/>
      <w:pPr>
        <w:ind w:left="7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9" w15:restartNumberingAfterBreak="1">
    <w:nsid w:val="604B729B"/>
    <w:multiLevelType w:val="hybridMultilevel"/>
    <w:tmpl w:val="EE9EC5EE"/>
    <w:lvl w:ilvl="0" w:tplc="040C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0" w15:restartNumberingAfterBreak="1">
    <w:nsid w:val="658611AE"/>
    <w:multiLevelType w:val="hybridMultilevel"/>
    <w:tmpl w:val="0B8C51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1">
    <w:nsid w:val="6F530FAA"/>
    <w:multiLevelType w:val="hybridMultilevel"/>
    <w:tmpl w:val="1B060C34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1">
    <w:nsid w:val="7BC0392B"/>
    <w:multiLevelType w:val="hybridMultilevel"/>
    <w:tmpl w:val="AFB07B8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0427715">
    <w:abstractNumId w:val="19"/>
  </w:num>
  <w:num w:numId="2" w16cid:durableId="1239368670">
    <w:abstractNumId w:val="18"/>
  </w:num>
  <w:num w:numId="3" w16cid:durableId="74743363">
    <w:abstractNumId w:val="2"/>
  </w:num>
  <w:num w:numId="4" w16cid:durableId="1888108549">
    <w:abstractNumId w:val="12"/>
  </w:num>
  <w:num w:numId="5" w16cid:durableId="1583950509">
    <w:abstractNumId w:val="10"/>
  </w:num>
  <w:num w:numId="6" w16cid:durableId="720638510">
    <w:abstractNumId w:val="9"/>
  </w:num>
  <w:num w:numId="7" w16cid:durableId="1634018895">
    <w:abstractNumId w:val="21"/>
  </w:num>
  <w:num w:numId="8" w16cid:durableId="1838574934">
    <w:abstractNumId w:val="20"/>
  </w:num>
  <w:num w:numId="9" w16cid:durableId="493573942">
    <w:abstractNumId w:val="1"/>
  </w:num>
  <w:num w:numId="10" w16cid:durableId="1210723510">
    <w:abstractNumId w:val="16"/>
  </w:num>
  <w:num w:numId="11" w16cid:durableId="1221474489">
    <w:abstractNumId w:val="22"/>
  </w:num>
  <w:num w:numId="12" w16cid:durableId="1475484752">
    <w:abstractNumId w:val="4"/>
  </w:num>
  <w:num w:numId="13" w16cid:durableId="2024242124">
    <w:abstractNumId w:val="14"/>
  </w:num>
  <w:num w:numId="14" w16cid:durableId="482083839">
    <w:abstractNumId w:val="5"/>
  </w:num>
  <w:num w:numId="15" w16cid:durableId="2035577131">
    <w:abstractNumId w:val="8"/>
  </w:num>
  <w:num w:numId="16" w16cid:durableId="299464172">
    <w:abstractNumId w:val="6"/>
  </w:num>
  <w:num w:numId="17" w16cid:durableId="102575103">
    <w:abstractNumId w:val="17"/>
  </w:num>
  <w:num w:numId="18" w16cid:durableId="1659842891">
    <w:abstractNumId w:val="15"/>
  </w:num>
  <w:num w:numId="19" w16cid:durableId="843781806">
    <w:abstractNumId w:val="13"/>
  </w:num>
  <w:num w:numId="20" w16cid:durableId="1213034417">
    <w:abstractNumId w:val="11"/>
  </w:num>
  <w:num w:numId="21" w16cid:durableId="565799780">
    <w:abstractNumId w:val="0"/>
  </w:num>
  <w:num w:numId="22" w16cid:durableId="688793377">
    <w:abstractNumId w:val="3"/>
  </w:num>
  <w:num w:numId="23" w16cid:durableId="1983728637">
    <w:abstractNumId w:val="3"/>
  </w:num>
  <w:num w:numId="24" w16cid:durableId="451442692">
    <w:abstractNumId w:val="3"/>
  </w:num>
  <w:num w:numId="25" w16cid:durableId="931662457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DAB"/>
    <w:rsid w:val="00003BEA"/>
    <w:rsid w:val="0000469D"/>
    <w:rsid w:val="000056F6"/>
    <w:rsid w:val="00011595"/>
    <w:rsid w:val="00011F94"/>
    <w:rsid w:val="00016A2A"/>
    <w:rsid w:val="00020482"/>
    <w:rsid w:val="000213FE"/>
    <w:rsid w:val="00021DEE"/>
    <w:rsid w:val="00030B21"/>
    <w:rsid w:val="00033DCA"/>
    <w:rsid w:val="00035640"/>
    <w:rsid w:val="0003660B"/>
    <w:rsid w:val="00040BBF"/>
    <w:rsid w:val="00041EB1"/>
    <w:rsid w:val="00050B2D"/>
    <w:rsid w:val="000513E8"/>
    <w:rsid w:val="0005170C"/>
    <w:rsid w:val="000635B8"/>
    <w:rsid w:val="0006396F"/>
    <w:rsid w:val="00064768"/>
    <w:rsid w:val="00064EDE"/>
    <w:rsid w:val="00066846"/>
    <w:rsid w:val="000771A8"/>
    <w:rsid w:val="00082C3E"/>
    <w:rsid w:val="00084970"/>
    <w:rsid w:val="00086DAB"/>
    <w:rsid w:val="00087677"/>
    <w:rsid w:val="00094819"/>
    <w:rsid w:val="000A4031"/>
    <w:rsid w:val="000A5944"/>
    <w:rsid w:val="000A61EC"/>
    <w:rsid w:val="000A721A"/>
    <w:rsid w:val="000B15D8"/>
    <w:rsid w:val="000C06F5"/>
    <w:rsid w:val="000D3C8D"/>
    <w:rsid w:val="000D54E0"/>
    <w:rsid w:val="000D661D"/>
    <w:rsid w:val="000F1217"/>
    <w:rsid w:val="000F1CDB"/>
    <w:rsid w:val="000F26A8"/>
    <w:rsid w:val="000F3312"/>
    <w:rsid w:val="000F3B5B"/>
    <w:rsid w:val="001000F3"/>
    <w:rsid w:val="001033AF"/>
    <w:rsid w:val="001102ED"/>
    <w:rsid w:val="001117A2"/>
    <w:rsid w:val="00112D5B"/>
    <w:rsid w:val="00114713"/>
    <w:rsid w:val="00115703"/>
    <w:rsid w:val="00121234"/>
    <w:rsid w:val="00126A11"/>
    <w:rsid w:val="0013011D"/>
    <w:rsid w:val="0013169C"/>
    <w:rsid w:val="00131E5A"/>
    <w:rsid w:val="001350CD"/>
    <w:rsid w:val="00155948"/>
    <w:rsid w:val="00160229"/>
    <w:rsid w:val="00164ABB"/>
    <w:rsid w:val="00164D62"/>
    <w:rsid w:val="00166920"/>
    <w:rsid w:val="001675BE"/>
    <w:rsid w:val="001677AA"/>
    <w:rsid w:val="001678CB"/>
    <w:rsid w:val="00170C1F"/>
    <w:rsid w:val="0017306F"/>
    <w:rsid w:val="00183463"/>
    <w:rsid w:val="00186FF8"/>
    <w:rsid w:val="0019517E"/>
    <w:rsid w:val="0019703C"/>
    <w:rsid w:val="00197471"/>
    <w:rsid w:val="001A112B"/>
    <w:rsid w:val="001A1765"/>
    <w:rsid w:val="001A4383"/>
    <w:rsid w:val="001A5B73"/>
    <w:rsid w:val="001A6738"/>
    <w:rsid w:val="001C568B"/>
    <w:rsid w:val="001C62F0"/>
    <w:rsid w:val="001D47E4"/>
    <w:rsid w:val="001D5EC2"/>
    <w:rsid w:val="001D7749"/>
    <w:rsid w:val="001E1261"/>
    <w:rsid w:val="001E3317"/>
    <w:rsid w:val="001E36D1"/>
    <w:rsid w:val="001E4723"/>
    <w:rsid w:val="001F2BE2"/>
    <w:rsid w:val="001F6D02"/>
    <w:rsid w:val="00201CEA"/>
    <w:rsid w:val="0020275A"/>
    <w:rsid w:val="00206DF2"/>
    <w:rsid w:val="00213761"/>
    <w:rsid w:val="00217B8C"/>
    <w:rsid w:val="00223C9C"/>
    <w:rsid w:val="00226CE9"/>
    <w:rsid w:val="00226EC9"/>
    <w:rsid w:val="00233A95"/>
    <w:rsid w:val="0023437F"/>
    <w:rsid w:val="00234EC7"/>
    <w:rsid w:val="00240D69"/>
    <w:rsid w:val="002431A6"/>
    <w:rsid w:val="002442FC"/>
    <w:rsid w:val="0024616D"/>
    <w:rsid w:val="002475D3"/>
    <w:rsid w:val="00247E83"/>
    <w:rsid w:val="002506A2"/>
    <w:rsid w:val="00252BF5"/>
    <w:rsid w:val="00262A15"/>
    <w:rsid w:val="00263325"/>
    <w:rsid w:val="00265E66"/>
    <w:rsid w:val="00266558"/>
    <w:rsid w:val="00270494"/>
    <w:rsid w:val="002710DF"/>
    <w:rsid w:val="0027194F"/>
    <w:rsid w:val="00272E02"/>
    <w:rsid w:val="00274A30"/>
    <w:rsid w:val="002771BB"/>
    <w:rsid w:val="002832B8"/>
    <w:rsid w:val="002834B1"/>
    <w:rsid w:val="00284D70"/>
    <w:rsid w:val="00294D4A"/>
    <w:rsid w:val="00295D93"/>
    <w:rsid w:val="00296EB8"/>
    <w:rsid w:val="002A061B"/>
    <w:rsid w:val="002A6711"/>
    <w:rsid w:val="002C1E5E"/>
    <w:rsid w:val="002C3E7B"/>
    <w:rsid w:val="002D3812"/>
    <w:rsid w:val="002D5F28"/>
    <w:rsid w:val="002D6374"/>
    <w:rsid w:val="002D6731"/>
    <w:rsid w:val="002E05EC"/>
    <w:rsid w:val="002E08C8"/>
    <w:rsid w:val="002E31EA"/>
    <w:rsid w:val="002E3747"/>
    <w:rsid w:val="002E57BF"/>
    <w:rsid w:val="002E6870"/>
    <w:rsid w:val="002F6A4E"/>
    <w:rsid w:val="002F6F55"/>
    <w:rsid w:val="0030047C"/>
    <w:rsid w:val="00301F45"/>
    <w:rsid w:val="00305C95"/>
    <w:rsid w:val="0030727D"/>
    <w:rsid w:val="00310E62"/>
    <w:rsid w:val="00315763"/>
    <w:rsid w:val="003177A3"/>
    <w:rsid w:val="003347FF"/>
    <w:rsid w:val="0033557C"/>
    <w:rsid w:val="003440A3"/>
    <w:rsid w:val="00350BFF"/>
    <w:rsid w:val="00350EEE"/>
    <w:rsid w:val="00352FCE"/>
    <w:rsid w:val="00361201"/>
    <w:rsid w:val="0036279F"/>
    <w:rsid w:val="00362EC0"/>
    <w:rsid w:val="00365628"/>
    <w:rsid w:val="00365BD2"/>
    <w:rsid w:val="003661F9"/>
    <w:rsid w:val="00371EB8"/>
    <w:rsid w:val="00373417"/>
    <w:rsid w:val="003809ED"/>
    <w:rsid w:val="00381800"/>
    <w:rsid w:val="00385D08"/>
    <w:rsid w:val="00387F11"/>
    <w:rsid w:val="0039797B"/>
    <w:rsid w:val="003A2227"/>
    <w:rsid w:val="003A52E7"/>
    <w:rsid w:val="003A7799"/>
    <w:rsid w:val="003B3012"/>
    <w:rsid w:val="003B4247"/>
    <w:rsid w:val="003C273E"/>
    <w:rsid w:val="003C648F"/>
    <w:rsid w:val="003D230B"/>
    <w:rsid w:val="003D395A"/>
    <w:rsid w:val="003E22DD"/>
    <w:rsid w:val="003E425E"/>
    <w:rsid w:val="003F27AE"/>
    <w:rsid w:val="003F3503"/>
    <w:rsid w:val="003F4C54"/>
    <w:rsid w:val="003F6A83"/>
    <w:rsid w:val="003F7451"/>
    <w:rsid w:val="00403EB2"/>
    <w:rsid w:val="0040592E"/>
    <w:rsid w:val="00410DFC"/>
    <w:rsid w:val="00412A2A"/>
    <w:rsid w:val="00416D5E"/>
    <w:rsid w:val="004267AF"/>
    <w:rsid w:val="00426E4B"/>
    <w:rsid w:val="0043265A"/>
    <w:rsid w:val="00437668"/>
    <w:rsid w:val="00442D87"/>
    <w:rsid w:val="0044573C"/>
    <w:rsid w:val="004471EB"/>
    <w:rsid w:val="00452207"/>
    <w:rsid w:val="0045718E"/>
    <w:rsid w:val="00457E62"/>
    <w:rsid w:val="00460481"/>
    <w:rsid w:val="004619F1"/>
    <w:rsid w:val="00465C7D"/>
    <w:rsid w:val="00466080"/>
    <w:rsid w:val="0047057C"/>
    <w:rsid w:val="0047137A"/>
    <w:rsid w:val="004732C6"/>
    <w:rsid w:val="00475533"/>
    <w:rsid w:val="00477544"/>
    <w:rsid w:val="0048006B"/>
    <w:rsid w:val="0048041C"/>
    <w:rsid w:val="00481939"/>
    <w:rsid w:val="00484159"/>
    <w:rsid w:val="004915B9"/>
    <w:rsid w:val="00493A01"/>
    <w:rsid w:val="0049427A"/>
    <w:rsid w:val="004951DB"/>
    <w:rsid w:val="004A02F6"/>
    <w:rsid w:val="004A0AA0"/>
    <w:rsid w:val="004A1E8E"/>
    <w:rsid w:val="004A4037"/>
    <w:rsid w:val="004A4A2C"/>
    <w:rsid w:val="004A6E83"/>
    <w:rsid w:val="004A71E0"/>
    <w:rsid w:val="004B00C8"/>
    <w:rsid w:val="004B193B"/>
    <w:rsid w:val="004B334C"/>
    <w:rsid w:val="004B49CC"/>
    <w:rsid w:val="004B505B"/>
    <w:rsid w:val="004B7E8B"/>
    <w:rsid w:val="004C0F68"/>
    <w:rsid w:val="004C1D93"/>
    <w:rsid w:val="004C6730"/>
    <w:rsid w:val="004D269D"/>
    <w:rsid w:val="004D3E79"/>
    <w:rsid w:val="004D59FA"/>
    <w:rsid w:val="004E202C"/>
    <w:rsid w:val="004F6EBD"/>
    <w:rsid w:val="00501550"/>
    <w:rsid w:val="00507F2A"/>
    <w:rsid w:val="00510D81"/>
    <w:rsid w:val="00512027"/>
    <w:rsid w:val="0051664D"/>
    <w:rsid w:val="0052225D"/>
    <w:rsid w:val="00524CBD"/>
    <w:rsid w:val="00524CFA"/>
    <w:rsid w:val="005264E7"/>
    <w:rsid w:val="00526544"/>
    <w:rsid w:val="00526B07"/>
    <w:rsid w:val="005355A8"/>
    <w:rsid w:val="00540885"/>
    <w:rsid w:val="00545A18"/>
    <w:rsid w:val="00550DCA"/>
    <w:rsid w:val="00554D06"/>
    <w:rsid w:val="0055544B"/>
    <w:rsid w:val="00556268"/>
    <w:rsid w:val="00563845"/>
    <w:rsid w:val="00563E9F"/>
    <w:rsid w:val="00567FD4"/>
    <w:rsid w:val="0057481B"/>
    <w:rsid w:val="00575F91"/>
    <w:rsid w:val="00576AA3"/>
    <w:rsid w:val="00583CF4"/>
    <w:rsid w:val="00584C40"/>
    <w:rsid w:val="00587236"/>
    <w:rsid w:val="005927D4"/>
    <w:rsid w:val="005934A4"/>
    <w:rsid w:val="005941F3"/>
    <w:rsid w:val="00595390"/>
    <w:rsid w:val="005973D9"/>
    <w:rsid w:val="005A0F16"/>
    <w:rsid w:val="005A1125"/>
    <w:rsid w:val="005A33D9"/>
    <w:rsid w:val="005A4B59"/>
    <w:rsid w:val="005B1722"/>
    <w:rsid w:val="005B4F09"/>
    <w:rsid w:val="005B5875"/>
    <w:rsid w:val="005B5993"/>
    <w:rsid w:val="005B67BA"/>
    <w:rsid w:val="005C046F"/>
    <w:rsid w:val="005C148C"/>
    <w:rsid w:val="005C5CD8"/>
    <w:rsid w:val="005C619F"/>
    <w:rsid w:val="005C66E7"/>
    <w:rsid w:val="005C6848"/>
    <w:rsid w:val="005D2F88"/>
    <w:rsid w:val="005E6ED5"/>
    <w:rsid w:val="005F115B"/>
    <w:rsid w:val="005F680C"/>
    <w:rsid w:val="00607CC4"/>
    <w:rsid w:val="0061163D"/>
    <w:rsid w:val="00611E9F"/>
    <w:rsid w:val="0061311F"/>
    <w:rsid w:val="00613972"/>
    <w:rsid w:val="00613C02"/>
    <w:rsid w:val="00616510"/>
    <w:rsid w:val="00617C96"/>
    <w:rsid w:val="00621171"/>
    <w:rsid w:val="00625A69"/>
    <w:rsid w:val="006271E2"/>
    <w:rsid w:val="006304D7"/>
    <w:rsid w:val="00633222"/>
    <w:rsid w:val="00636351"/>
    <w:rsid w:val="0064102C"/>
    <w:rsid w:val="0064291F"/>
    <w:rsid w:val="006537E3"/>
    <w:rsid w:val="0065514B"/>
    <w:rsid w:val="00656C83"/>
    <w:rsid w:val="00657BC5"/>
    <w:rsid w:val="006609D5"/>
    <w:rsid w:val="00664C6E"/>
    <w:rsid w:val="006662E7"/>
    <w:rsid w:val="00670BF8"/>
    <w:rsid w:val="00673760"/>
    <w:rsid w:val="006737F4"/>
    <w:rsid w:val="00681E6A"/>
    <w:rsid w:val="00682FC2"/>
    <w:rsid w:val="00684B50"/>
    <w:rsid w:val="00686742"/>
    <w:rsid w:val="00692960"/>
    <w:rsid w:val="006932EC"/>
    <w:rsid w:val="00693343"/>
    <w:rsid w:val="006954FE"/>
    <w:rsid w:val="00696A2F"/>
    <w:rsid w:val="00696B97"/>
    <w:rsid w:val="006A0A30"/>
    <w:rsid w:val="006A7905"/>
    <w:rsid w:val="006B391D"/>
    <w:rsid w:val="006C3222"/>
    <w:rsid w:val="006C3AA9"/>
    <w:rsid w:val="006C56C5"/>
    <w:rsid w:val="006D4B12"/>
    <w:rsid w:val="006D6396"/>
    <w:rsid w:val="006D7FEA"/>
    <w:rsid w:val="006E1167"/>
    <w:rsid w:val="006E53BA"/>
    <w:rsid w:val="006E5A82"/>
    <w:rsid w:val="006F1EFA"/>
    <w:rsid w:val="006F2B7C"/>
    <w:rsid w:val="006F3295"/>
    <w:rsid w:val="0070326E"/>
    <w:rsid w:val="007033ED"/>
    <w:rsid w:val="0070670E"/>
    <w:rsid w:val="00706F9B"/>
    <w:rsid w:val="007151B0"/>
    <w:rsid w:val="00715553"/>
    <w:rsid w:val="007177CD"/>
    <w:rsid w:val="00721DD4"/>
    <w:rsid w:val="007257ED"/>
    <w:rsid w:val="00725DA0"/>
    <w:rsid w:val="00726191"/>
    <w:rsid w:val="007301FB"/>
    <w:rsid w:val="007311A5"/>
    <w:rsid w:val="0073791C"/>
    <w:rsid w:val="00741963"/>
    <w:rsid w:val="007530A9"/>
    <w:rsid w:val="00756DC6"/>
    <w:rsid w:val="0076014C"/>
    <w:rsid w:val="00761EC9"/>
    <w:rsid w:val="007620CB"/>
    <w:rsid w:val="00766B5C"/>
    <w:rsid w:val="00770958"/>
    <w:rsid w:val="00771443"/>
    <w:rsid w:val="00776753"/>
    <w:rsid w:val="00776AD6"/>
    <w:rsid w:val="00776FD3"/>
    <w:rsid w:val="00783C2A"/>
    <w:rsid w:val="007875E5"/>
    <w:rsid w:val="0079016F"/>
    <w:rsid w:val="00790B94"/>
    <w:rsid w:val="00790EEB"/>
    <w:rsid w:val="00793516"/>
    <w:rsid w:val="00793811"/>
    <w:rsid w:val="0079543B"/>
    <w:rsid w:val="007955F0"/>
    <w:rsid w:val="00795EC1"/>
    <w:rsid w:val="007A0B23"/>
    <w:rsid w:val="007A5FFB"/>
    <w:rsid w:val="007B0B52"/>
    <w:rsid w:val="007B390E"/>
    <w:rsid w:val="007B4D66"/>
    <w:rsid w:val="007C35D7"/>
    <w:rsid w:val="007C5253"/>
    <w:rsid w:val="007D0EF8"/>
    <w:rsid w:val="007D1203"/>
    <w:rsid w:val="007D459C"/>
    <w:rsid w:val="007D60E5"/>
    <w:rsid w:val="007E4361"/>
    <w:rsid w:val="007E49B0"/>
    <w:rsid w:val="007E4DE8"/>
    <w:rsid w:val="007F544D"/>
    <w:rsid w:val="007F6971"/>
    <w:rsid w:val="00802E52"/>
    <w:rsid w:val="0080453A"/>
    <w:rsid w:val="008048F0"/>
    <w:rsid w:val="00817156"/>
    <w:rsid w:val="00837453"/>
    <w:rsid w:val="00845183"/>
    <w:rsid w:val="008468B9"/>
    <w:rsid w:val="00851027"/>
    <w:rsid w:val="0085287F"/>
    <w:rsid w:val="008573EA"/>
    <w:rsid w:val="00861C14"/>
    <w:rsid w:val="00866506"/>
    <w:rsid w:val="00870E68"/>
    <w:rsid w:val="008730DD"/>
    <w:rsid w:val="00873531"/>
    <w:rsid w:val="00874288"/>
    <w:rsid w:val="0087536B"/>
    <w:rsid w:val="00891CC9"/>
    <w:rsid w:val="008935C4"/>
    <w:rsid w:val="0089584D"/>
    <w:rsid w:val="008A2202"/>
    <w:rsid w:val="008A3333"/>
    <w:rsid w:val="008A58E2"/>
    <w:rsid w:val="008B1A97"/>
    <w:rsid w:val="008B4CF9"/>
    <w:rsid w:val="008C00D7"/>
    <w:rsid w:val="008C0ECF"/>
    <w:rsid w:val="008C2100"/>
    <w:rsid w:val="008C23EC"/>
    <w:rsid w:val="008C2E76"/>
    <w:rsid w:val="008C6CAC"/>
    <w:rsid w:val="008C7FE7"/>
    <w:rsid w:val="008D00E0"/>
    <w:rsid w:val="008D1014"/>
    <w:rsid w:val="008D17EB"/>
    <w:rsid w:val="008F2A52"/>
    <w:rsid w:val="008F474F"/>
    <w:rsid w:val="008F47F2"/>
    <w:rsid w:val="008F5915"/>
    <w:rsid w:val="008F6AB9"/>
    <w:rsid w:val="009000BD"/>
    <w:rsid w:val="00903519"/>
    <w:rsid w:val="009051F0"/>
    <w:rsid w:val="0090579F"/>
    <w:rsid w:val="0090747A"/>
    <w:rsid w:val="00912D45"/>
    <w:rsid w:val="00914CCE"/>
    <w:rsid w:val="00916F98"/>
    <w:rsid w:val="00917CB4"/>
    <w:rsid w:val="00923283"/>
    <w:rsid w:val="00924F07"/>
    <w:rsid w:val="00925CCB"/>
    <w:rsid w:val="0092680C"/>
    <w:rsid w:val="009308F0"/>
    <w:rsid w:val="009321D7"/>
    <w:rsid w:val="009334B8"/>
    <w:rsid w:val="00935BC3"/>
    <w:rsid w:val="00937A55"/>
    <w:rsid w:val="00937F6B"/>
    <w:rsid w:val="00942E83"/>
    <w:rsid w:val="00946312"/>
    <w:rsid w:val="00946A28"/>
    <w:rsid w:val="00947428"/>
    <w:rsid w:val="00951763"/>
    <w:rsid w:val="0095458B"/>
    <w:rsid w:val="00960413"/>
    <w:rsid w:val="00960456"/>
    <w:rsid w:val="00962F9D"/>
    <w:rsid w:val="009657B6"/>
    <w:rsid w:val="00965A22"/>
    <w:rsid w:val="00970222"/>
    <w:rsid w:val="0097061D"/>
    <w:rsid w:val="00972259"/>
    <w:rsid w:val="00974F33"/>
    <w:rsid w:val="00980748"/>
    <w:rsid w:val="0098299E"/>
    <w:rsid w:val="00983531"/>
    <w:rsid w:val="00994526"/>
    <w:rsid w:val="00997DF4"/>
    <w:rsid w:val="009A054F"/>
    <w:rsid w:val="009A0D0D"/>
    <w:rsid w:val="009A1F02"/>
    <w:rsid w:val="009A2182"/>
    <w:rsid w:val="009A54A3"/>
    <w:rsid w:val="009A7652"/>
    <w:rsid w:val="009A7CD9"/>
    <w:rsid w:val="009B0327"/>
    <w:rsid w:val="009B0D6E"/>
    <w:rsid w:val="009B2BBD"/>
    <w:rsid w:val="009B5BA6"/>
    <w:rsid w:val="009B62DD"/>
    <w:rsid w:val="009C1E80"/>
    <w:rsid w:val="009C21B3"/>
    <w:rsid w:val="009C32A8"/>
    <w:rsid w:val="009C4119"/>
    <w:rsid w:val="009C4B04"/>
    <w:rsid w:val="009D5AC1"/>
    <w:rsid w:val="009E3987"/>
    <w:rsid w:val="009F0304"/>
    <w:rsid w:val="009F429B"/>
    <w:rsid w:val="00A003B5"/>
    <w:rsid w:val="00A01C6A"/>
    <w:rsid w:val="00A01C6C"/>
    <w:rsid w:val="00A03CFF"/>
    <w:rsid w:val="00A06B9E"/>
    <w:rsid w:val="00A07979"/>
    <w:rsid w:val="00A130F2"/>
    <w:rsid w:val="00A15A77"/>
    <w:rsid w:val="00A15BEE"/>
    <w:rsid w:val="00A16DB5"/>
    <w:rsid w:val="00A21093"/>
    <w:rsid w:val="00A2316E"/>
    <w:rsid w:val="00A24445"/>
    <w:rsid w:val="00A2516A"/>
    <w:rsid w:val="00A2577C"/>
    <w:rsid w:val="00A344BF"/>
    <w:rsid w:val="00A359FA"/>
    <w:rsid w:val="00A37B3B"/>
    <w:rsid w:val="00A42AE6"/>
    <w:rsid w:val="00A509DD"/>
    <w:rsid w:val="00A51295"/>
    <w:rsid w:val="00A52B4C"/>
    <w:rsid w:val="00A551F2"/>
    <w:rsid w:val="00A60286"/>
    <w:rsid w:val="00A614C3"/>
    <w:rsid w:val="00A66E68"/>
    <w:rsid w:val="00A706E4"/>
    <w:rsid w:val="00A73390"/>
    <w:rsid w:val="00A76DCC"/>
    <w:rsid w:val="00A82180"/>
    <w:rsid w:val="00A82C7F"/>
    <w:rsid w:val="00A8469B"/>
    <w:rsid w:val="00A863CF"/>
    <w:rsid w:val="00A9184A"/>
    <w:rsid w:val="00A96736"/>
    <w:rsid w:val="00A973BA"/>
    <w:rsid w:val="00AA4310"/>
    <w:rsid w:val="00AA67BC"/>
    <w:rsid w:val="00AB2709"/>
    <w:rsid w:val="00AB332E"/>
    <w:rsid w:val="00AB7C49"/>
    <w:rsid w:val="00AC4865"/>
    <w:rsid w:val="00AD47CC"/>
    <w:rsid w:val="00AD59B0"/>
    <w:rsid w:val="00AE6B5A"/>
    <w:rsid w:val="00AF0342"/>
    <w:rsid w:val="00AF6584"/>
    <w:rsid w:val="00AF71D4"/>
    <w:rsid w:val="00AF7387"/>
    <w:rsid w:val="00B0077B"/>
    <w:rsid w:val="00B0535C"/>
    <w:rsid w:val="00B0571F"/>
    <w:rsid w:val="00B075DC"/>
    <w:rsid w:val="00B11461"/>
    <w:rsid w:val="00B11DAD"/>
    <w:rsid w:val="00B23E17"/>
    <w:rsid w:val="00B2692C"/>
    <w:rsid w:val="00B322A3"/>
    <w:rsid w:val="00B348FD"/>
    <w:rsid w:val="00B35465"/>
    <w:rsid w:val="00B37655"/>
    <w:rsid w:val="00B400CB"/>
    <w:rsid w:val="00B44C9A"/>
    <w:rsid w:val="00B46BB4"/>
    <w:rsid w:val="00B4702B"/>
    <w:rsid w:val="00B60BFD"/>
    <w:rsid w:val="00B6326A"/>
    <w:rsid w:val="00B6357F"/>
    <w:rsid w:val="00B6416C"/>
    <w:rsid w:val="00B77FC8"/>
    <w:rsid w:val="00B8158B"/>
    <w:rsid w:val="00B852FA"/>
    <w:rsid w:val="00B96633"/>
    <w:rsid w:val="00BA0161"/>
    <w:rsid w:val="00BA0CC8"/>
    <w:rsid w:val="00BA17C4"/>
    <w:rsid w:val="00BB15A3"/>
    <w:rsid w:val="00BB27AE"/>
    <w:rsid w:val="00BC0D2B"/>
    <w:rsid w:val="00BC0E55"/>
    <w:rsid w:val="00BD0934"/>
    <w:rsid w:val="00BD38DC"/>
    <w:rsid w:val="00BD4675"/>
    <w:rsid w:val="00BD4FD1"/>
    <w:rsid w:val="00BD5659"/>
    <w:rsid w:val="00BE631A"/>
    <w:rsid w:val="00BF6069"/>
    <w:rsid w:val="00BF6AC4"/>
    <w:rsid w:val="00BF70F6"/>
    <w:rsid w:val="00C001FE"/>
    <w:rsid w:val="00C0145C"/>
    <w:rsid w:val="00C0205C"/>
    <w:rsid w:val="00C02EC0"/>
    <w:rsid w:val="00C0310A"/>
    <w:rsid w:val="00C0420B"/>
    <w:rsid w:val="00C122DB"/>
    <w:rsid w:val="00C15F24"/>
    <w:rsid w:val="00C22944"/>
    <w:rsid w:val="00C25AD0"/>
    <w:rsid w:val="00C2701E"/>
    <w:rsid w:val="00C34760"/>
    <w:rsid w:val="00C36268"/>
    <w:rsid w:val="00C449CC"/>
    <w:rsid w:val="00C54221"/>
    <w:rsid w:val="00C572A0"/>
    <w:rsid w:val="00C57488"/>
    <w:rsid w:val="00C61B1A"/>
    <w:rsid w:val="00C630E6"/>
    <w:rsid w:val="00C70742"/>
    <w:rsid w:val="00C7081D"/>
    <w:rsid w:val="00C769BC"/>
    <w:rsid w:val="00C80341"/>
    <w:rsid w:val="00C82AC4"/>
    <w:rsid w:val="00C84126"/>
    <w:rsid w:val="00C86A41"/>
    <w:rsid w:val="00C86DB3"/>
    <w:rsid w:val="00C872E7"/>
    <w:rsid w:val="00C909D7"/>
    <w:rsid w:val="00C95932"/>
    <w:rsid w:val="00CA4208"/>
    <w:rsid w:val="00CA6B66"/>
    <w:rsid w:val="00CA7D59"/>
    <w:rsid w:val="00CA7E2B"/>
    <w:rsid w:val="00CA7EEC"/>
    <w:rsid w:val="00CB04C1"/>
    <w:rsid w:val="00CB19A1"/>
    <w:rsid w:val="00CB3A34"/>
    <w:rsid w:val="00CC6805"/>
    <w:rsid w:val="00CD026E"/>
    <w:rsid w:val="00CD07A0"/>
    <w:rsid w:val="00CD24E9"/>
    <w:rsid w:val="00CE074A"/>
    <w:rsid w:val="00CE4D8B"/>
    <w:rsid w:val="00CE626B"/>
    <w:rsid w:val="00CE7B06"/>
    <w:rsid w:val="00CF022A"/>
    <w:rsid w:val="00CF160F"/>
    <w:rsid w:val="00CF515A"/>
    <w:rsid w:val="00CF560E"/>
    <w:rsid w:val="00D11C81"/>
    <w:rsid w:val="00D14F73"/>
    <w:rsid w:val="00D23660"/>
    <w:rsid w:val="00D25C55"/>
    <w:rsid w:val="00D326D2"/>
    <w:rsid w:val="00D34072"/>
    <w:rsid w:val="00D34B44"/>
    <w:rsid w:val="00D36B40"/>
    <w:rsid w:val="00D43469"/>
    <w:rsid w:val="00D45734"/>
    <w:rsid w:val="00D45EC2"/>
    <w:rsid w:val="00D46397"/>
    <w:rsid w:val="00D47C90"/>
    <w:rsid w:val="00D5004B"/>
    <w:rsid w:val="00D51F7A"/>
    <w:rsid w:val="00D5306A"/>
    <w:rsid w:val="00D54CF9"/>
    <w:rsid w:val="00D56A8B"/>
    <w:rsid w:val="00D57910"/>
    <w:rsid w:val="00D60877"/>
    <w:rsid w:val="00D65226"/>
    <w:rsid w:val="00D710EF"/>
    <w:rsid w:val="00D71956"/>
    <w:rsid w:val="00D7708E"/>
    <w:rsid w:val="00D81BB2"/>
    <w:rsid w:val="00D8415A"/>
    <w:rsid w:val="00D847B3"/>
    <w:rsid w:val="00D85473"/>
    <w:rsid w:val="00D86743"/>
    <w:rsid w:val="00D93AE9"/>
    <w:rsid w:val="00DA58B2"/>
    <w:rsid w:val="00DA5BE1"/>
    <w:rsid w:val="00DA77E8"/>
    <w:rsid w:val="00DB1E03"/>
    <w:rsid w:val="00DB507D"/>
    <w:rsid w:val="00DB5153"/>
    <w:rsid w:val="00DB6B39"/>
    <w:rsid w:val="00DC03F4"/>
    <w:rsid w:val="00DC131D"/>
    <w:rsid w:val="00DC32B0"/>
    <w:rsid w:val="00DC727B"/>
    <w:rsid w:val="00DD6E53"/>
    <w:rsid w:val="00DE01BC"/>
    <w:rsid w:val="00DE2925"/>
    <w:rsid w:val="00DE31E3"/>
    <w:rsid w:val="00DE6601"/>
    <w:rsid w:val="00DF1C1B"/>
    <w:rsid w:val="00DF66BA"/>
    <w:rsid w:val="00E0091F"/>
    <w:rsid w:val="00E02FCE"/>
    <w:rsid w:val="00E03DB6"/>
    <w:rsid w:val="00E06E27"/>
    <w:rsid w:val="00E07369"/>
    <w:rsid w:val="00E12FB1"/>
    <w:rsid w:val="00E2116F"/>
    <w:rsid w:val="00E21A33"/>
    <w:rsid w:val="00E22141"/>
    <w:rsid w:val="00E30601"/>
    <w:rsid w:val="00E30606"/>
    <w:rsid w:val="00E30A0A"/>
    <w:rsid w:val="00E34199"/>
    <w:rsid w:val="00E353AB"/>
    <w:rsid w:val="00E3576E"/>
    <w:rsid w:val="00E35BD8"/>
    <w:rsid w:val="00E41F1D"/>
    <w:rsid w:val="00E46E5F"/>
    <w:rsid w:val="00E471E5"/>
    <w:rsid w:val="00E53F1A"/>
    <w:rsid w:val="00E61635"/>
    <w:rsid w:val="00E62923"/>
    <w:rsid w:val="00E64F58"/>
    <w:rsid w:val="00E65476"/>
    <w:rsid w:val="00E67E66"/>
    <w:rsid w:val="00E80DF3"/>
    <w:rsid w:val="00E81793"/>
    <w:rsid w:val="00E8277A"/>
    <w:rsid w:val="00E95C39"/>
    <w:rsid w:val="00EA0F28"/>
    <w:rsid w:val="00EB3526"/>
    <w:rsid w:val="00EB3D06"/>
    <w:rsid w:val="00EB738D"/>
    <w:rsid w:val="00EC2F4D"/>
    <w:rsid w:val="00EC35BC"/>
    <w:rsid w:val="00EC640C"/>
    <w:rsid w:val="00ED0E44"/>
    <w:rsid w:val="00ED10A1"/>
    <w:rsid w:val="00ED3837"/>
    <w:rsid w:val="00ED64DA"/>
    <w:rsid w:val="00EE1619"/>
    <w:rsid w:val="00EF0510"/>
    <w:rsid w:val="00EF1883"/>
    <w:rsid w:val="00EF2B29"/>
    <w:rsid w:val="00EF3305"/>
    <w:rsid w:val="00EF336A"/>
    <w:rsid w:val="00EF75F2"/>
    <w:rsid w:val="00F016CD"/>
    <w:rsid w:val="00F02368"/>
    <w:rsid w:val="00F040DA"/>
    <w:rsid w:val="00F0423A"/>
    <w:rsid w:val="00F04525"/>
    <w:rsid w:val="00F10910"/>
    <w:rsid w:val="00F109AF"/>
    <w:rsid w:val="00F1582E"/>
    <w:rsid w:val="00F177B7"/>
    <w:rsid w:val="00F274C7"/>
    <w:rsid w:val="00F27929"/>
    <w:rsid w:val="00F31772"/>
    <w:rsid w:val="00F31955"/>
    <w:rsid w:val="00F34BF4"/>
    <w:rsid w:val="00F36146"/>
    <w:rsid w:val="00F47CEE"/>
    <w:rsid w:val="00F47F49"/>
    <w:rsid w:val="00F52E2A"/>
    <w:rsid w:val="00F53610"/>
    <w:rsid w:val="00F53911"/>
    <w:rsid w:val="00F53F1E"/>
    <w:rsid w:val="00F63143"/>
    <w:rsid w:val="00F663AE"/>
    <w:rsid w:val="00F73EA4"/>
    <w:rsid w:val="00F772BF"/>
    <w:rsid w:val="00F81317"/>
    <w:rsid w:val="00F85CAB"/>
    <w:rsid w:val="00F85D64"/>
    <w:rsid w:val="00F86F30"/>
    <w:rsid w:val="00F94CFF"/>
    <w:rsid w:val="00F9666F"/>
    <w:rsid w:val="00FA235A"/>
    <w:rsid w:val="00FA4DED"/>
    <w:rsid w:val="00FB580A"/>
    <w:rsid w:val="00FB6479"/>
    <w:rsid w:val="00FB6FF4"/>
    <w:rsid w:val="00FB7F12"/>
    <w:rsid w:val="00FC0E68"/>
    <w:rsid w:val="00FC1B89"/>
    <w:rsid w:val="00FC3038"/>
    <w:rsid w:val="00FC5341"/>
    <w:rsid w:val="00FD1C08"/>
    <w:rsid w:val="00FD3387"/>
    <w:rsid w:val="00FD3F76"/>
    <w:rsid w:val="00FE0CD4"/>
    <w:rsid w:val="00FE263C"/>
    <w:rsid w:val="00FE3DB6"/>
    <w:rsid w:val="00FE4821"/>
    <w:rsid w:val="00FE4B75"/>
    <w:rsid w:val="00FE6030"/>
    <w:rsid w:val="00FE64D6"/>
    <w:rsid w:val="00FF2E71"/>
    <w:rsid w:val="00FF3666"/>
    <w:rsid w:val="00FF66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E3D54"/>
  <w15:docId w15:val="{00FB9E52-AF37-422C-98BA-AF029AD5F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4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D86743"/>
    <w:pPr>
      <w:keepNext/>
      <w:spacing w:before="240" w:after="60" w:line="276" w:lineRule="auto"/>
      <w:outlineLvl w:val="0"/>
    </w:pPr>
    <w:rPr>
      <w:rFonts w:ascii="Cambria" w:eastAsiaTheme="minorEastAsia" w:hAnsi="Cambria" w:cstheme="minorBidi"/>
      <w:b/>
      <w:bCs/>
      <w:kern w:val="32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C909D7"/>
    <w:pPr>
      <w:spacing w:before="100" w:beforeAutospacing="1" w:after="100" w:afterAutospacing="1" w:line="276" w:lineRule="auto"/>
      <w:outlineLvl w:val="2"/>
    </w:pPr>
    <w:rPr>
      <w:rFonts w:asciiTheme="minorHAnsi" w:eastAsiaTheme="minorEastAsia" w:hAnsiTheme="minorHAnsi" w:cstheme="minorBidi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qFormat/>
    <w:rsid w:val="00CE4D8B"/>
    <w:pPr>
      <w:spacing w:after="200" w:line="276" w:lineRule="auto"/>
      <w:jc w:val="center"/>
    </w:pPr>
    <w:rPr>
      <w:rFonts w:ascii="Comic Sans MS" w:eastAsiaTheme="minorEastAsia" w:hAnsi="Comic Sans MS" w:cstheme="minorBidi"/>
      <w:b/>
      <w:bCs/>
      <w:iCs/>
      <w:sz w:val="28"/>
      <w:szCs w:val="20"/>
    </w:rPr>
  </w:style>
  <w:style w:type="paragraph" w:styleId="Paragraphedeliste">
    <w:name w:val="List Paragraph"/>
    <w:basedOn w:val="Normal"/>
    <w:uiPriority w:val="34"/>
    <w:qFormat/>
    <w:rsid w:val="00131E5A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En-tte">
    <w:name w:val="header"/>
    <w:basedOn w:val="Normal"/>
    <w:link w:val="En-tt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En-tteCar">
    <w:name w:val="En-tête Car"/>
    <w:basedOn w:val="Policepardfaut"/>
    <w:link w:val="En-tt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PieddepageCar">
    <w:name w:val="Pied de page Car"/>
    <w:basedOn w:val="Policepardfaut"/>
    <w:link w:val="Pieddepag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F66BA"/>
    <w:pPr>
      <w:spacing w:after="200" w:line="276" w:lineRule="auto"/>
    </w:pPr>
    <w:rPr>
      <w:rFonts w:ascii="Tahoma" w:eastAsiaTheme="minorEastAsi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66BA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unhideWhenUsed/>
    <w:rsid w:val="0090351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1Car">
    <w:name w:val="Titre 1 Car"/>
    <w:basedOn w:val="Policepardfaut"/>
    <w:link w:val="Titre1"/>
    <w:rsid w:val="00D86743"/>
    <w:rPr>
      <w:rFonts w:ascii="Cambria" w:eastAsia="Times New Roman" w:hAnsi="Cambria" w:cs="Times New Roman"/>
      <w:b/>
      <w:bCs/>
      <w:kern w:val="32"/>
      <w:sz w:val="32"/>
      <w:szCs w:val="32"/>
      <w:lang w:eastAsia="fr-FR"/>
    </w:rPr>
  </w:style>
  <w:style w:type="paragraph" w:customStyle="1" w:styleId="NormalPar">
    <w:name w:val="NormalPar"/>
    <w:rsid w:val="00437668"/>
    <w:pPr>
      <w:autoSpaceDE w:val="0"/>
      <w:autoSpaceDN w:val="0"/>
      <w:bidi/>
      <w:adjustRightInd w:val="0"/>
      <w:spacing w:after="0" w:line="240" w:lineRule="auto"/>
      <w:jc w:val="right"/>
    </w:pPr>
    <w:rPr>
      <w:rFonts w:ascii="Malik Lt BT" w:eastAsia="Times New Roman" w:hAnsi="Malik Lt BT" w:cs="Times New Roman"/>
      <w:sz w:val="24"/>
      <w:szCs w:val="24"/>
      <w:lang w:eastAsia="fr-FR"/>
    </w:rPr>
  </w:style>
  <w:style w:type="character" w:styleId="Lienhypertexte">
    <w:name w:val="Hyperlink"/>
    <w:basedOn w:val="Policepardfaut"/>
    <w:rsid w:val="00437668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437668"/>
    <w:rPr>
      <w:color w:val="808080"/>
    </w:rPr>
  </w:style>
  <w:style w:type="character" w:customStyle="1" w:styleId="st">
    <w:name w:val="st"/>
    <w:basedOn w:val="Policepardfaut"/>
    <w:rsid w:val="00437668"/>
  </w:style>
  <w:style w:type="table" w:styleId="Grillemoyenne1-Accent3">
    <w:name w:val="Medium Grid 1 Accent 3"/>
    <w:basedOn w:val="TableauNormal"/>
    <w:uiPriority w:val="67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2-Accent4">
    <w:name w:val="Medium Grid 2 Accent 4"/>
    <w:basedOn w:val="TableauNormal"/>
    <w:uiPriority w:val="68"/>
    <w:rsid w:val="004376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fr-FR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claire">
    <w:name w:val="Light Grid"/>
    <w:basedOn w:val="TableauNormal"/>
    <w:uiPriority w:val="62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Titre3Car">
    <w:name w:val="Titre 3 Car"/>
    <w:basedOn w:val="Policepardfaut"/>
    <w:link w:val="Titre3"/>
    <w:uiPriority w:val="9"/>
    <w:rsid w:val="00C909D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gc">
    <w:name w:val="_tgc"/>
    <w:basedOn w:val="Policepardfaut"/>
    <w:rsid w:val="00C909D7"/>
  </w:style>
  <w:style w:type="paragraph" w:styleId="NormalWeb">
    <w:name w:val="Normal (Web)"/>
    <w:basedOn w:val="Normal"/>
    <w:uiPriority w:val="99"/>
    <w:unhideWhenUsed/>
    <w:rsid w:val="00656C83"/>
    <w:pPr>
      <w:spacing w:before="100" w:beforeAutospacing="1" w:after="100" w:afterAutospacing="1"/>
    </w:pPr>
    <w:rPr>
      <w:lang w:val="en-US"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D34B44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0513E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513E8"/>
    <w:pPr>
      <w:spacing w:after="16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513E8"/>
    <w:rPr>
      <w:rFonts w:eastAsiaTheme="minorEastAsia"/>
      <w:sz w:val="20"/>
      <w:szCs w:val="20"/>
      <w:lang w:eastAsia="fr-FR"/>
    </w:rPr>
  </w:style>
  <w:style w:type="character" w:styleId="lev">
    <w:name w:val="Strong"/>
    <w:basedOn w:val="Policepardfaut"/>
    <w:uiPriority w:val="22"/>
    <w:qFormat/>
    <w:rsid w:val="00D45E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NJLAIL.Soukaina\Desktop\GST\entete%20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683B0B-8FA1-4FD9-82FE-59D93E86B5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entete .dotx</Template>
  <TotalTime>7</TotalTime>
  <Pages>1</Pages>
  <Words>109</Words>
  <Characters>602</Characters>
  <Application>Microsoft Office Word</Application>
  <DocSecurity>0</DocSecurity>
  <Lines>5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BENJLAIL.Soukaina</dc:creator>
  <cp:lastModifiedBy>Jabrane Jelah</cp:lastModifiedBy>
  <cp:revision>8</cp:revision>
  <cp:lastPrinted>2026-03-11T09:51:00Z</cp:lastPrinted>
  <dcterms:created xsi:type="dcterms:W3CDTF">2026-04-19T20:31:00Z</dcterms:created>
  <dcterms:modified xsi:type="dcterms:W3CDTF">2026-06-22T21:01:00Z</dcterms:modified>
</cp:coreProperties>
</file>