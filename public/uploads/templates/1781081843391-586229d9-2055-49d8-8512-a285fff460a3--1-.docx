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9518" w14:textId="77777777" w:rsidR="000C3EAC" w:rsidRPr="0009153D" w:rsidRDefault="000C3EAC" w:rsidP="000C3EAC">
      <w:pPr>
        <w:bidi/>
        <w:jc w:val="lowKashida"/>
        <w:rPr>
          <w:rFonts w:ascii="Arabic Typesetting" w:hAnsi="Arabic Typesetting" w:cs="Arabic Typesetting"/>
          <w:b/>
          <w:sz w:val="44"/>
          <w:szCs w:val="44"/>
          <w:rtl/>
          <w:lang w:eastAsia="en-US"/>
        </w:rPr>
      </w:pPr>
    </w:p>
    <w:p w14:paraId="7E6478CE" w14:textId="77777777" w:rsidR="000C3EAC" w:rsidRPr="0009153D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إلى</w:t>
      </w:r>
    </w:p>
    <w:p w14:paraId="6F7B804A" w14:textId="1E0F9F68" w:rsidR="00007D29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السيد مدير</w:t>
      </w:r>
      <w:r w:rsidR="00742DCA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 xml:space="preserve"> العام ل</w:t>
      </w: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لمجموعة الصحية الترابية لجهة طنجة تطوان الحسيمة</w:t>
      </w:r>
    </w:p>
    <w:p w14:paraId="58630E22" w14:textId="77777777" w:rsidR="003B1230" w:rsidRDefault="003B1230" w:rsidP="003B1230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6FF58C71" w14:textId="77777777" w:rsidR="004D550F" w:rsidRPr="0009153D" w:rsidRDefault="004D550F" w:rsidP="004D550F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3A19CB1B" w14:textId="77777777" w:rsidR="00237E24" w:rsidRPr="00237E24" w:rsidRDefault="00237E24" w:rsidP="00237E24">
      <w:pPr>
        <w:tabs>
          <w:tab w:val="center" w:pos="4535"/>
        </w:tabs>
        <w:bidi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237E24"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  <w:t xml:space="preserve">الموضوع: </w:t>
      </w:r>
      <w:r w:rsidRPr="00776ACC">
        <w:rPr>
          <w:rFonts w:ascii="Arabic Typesetting" w:hAnsi="Arabic Typesetting" w:cs="Arabic Typesetting"/>
          <w:b/>
          <w:sz w:val="44"/>
          <w:szCs w:val="44"/>
          <w:rtl/>
          <w:lang w:eastAsia="en-US" w:bidi="ar-MA"/>
        </w:rPr>
        <w:t>طلب استكمال المسطرة التأديبية بخصوص التغيب غير المشروع عن العمل</w:t>
      </w:r>
      <w:r w:rsidR="00776ACC" w:rsidRPr="00776ACC">
        <w:rPr>
          <w:rFonts w:ascii="Arabic Typesetting" w:hAnsi="Arabic Typesetting" w:cs="Arabic Typesetting"/>
          <w:b/>
          <w:sz w:val="44"/>
          <w:szCs w:val="44"/>
          <w:lang w:eastAsia="en-US" w:bidi="ar-MA"/>
        </w:rPr>
        <w:t>.</w:t>
      </w:r>
    </w:p>
    <w:p w14:paraId="0A918E9F" w14:textId="77777777" w:rsidR="003A40AC" w:rsidRDefault="003A40AC" w:rsidP="003A40AC">
      <w:pPr>
        <w:tabs>
          <w:tab w:val="center" w:pos="4535"/>
        </w:tabs>
        <w:bidi/>
        <w:rPr>
          <w:rFonts w:ascii="Arabic Typesetting" w:hAnsi="Arabic Typesetting" w:cs="Arabic Typesetting"/>
          <w:b/>
          <w:sz w:val="48"/>
          <w:szCs w:val="48"/>
          <w:rtl/>
          <w:lang w:eastAsia="en-US" w:bidi="ar-MA"/>
        </w:rPr>
      </w:pPr>
    </w:p>
    <w:p w14:paraId="0D192C00" w14:textId="77777777" w:rsidR="00007D29" w:rsidRPr="00991869" w:rsidRDefault="00007D29" w:rsidP="00007D29">
      <w:pPr>
        <w:bidi/>
        <w:spacing w:line="276" w:lineRule="auto"/>
        <w:ind w:firstLine="708"/>
        <w:jc w:val="center"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991869">
        <w:rPr>
          <w:rFonts w:ascii="Arabic Typesetting" w:hAnsi="Arabic Typesetting" w:cs="Arabic Typesetting" w:hint="cs"/>
          <w:bCs/>
          <w:sz w:val="44"/>
          <w:szCs w:val="44"/>
          <w:rtl/>
          <w:lang w:eastAsia="en-US" w:bidi="ar-MA"/>
        </w:rPr>
        <w:t>سلام تام بوجود مولانا الامام؛</w:t>
      </w:r>
    </w:p>
    <w:p w14:paraId="19B9C55C" w14:textId="77777777" w:rsidR="00007D29" w:rsidRPr="001A705B" w:rsidRDefault="00007D29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بناء على القانون رقم 12.18 بشأن الاقتطاعات من رواتب موظفي </w:t>
      </w:r>
      <w:proofErr w:type="gramStart"/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 أعوان</w:t>
      </w:r>
      <w:proofErr w:type="gramEnd"/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الدولة </w:t>
      </w:r>
      <w:proofErr w:type="gramStart"/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 الجماعات</w:t>
      </w:r>
      <w:proofErr w:type="gramEnd"/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المحلية المتغيبين عن العمل بصفة غير مشروعة الصادر بتنفيذ الظهير الشريف رقم 1.83.230 بتاريخ 09</w:t>
      </w:r>
      <w:r w:rsidR="001A705B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محرم 1405 موافق 05 أكتوبر 1984؛</w:t>
      </w:r>
    </w:p>
    <w:p w14:paraId="06D5073C" w14:textId="77777777" w:rsidR="00007D29" w:rsidRPr="001A705B" w:rsidRDefault="0009153D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بناء على المرسوم رقم 2.99.1216 الصادر في 06 صفر 1421 موافق 10 ماي 2000 بتحديد شروط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وكيفيات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تطبيق القانون رقم 12.81 </w:t>
      </w:r>
      <w:r w:rsid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المشار إليه أعلاه.</w:t>
      </w:r>
    </w:p>
    <w:p w14:paraId="35832DBD" w14:textId="77777777" w:rsidR="00026965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 </w:t>
      </w:r>
    </w:p>
    <w:p w14:paraId="047E7432" w14:textId="280014AD" w:rsidR="00007D29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وحيث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أن السيد(ة)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nom_</w:t>
      </w:r>
      <w:proofErr w:type="gram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complet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</w:t>
      </w:r>
      <w:proofErr w:type="gramEnd"/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</w:t>
      </w:r>
      <w:r w:rsidR="00007D29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{profil}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….</w:t>
      </w:r>
      <w:r w:rsidR="00690F53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 w:rsidR="00690F53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رقم </w:t>
      </w:r>
      <w:r w:rsidR="006A73F0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التأجير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ppr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..</w:t>
      </w:r>
      <w:r w:rsidR="00690F53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عمل</w:t>
      </w:r>
      <w:r w:rsidR="004D550F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D77631" w:rsidRP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بمصلحة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{service}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….</w:t>
      </w:r>
      <w:r w:rsidR="00D77631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قد تغيب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عن العمل يوم</w:t>
      </w:r>
      <w:r w:rsidR="006A73F0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dtae_</w:t>
      </w:r>
      <w:proofErr w:type="gram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faute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</w:t>
      </w:r>
      <w:proofErr w:type="gramEnd"/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.</w:t>
      </w:r>
      <w:r w:rsid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بدون إذن أو عذر مقبول، وقد تم توجيه استفسار للمعني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ة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بالأمر عن سبب هذا الغياب، إلا أن جواب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ه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كان غير مقنع.</w:t>
      </w:r>
    </w:p>
    <w:p w14:paraId="023C4F0D" w14:textId="77777777" w:rsidR="00AA3EAB" w:rsidRPr="001A705B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</w:p>
    <w:p w14:paraId="28338CF7" w14:textId="01B87FE8" w:rsidR="0009153D" w:rsidRPr="003B1230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AA3EAB"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  <w:t>وعليه، يشرفني أن ألتمس منكم التفضل باستكمال المسطرة التأديبية المعمول بها في هذا الشأن</w:t>
      </w:r>
      <w:r w:rsidRPr="00AA3EAB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D77631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</w:p>
    <w:p w14:paraId="5CB3A56A" w14:textId="77777777" w:rsidR="004D550F" w:rsidRDefault="004D550F" w:rsidP="004D550F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72DDAA7F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3CE2C5EB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sectPr w:rsidR="007F7CD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41E8" w14:textId="77777777" w:rsidR="006118AF" w:rsidRDefault="006118AF" w:rsidP="00A863CF">
      <w:r>
        <w:separator/>
      </w:r>
    </w:p>
  </w:endnote>
  <w:endnote w:type="continuationSeparator" w:id="0">
    <w:p w14:paraId="35FA8AC7" w14:textId="77777777" w:rsidR="006118AF" w:rsidRDefault="006118AF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2DF3" w14:textId="77777777" w:rsidR="00613972" w:rsidRDefault="00613972" w:rsidP="00613972">
    <w:pPr>
      <w:pStyle w:val="Pieddepage"/>
      <w:tabs>
        <w:tab w:val="clear" w:pos="9072"/>
      </w:tabs>
      <w:bidi/>
      <w:spacing w:after="0"/>
      <w:ind w:left="-144" w:right="-1136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</w:p>
  <w:p w14:paraId="70247DCB" w14:textId="77777777" w:rsidR="00F04525" w:rsidRDefault="00F04525" w:rsidP="00613972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3350B55B" wp14:editId="3A4A3C7A">
          <wp:extent cx="5759450" cy="24130"/>
          <wp:effectExtent l="0" t="0" r="0" b="0"/>
          <wp:docPr id="2617228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FACFA1" w14:textId="77777777" w:rsidR="0097061D" w:rsidRPr="006A0A30" w:rsidRDefault="00962F9D" w:rsidP="00962F9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 xml:space="preserve">شارع </w:t>
    </w:r>
    <w:r w:rsidRPr="00962F9D">
      <w:rPr>
        <w:rFonts w:asciiTheme="majorBidi" w:hAnsiTheme="majorBidi" w:cstheme="majorBidi" w:hint="cs"/>
        <w:color w:val="262626" w:themeColor="text1" w:themeTint="D9"/>
        <w:sz w:val="20"/>
        <w:szCs w:val="20"/>
        <w:rtl/>
      </w:rPr>
      <w:t>القرطبي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>، رقم 1، ساحة مرشان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طنجة، الهاتف: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الفاكس: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  <w:p w14:paraId="2AFC2922" w14:textId="77777777" w:rsidR="0097061D" w:rsidRPr="006A0A30" w:rsidRDefault="00962F9D" w:rsidP="00962F9D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Avenue AL-</w:t>
    </w:r>
    <w:proofErr w:type="spellStart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kortobi</w:t>
    </w:r>
    <w:proofErr w:type="spellEnd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1 place </w:t>
    </w:r>
    <w:proofErr w:type="spellStart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Merchane</w:t>
    </w:r>
    <w:proofErr w:type="spellEnd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Tanger -tel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69 -fax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96148" w14:textId="77777777" w:rsidR="006118AF" w:rsidRDefault="006118AF" w:rsidP="00A863CF">
      <w:r>
        <w:separator/>
      </w:r>
    </w:p>
  </w:footnote>
  <w:footnote w:type="continuationSeparator" w:id="0">
    <w:p w14:paraId="2C59A25C" w14:textId="77777777" w:rsidR="006118AF" w:rsidRDefault="006118AF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C40C" w14:textId="6B186BB9" w:rsidR="0097061D" w:rsidRPr="009C4B04" w:rsidRDefault="003B1230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0E32E3" wp14:editId="31642CD3">
              <wp:simplePos x="0" y="0"/>
              <wp:positionH relativeFrom="column">
                <wp:posOffset>4033520</wp:posOffset>
              </wp:positionH>
              <wp:positionV relativeFrom="paragraph">
                <wp:posOffset>15240</wp:posOffset>
              </wp:positionV>
              <wp:extent cx="2619375" cy="117157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9375" cy="1171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D4AF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المملكة المغربية</w:t>
                          </w:r>
                        </w:p>
                        <w:p w14:paraId="6732188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ⵜⴰⴳⵍⴷⵉⵜⵏⵓⵎⵓⵔⴰⴽⵓⵛ</w:t>
                          </w:r>
                          <w:proofErr w:type="gramEnd"/>
                        </w:p>
                        <w:p w14:paraId="07E42D3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وزارة الصحة والحماية الاجتماعية</w:t>
                          </w:r>
                        </w:p>
                        <w:p w14:paraId="57A86576" w14:textId="77777777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ⴰⵎⴰⵙⴰⵖⵏⵓⵙⴰⴷⴷⵜⵓⵙⴽⵍⵍⵉⵜ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  <w:proofErr w:type="gramEnd"/>
                        </w:p>
                        <w:p w14:paraId="724933B6" w14:textId="77777777" w:rsidR="00F20E8F" w:rsidRDefault="00F20E8F" w:rsidP="00F20E8F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المستشفى الجامعي العام محمد السادس</w:t>
                          </w:r>
                          <w:r w:rsidRPr="00F20E8F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  <w:t>-</w:t>
                          </w: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 xml:space="preserve"> طنجة</w:t>
                          </w:r>
                        </w:p>
                        <w:p w14:paraId="7D51B0C5" w14:textId="77777777" w:rsidR="00F20E8F" w:rsidRPr="00F20E8F" w:rsidRDefault="00F20E8F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  <w:rtl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0E32E3" id="Rectangle 3" o:spid="_x0000_s1026" style="position:absolute;left:0;text-align:left;margin-left:317.6pt;margin-top:1.2pt;width:20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" filled="f" stroked="f">
              <v:textbox>
                <w:txbxContent>
                  <w:p w14:paraId="4CFED4AF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المملكة المغربية</w:t>
                    </w:r>
                  </w:p>
                  <w:p w14:paraId="6732188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ⵜⴰⴳⵍⴷⵉⵜⵏⵓⵎⵓⵔⴰⴽⵓⵛ</w:t>
                    </w:r>
                  </w:p>
                  <w:p w14:paraId="07E42D3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وزارة الصحة والحماية الاجتماعية</w:t>
                    </w:r>
                  </w:p>
                  <w:p w14:paraId="57A86576" w14:textId="77777777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ⴰⵎⴰⵙⴰⵖⵏⵓⵙⴰⴷⴷⵜⵓⵙⴽⵍⵍⵉⵜ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724933B6" w14:textId="77777777" w:rsidR="00F20E8F" w:rsidRDefault="00F20E8F" w:rsidP="00F20E8F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المستشفى الجامعي العام محمد السادس</w:t>
                    </w:r>
                    <w:r w:rsidRPr="00F20E8F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  <w:t>-</w:t>
                    </w: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 xml:space="preserve"> طنجة</w:t>
                    </w:r>
                  </w:p>
                  <w:p w14:paraId="7D51B0C5" w14:textId="77777777" w:rsidR="00F20E8F" w:rsidRPr="00F20E8F" w:rsidRDefault="00F20E8F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  <w:rtl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C2FF9C" wp14:editId="6232E6FB">
              <wp:simplePos x="0" y="0"/>
              <wp:positionH relativeFrom="column">
                <wp:posOffset>-938530</wp:posOffset>
              </wp:positionH>
              <wp:positionV relativeFrom="paragraph">
                <wp:posOffset>100965</wp:posOffset>
              </wp:positionV>
              <wp:extent cx="2752725" cy="1019175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2725" cy="1019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C73BB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المجموعة الصحية الترابية</w:t>
                          </w:r>
                        </w:p>
                        <w:p w14:paraId="37C0A49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ⵜⴰⵙⵓⵏⵜⵜⴰⵎⴰⵣⵉⵖⵜⵜⴰⵎⴰⵍⴰⵍⵜ</w:t>
                          </w:r>
                          <w:proofErr w:type="gramEnd"/>
                        </w:p>
                        <w:p w14:paraId="74776F59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proofErr w:type="gramStart"/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طنجة .تطوان</w:t>
                          </w:r>
                          <w:proofErr w:type="gramEnd"/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. الحسيمة</w:t>
                          </w:r>
                        </w:p>
                        <w:p w14:paraId="24F7AD82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ⵜⵏⵊⴰ</w:t>
                          </w:r>
                          <w:proofErr w:type="gramEnd"/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C2FF9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73.9pt;margin-top:7.95pt;width:216.7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" filled="f" stroked="f">
              <v:textbox>
                <w:txbxContent>
                  <w:p w14:paraId="4B0C73BB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المجموعة الصحية الترابية</w:t>
                    </w:r>
                  </w:p>
                  <w:p w14:paraId="37C0A49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ⵜⴰⵙⵓⵏⵜⵜⴰⵎⴰⵣⵉⵖⵜⵜⴰⵎⴰⵍⴰⵍⵜ</w:t>
                    </w:r>
                  </w:p>
                  <w:p w14:paraId="74776F59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طنجة .تطوان . الحسيمة</w:t>
                    </w:r>
                  </w:p>
                  <w:p w14:paraId="24F7AD82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ⵍⵃⵓⵙⵉⵎⴰ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D4F903" wp14:editId="52E3B6D5">
              <wp:simplePos x="0" y="0"/>
              <wp:positionH relativeFrom="column">
                <wp:posOffset>-394335</wp:posOffset>
              </wp:positionH>
              <wp:positionV relativeFrom="paragraph">
                <wp:posOffset>1200785</wp:posOffset>
              </wp:positionV>
              <wp:extent cx="6642735" cy="10795"/>
              <wp:effectExtent l="0" t="0" r="5715" b="8255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42735" cy="1079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D15DC1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4.55pt" to="492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" strokecolor="#4579b8 [3044]">
              <o:lock v:ext="edit" shapetype="f"/>
            </v:line>
          </w:pict>
        </mc:Fallback>
      </mc:AlternateContent>
    </w:r>
    <w:r w:rsidR="00F04525">
      <w:rPr>
        <w:noProof/>
      </w:rPr>
      <w:drawing>
        <wp:inline distT="0" distB="0" distL="0" distR="0" wp14:anchorId="5361ACF3" wp14:editId="6534BD58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E360C"/>
    <w:multiLevelType w:val="hybridMultilevel"/>
    <w:tmpl w:val="FC54D4F8"/>
    <w:lvl w:ilvl="0" w:tplc="A1524EEA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  <w:sz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2531C"/>
    <w:multiLevelType w:val="hybridMultilevel"/>
    <w:tmpl w:val="530A021E"/>
    <w:lvl w:ilvl="0" w:tplc="D60C3C6C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9C66FD1"/>
    <w:multiLevelType w:val="hybridMultilevel"/>
    <w:tmpl w:val="8F868586"/>
    <w:lvl w:ilvl="0" w:tplc="09AEA22A">
      <w:numFmt w:val="bullet"/>
      <w:lvlText w:val="-"/>
      <w:lvlJc w:val="left"/>
      <w:pPr>
        <w:ind w:left="1080" w:hanging="360"/>
      </w:pPr>
      <w:rPr>
        <w:rFonts w:ascii="Arabic Transparent" w:eastAsiaTheme="minorEastAsia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72274"/>
    <w:multiLevelType w:val="hybridMultilevel"/>
    <w:tmpl w:val="6E065732"/>
    <w:lvl w:ilvl="0" w:tplc="7346C866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0118">
    <w:abstractNumId w:val="20"/>
  </w:num>
  <w:num w:numId="2" w16cid:durableId="530848936">
    <w:abstractNumId w:val="19"/>
  </w:num>
  <w:num w:numId="3" w16cid:durableId="1077442244">
    <w:abstractNumId w:val="3"/>
  </w:num>
  <w:num w:numId="4" w16cid:durableId="1475096895">
    <w:abstractNumId w:val="12"/>
  </w:num>
  <w:num w:numId="5" w16cid:durableId="2073429103">
    <w:abstractNumId w:val="10"/>
  </w:num>
  <w:num w:numId="6" w16cid:durableId="786853548">
    <w:abstractNumId w:val="9"/>
  </w:num>
  <w:num w:numId="7" w16cid:durableId="1523782596">
    <w:abstractNumId w:val="22"/>
  </w:num>
  <w:num w:numId="8" w16cid:durableId="968894896">
    <w:abstractNumId w:val="21"/>
  </w:num>
  <w:num w:numId="9" w16cid:durableId="2037536383">
    <w:abstractNumId w:val="1"/>
  </w:num>
  <w:num w:numId="10" w16cid:durableId="106199501">
    <w:abstractNumId w:val="17"/>
  </w:num>
  <w:num w:numId="11" w16cid:durableId="698628061">
    <w:abstractNumId w:val="24"/>
  </w:num>
  <w:num w:numId="12" w16cid:durableId="1800606426">
    <w:abstractNumId w:val="5"/>
  </w:num>
  <w:num w:numId="13" w16cid:durableId="1208450190">
    <w:abstractNumId w:val="15"/>
  </w:num>
  <w:num w:numId="14" w16cid:durableId="2016422638">
    <w:abstractNumId w:val="6"/>
  </w:num>
  <w:num w:numId="15" w16cid:durableId="51849873">
    <w:abstractNumId w:val="8"/>
  </w:num>
  <w:num w:numId="16" w16cid:durableId="449084920">
    <w:abstractNumId w:val="7"/>
  </w:num>
  <w:num w:numId="17" w16cid:durableId="775711506">
    <w:abstractNumId w:val="18"/>
  </w:num>
  <w:num w:numId="18" w16cid:durableId="1700469854">
    <w:abstractNumId w:val="16"/>
  </w:num>
  <w:num w:numId="19" w16cid:durableId="901914844">
    <w:abstractNumId w:val="13"/>
  </w:num>
  <w:num w:numId="20" w16cid:durableId="228465793">
    <w:abstractNumId w:val="11"/>
  </w:num>
  <w:num w:numId="21" w16cid:durableId="1203857615">
    <w:abstractNumId w:val="0"/>
  </w:num>
  <w:num w:numId="22" w16cid:durableId="720255023">
    <w:abstractNumId w:val="4"/>
  </w:num>
  <w:num w:numId="23" w16cid:durableId="2145854492">
    <w:abstractNumId w:val="4"/>
  </w:num>
  <w:num w:numId="24" w16cid:durableId="1665862588">
    <w:abstractNumId w:val="4"/>
  </w:num>
  <w:num w:numId="25" w16cid:durableId="521014608">
    <w:abstractNumId w:val="14"/>
  </w:num>
  <w:num w:numId="26" w16cid:durableId="835073940">
    <w:abstractNumId w:val="23"/>
  </w:num>
  <w:num w:numId="27" w16cid:durableId="635768436">
    <w:abstractNumId w:val="25"/>
  </w:num>
  <w:num w:numId="28" w16cid:durableId="158722538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05A21"/>
    <w:rsid w:val="00007D29"/>
    <w:rsid w:val="00011595"/>
    <w:rsid w:val="00011F94"/>
    <w:rsid w:val="00016A2A"/>
    <w:rsid w:val="00020482"/>
    <w:rsid w:val="000213FE"/>
    <w:rsid w:val="00021DEE"/>
    <w:rsid w:val="00026965"/>
    <w:rsid w:val="00030B21"/>
    <w:rsid w:val="00033DCA"/>
    <w:rsid w:val="00035640"/>
    <w:rsid w:val="0003660B"/>
    <w:rsid w:val="00036655"/>
    <w:rsid w:val="00040BBF"/>
    <w:rsid w:val="00041EB1"/>
    <w:rsid w:val="000448A6"/>
    <w:rsid w:val="00050B2D"/>
    <w:rsid w:val="000513E8"/>
    <w:rsid w:val="0005170C"/>
    <w:rsid w:val="00051964"/>
    <w:rsid w:val="0006192D"/>
    <w:rsid w:val="000635B8"/>
    <w:rsid w:val="00063661"/>
    <w:rsid w:val="0006396F"/>
    <w:rsid w:val="00064768"/>
    <w:rsid w:val="00064EDE"/>
    <w:rsid w:val="00066846"/>
    <w:rsid w:val="00076FD6"/>
    <w:rsid w:val="00082C3E"/>
    <w:rsid w:val="00084970"/>
    <w:rsid w:val="00086DAB"/>
    <w:rsid w:val="00087677"/>
    <w:rsid w:val="0009153D"/>
    <w:rsid w:val="00094819"/>
    <w:rsid w:val="000A4031"/>
    <w:rsid w:val="000A5944"/>
    <w:rsid w:val="000A61EC"/>
    <w:rsid w:val="000B15D8"/>
    <w:rsid w:val="000B3FBD"/>
    <w:rsid w:val="000C3EAC"/>
    <w:rsid w:val="000C79DA"/>
    <w:rsid w:val="000D3C8D"/>
    <w:rsid w:val="000D54E0"/>
    <w:rsid w:val="000D661D"/>
    <w:rsid w:val="000E2E7C"/>
    <w:rsid w:val="000F1217"/>
    <w:rsid w:val="000F1CDB"/>
    <w:rsid w:val="000F26A8"/>
    <w:rsid w:val="000F3312"/>
    <w:rsid w:val="000F3B5B"/>
    <w:rsid w:val="001000F3"/>
    <w:rsid w:val="0010066B"/>
    <w:rsid w:val="00100855"/>
    <w:rsid w:val="001032D9"/>
    <w:rsid w:val="001102ED"/>
    <w:rsid w:val="001117A2"/>
    <w:rsid w:val="00112D5B"/>
    <w:rsid w:val="00114713"/>
    <w:rsid w:val="00115703"/>
    <w:rsid w:val="00121234"/>
    <w:rsid w:val="0012247E"/>
    <w:rsid w:val="00126A11"/>
    <w:rsid w:val="0013011D"/>
    <w:rsid w:val="0013169C"/>
    <w:rsid w:val="00131E5A"/>
    <w:rsid w:val="001350CD"/>
    <w:rsid w:val="00150767"/>
    <w:rsid w:val="00155948"/>
    <w:rsid w:val="00160229"/>
    <w:rsid w:val="00164ABB"/>
    <w:rsid w:val="00164D62"/>
    <w:rsid w:val="00166920"/>
    <w:rsid w:val="001677AA"/>
    <w:rsid w:val="001678CB"/>
    <w:rsid w:val="00170C1F"/>
    <w:rsid w:val="0017306F"/>
    <w:rsid w:val="00183463"/>
    <w:rsid w:val="00186FF8"/>
    <w:rsid w:val="0019517E"/>
    <w:rsid w:val="00197471"/>
    <w:rsid w:val="00197DC2"/>
    <w:rsid w:val="001A1765"/>
    <w:rsid w:val="001A4383"/>
    <w:rsid w:val="001A5B73"/>
    <w:rsid w:val="001A6738"/>
    <w:rsid w:val="001A705B"/>
    <w:rsid w:val="001B6B05"/>
    <w:rsid w:val="001C568B"/>
    <w:rsid w:val="001C62F0"/>
    <w:rsid w:val="001C6AAA"/>
    <w:rsid w:val="001D47E4"/>
    <w:rsid w:val="001D5EC2"/>
    <w:rsid w:val="001D7749"/>
    <w:rsid w:val="001E1261"/>
    <w:rsid w:val="001E2F7D"/>
    <w:rsid w:val="001E3317"/>
    <w:rsid w:val="001E36D1"/>
    <w:rsid w:val="001E4723"/>
    <w:rsid w:val="001F2BE2"/>
    <w:rsid w:val="001F6D02"/>
    <w:rsid w:val="00201CEA"/>
    <w:rsid w:val="0020275A"/>
    <w:rsid w:val="00202A98"/>
    <w:rsid w:val="00206DF2"/>
    <w:rsid w:val="002118D5"/>
    <w:rsid w:val="00213761"/>
    <w:rsid w:val="00217B8C"/>
    <w:rsid w:val="00221AC4"/>
    <w:rsid w:val="00221EFA"/>
    <w:rsid w:val="00223C9C"/>
    <w:rsid w:val="0022553A"/>
    <w:rsid w:val="00226CE9"/>
    <w:rsid w:val="00226EC9"/>
    <w:rsid w:val="00233A95"/>
    <w:rsid w:val="0023437F"/>
    <w:rsid w:val="00234EC7"/>
    <w:rsid w:val="00237E24"/>
    <w:rsid w:val="00240D69"/>
    <w:rsid w:val="002431A6"/>
    <w:rsid w:val="00243867"/>
    <w:rsid w:val="002442FC"/>
    <w:rsid w:val="002453C6"/>
    <w:rsid w:val="00245E02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525"/>
    <w:rsid w:val="0027194F"/>
    <w:rsid w:val="00272E02"/>
    <w:rsid w:val="00274A30"/>
    <w:rsid w:val="00274A45"/>
    <w:rsid w:val="00281FF9"/>
    <w:rsid w:val="002832B8"/>
    <w:rsid w:val="002834B1"/>
    <w:rsid w:val="00284D70"/>
    <w:rsid w:val="002869B0"/>
    <w:rsid w:val="00294D4A"/>
    <w:rsid w:val="00295D93"/>
    <w:rsid w:val="00296EB8"/>
    <w:rsid w:val="002A061B"/>
    <w:rsid w:val="002A18C1"/>
    <w:rsid w:val="002A6711"/>
    <w:rsid w:val="002B3F2E"/>
    <w:rsid w:val="002B7940"/>
    <w:rsid w:val="002C1E5E"/>
    <w:rsid w:val="002C3E7B"/>
    <w:rsid w:val="002C6E1E"/>
    <w:rsid w:val="002D3292"/>
    <w:rsid w:val="002D3812"/>
    <w:rsid w:val="002D5F28"/>
    <w:rsid w:val="002D6374"/>
    <w:rsid w:val="002D6731"/>
    <w:rsid w:val="002E05EC"/>
    <w:rsid w:val="002E08C8"/>
    <w:rsid w:val="002E21E3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2481C"/>
    <w:rsid w:val="00325BB4"/>
    <w:rsid w:val="003347FF"/>
    <w:rsid w:val="0033557C"/>
    <w:rsid w:val="003440A3"/>
    <w:rsid w:val="00350BFF"/>
    <w:rsid w:val="00352FCE"/>
    <w:rsid w:val="00361201"/>
    <w:rsid w:val="0036279F"/>
    <w:rsid w:val="00362EC0"/>
    <w:rsid w:val="00365628"/>
    <w:rsid w:val="003661F9"/>
    <w:rsid w:val="00371EB8"/>
    <w:rsid w:val="00373417"/>
    <w:rsid w:val="003747FD"/>
    <w:rsid w:val="003777C0"/>
    <w:rsid w:val="00381800"/>
    <w:rsid w:val="00383D80"/>
    <w:rsid w:val="00385D08"/>
    <w:rsid w:val="00387F11"/>
    <w:rsid w:val="003968F3"/>
    <w:rsid w:val="003A2170"/>
    <w:rsid w:val="003A2227"/>
    <w:rsid w:val="003A40AC"/>
    <w:rsid w:val="003A52E7"/>
    <w:rsid w:val="003A7799"/>
    <w:rsid w:val="003B1230"/>
    <w:rsid w:val="003B2F34"/>
    <w:rsid w:val="003B3012"/>
    <w:rsid w:val="003B310C"/>
    <w:rsid w:val="003C273E"/>
    <w:rsid w:val="003C648F"/>
    <w:rsid w:val="003D230B"/>
    <w:rsid w:val="003D395A"/>
    <w:rsid w:val="003E22DD"/>
    <w:rsid w:val="003E425B"/>
    <w:rsid w:val="003E425E"/>
    <w:rsid w:val="003F27AE"/>
    <w:rsid w:val="003F3503"/>
    <w:rsid w:val="003F4C54"/>
    <w:rsid w:val="003F6A83"/>
    <w:rsid w:val="0040592E"/>
    <w:rsid w:val="00412A2A"/>
    <w:rsid w:val="00416D5E"/>
    <w:rsid w:val="004267AF"/>
    <w:rsid w:val="0043265A"/>
    <w:rsid w:val="00437668"/>
    <w:rsid w:val="00442D87"/>
    <w:rsid w:val="004432F9"/>
    <w:rsid w:val="0044573C"/>
    <w:rsid w:val="00452207"/>
    <w:rsid w:val="00457E62"/>
    <w:rsid w:val="00460481"/>
    <w:rsid w:val="004619F1"/>
    <w:rsid w:val="00462DB6"/>
    <w:rsid w:val="00465C7D"/>
    <w:rsid w:val="00466080"/>
    <w:rsid w:val="0047057C"/>
    <w:rsid w:val="0047137A"/>
    <w:rsid w:val="004732C6"/>
    <w:rsid w:val="00475533"/>
    <w:rsid w:val="00477BFB"/>
    <w:rsid w:val="0048006B"/>
    <w:rsid w:val="0048041C"/>
    <w:rsid w:val="00484159"/>
    <w:rsid w:val="004857E9"/>
    <w:rsid w:val="004915B9"/>
    <w:rsid w:val="00493A01"/>
    <w:rsid w:val="0049427A"/>
    <w:rsid w:val="004951DB"/>
    <w:rsid w:val="004969C5"/>
    <w:rsid w:val="004A02F6"/>
    <w:rsid w:val="004A0AA0"/>
    <w:rsid w:val="004A1E8E"/>
    <w:rsid w:val="004A4037"/>
    <w:rsid w:val="004A4A2C"/>
    <w:rsid w:val="004A6E83"/>
    <w:rsid w:val="004B00C8"/>
    <w:rsid w:val="004B193B"/>
    <w:rsid w:val="004B334C"/>
    <w:rsid w:val="004B49CC"/>
    <w:rsid w:val="004B505B"/>
    <w:rsid w:val="004B5B39"/>
    <w:rsid w:val="004B7E8B"/>
    <w:rsid w:val="004C0F68"/>
    <w:rsid w:val="004C1D93"/>
    <w:rsid w:val="004C6730"/>
    <w:rsid w:val="004D2C58"/>
    <w:rsid w:val="004D3E79"/>
    <w:rsid w:val="004D550F"/>
    <w:rsid w:val="004D59FA"/>
    <w:rsid w:val="004E202C"/>
    <w:rsid w:val="004E2E9E"/>
    <w:rsid w:val="004F6EBD"/>
    <w:rsid w:val="00501550"/>
    <w:rsid w:val="005016B8"/>
    <w:rsid w:val="0050282C"/>
    <w:rsid w:val="005072EA"/>
    <w:rsid w:val="00507F2A"/>
    <w:rsid w:val="00510D81"/>
    <w:rsid w:val="00512027"/>
    <w:rsid w:val="0051664D"/>
    <w:rsid w:val="0052225D"/>
    <w:rsid w:val="00522518"/>
    <w:rsid w:val="00524CFA"/>
    <w:rsid w:val="005264E7"/>
    <w:rsid w:val="00526544"/>
    <w:rsid w:val="00526B07"/>
    <w:rsid w:val="0053155D"/>
    <w:rsid w:val="005355A8"/>
    <w:rsid w:val="00540885"/>
    <w:rsid w:val="00544E43"/>
    <w:rsid w:val="00545A18"/>
    <w:rsid w:val="0055077E"/>
    <w:rsid w:val="00550DCA"/>
    <w:rsid w:val="00554D06"/>
    <w:rsid w:val="0055544B"/>
    <w:rsid w:val="00556268"/>
    <w:rsid w:val="00556E18"/>
    <w:rsid w:val="00563845"/>
    <w:rsid w:val="00563E9F"/>
    <w:rsid w:val="005658AC"/>
    <w:rsid w:val="00567FD4"/>
    <w:rsid w:val="0057481B"/>
    <w:rsid w:val="00575F91"/>
    <w:rsid w:val="00576AA3"/>
    <w:rsid w:val="00583CF4"/>
    <w:rsid w:val="005844F6"/>
    <w:rsid w:val="00584C40"/>
    <w:rsid w:val="005868ED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A4EAD"/>
    <w:rsid w:val="005B1722"/>
    <w:rsid w:val="005B2B06"/>
    <w:rsid w:val="005B4F09"/>
    <w:rsid w:val="005B5875"/>
    <w:rsid w:val="005B5993"/>
    <w:rsid w:val="005B67BA"/>
    <w:rsid w:val="005C046F"/>
    <w:rsid w:val="005C148C"/>
    <w:rsid w:val="005C23F3"/>
    <w:rsid w:val="005C5CD8"/>
    <w:rsid w:val="005C619F"/>
    <w:rsid w:val="005C66E7"/>
    <w:rsid w:val="005C6848"/>
    <w:rsid w:val="005D1F0D"/>
    <w:rsid w:val="005D2F88"/>
    <w:rsid w:val="005D3663"/>
    <w:rsid w:val="005D7C5B"/>
    <w:rsid w:val="005E6ED5"/>
    <w:rsid w:val="005F115B"/>
    <w:rsid w:val="005F28DB"/>
    <w:rsid w:val="005F680C"/>
    <w:rsid w:val="00607CC4"/>
    <w:rsid w:val="00610B30"/>
    <w:rsid w:val="0061163D"/>
    <w:rsid w:val="006118AF"/>
    <w:rsid w:val="00611E9F"/>
    <w:rsid w:val="0061311F"/>
    <w:rsid w:val="00613972"/>
    <w:rsid w:val="00613C02"/>
    <w:rsid w:val="00613F7F"/>
    <w:rsid w:val="00616510"/>
    <w:rsid w:val="00617C96"/>
    <w:rsid w:val="00621171"/>
    <w:rsid w:val="006271E2"/>
    <w:rsid w:val="006304D7"/>
    <w:rsid w:val="00633222"/>
    <w:rsid w:val="00633DA2"/>
    <w:rsid w:val="00636351"/>
    <w:rsid w:val="0064102C"/>
    <w:rsid w:val="0064291F"/>
    <w:rsid w:val="006442A8"/>
    <w:rsid w:val="006537E3"/>
    <w:rsid w:val="0065514B"/>
    <w:rsid w:val="00655F7C"/>
    <w:rsid w:val="00656C83"/>
    <w:rsid w:val="00657BC5"/>
    <w:rsid w:val="006609D5"/>
    <w:rsid w:val="00664C6E"/>
    <w:rsid w:val="006662E7"/>
    <w:rsid w:val="00671118"/>
    <w:rsid w:val="00673760"/>
    <w:rsid w:val="006737F4"/>
    <w:rsid w:val="00681E6A"/>
    <w:rsid w:val="00682FC2"/>
    <w:rsid w:val="00684B50"/>
    <w:rsid w:val="00690F53"/>
    <w:rsid w:val="00692960"/>
    <w:rsid w:val="006932EC"/>
    <w:rsid w:val="00693343"/>
    <w:rsid w:val="0069509D"/>
    <w:rsid w:val="006954FE"/>
    <w:rsid w:val="00696A2F"/>
    <w:rsid w:val="00696B97"/>
    <w:rsid w:val="006A0A30"/>
    <w:rsid w:val="006A4BBA"/>
    <w:rsid w:val="006A73F0"/>
    <w:rsid w:val="006A7905"/>
    <w:rsid w:val="006C3222"/>
    <w:rsid w:val="006C3AA9"/>
    <w:rsid w:val="006C3CDB"/>
    <w:rsid w:val="006C4D43"/>
    <w:rsid w:val="006C56C5"/>
    <w:rsid w:val="006C7E2E"/>
    <w:rsid w:val="006D4B12"/>
    <w:rsid w:val="006D6396"/>
    <w:rsid w:val="006D7FEA"/>
    <w:rsid w:val="006E089E"/>
    <w:rsid w:val="006E5A82"/>
    <w:rsid w:val="006E664E"/>
    <w:rsid w:val="006F1EFA"/>
    <w:rsid w:val="006F2B7C"/>
    <w:rsid w:val="006F3295"/>
    <w:rsid w:val="0070284A"/>
    <w:rsid w:val="007033ED"/>
    <w:rsid w:val="007035E8"/>
    <w:rsid w:val="0070670E"/>
    <w:rsid w:val="00706F9B"/>
    <w:rsid w:val="007151B0"/>
    <w:rsid w:val="00715553"/>
    <w:rsid w:val="007177CD"/>
    <w:rsid w:val="007257ED"/>
    <w:rsid w:val="00725DA0"/>
    <w:rsid w:val="00726191"/>
    <w:rsid w:val="007301FB"/>
    <w:rsid w:val="00730355"/>
    <w:rsid w:val="0073791C"/>
    <w:rsid w:val="00742DCA"/>
    <w:rsid w:val="00743669"/>
    <w:rsid w:val="00750D57"/>
    <w:rsid w:val="007530A9"/>
    <w:rsid w:val="00756DC6"/>
    <w:rsid w:val="0075720A"/>
    <w:rsid w:val="0076014C"/>
    <w:rsid w:val="00761EC9"/>
    <w:rsid w:val="007620CB"/>
    <w:rsid w:val="00763152"/>
    <w:rsid w:val="00766B5C"/>
    <w:rsid w:val="00770958"/>
    <w:rsid w:val="00771443"/>
    <w:rsid w:val="00776753"/>
    <w:rsid w:val="00776ACC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A7A50"/>
    <w:rsid w:val="007B0B52"/>
    <w:rsid w:val="007B390E"/>
    <w:rsid w:val="007B4D66"/>
    <w:rsid w:val="007C2B22"/>
    <w:rsid w:val="007C5253"/>
    <w:rsid w:val="007C6FB6"/>
    <w:rsid w:val="007D0EF8"/>
    <w:rsid w:val="007D1203"/>
    <w:rsid w:val="007D1522"/>
    <w:rsid w:val="007D459C"/>
    <w:rsid w:val="007D60E5"/>
    <w:rsid w:val="007E45C7"/>
    <w:rsid w:val="007E49B0"/>
    <w:rsid w:val="007E4DE8"/>
    <w:rsid w:val="007E6BF0"/>
    <w:rsid w:val="007F16C4"/>
    <w:rsid w:val="007F544D"/>
    <w:rsid w:val="007F6971"/>
    <w:rsid w:val="007F7CD5"/>
    <w:rsid w:val="008014C6"/>
    <w:rsid w:val="00802E52"/>
    <w:rsid w:val="0080453A"/>
    <w:rsid w:val="008048F0"/>
    <w:rsid w:val="008115E8"/>
    <w:rsid w:val="008151EB"/>
    <w:rsid w:val="00817156"/>
    <w:rsid w:val="00827F04"/>
    <w:rsid w:val="00837453"/>
    <w:rsid w:val="008374D5"/>
    <w:rsid w:val="008468B9"/>
    <w:rsid w:val="00851027"/>
    <w:rsid w:val="00852123"/>
    <w:rsid w:val="0085242B"/>
    <w:rsid w:val="008526FE"/>
    <w:rsid w:val="0085287F"/>
    <w:rsid w:val="00856DAF"/>
    <w:rsid w:val="008573EA"/>
    <w:rsid w:val="00861C14"/>
    <w:rsid w:val="00866506"/>
    <w:rsid w:val="00871217"/>
    <w:rsid w:val="008730DD"/>
    <w:rsid w:val="00873531"/>
    <w:rsid w:val="00874288"/>
    <w:rsid w:val="008762EC"/>
    <w:rsid w:val="0088046E"/>
    <w:rsid w:val="00886102"/>
    <w:rsid w:val="008935C4"/>
    <w:rsid w:val="0089584D"/>
    <w:rsid w:val="008A2202"/>
    <w:rsid w:val="008A3333"/>
    <w:rsid w:val="008A4C2C"/>
    <w:rsid w:val="008A58E2"/>
    <w:rsid w:val="008B1A97"/>
    <w:rsid w:val="008B7D0E"/>
    <w:rsid w:val="008C00D7"/>
    <w:rsid w:val="008C0ECF"/>
    <w:rsid w:val="008C2E76"/>
    <w:rsid w:val="008C3A7B"/>
    <w:rsid w:val="008C6CAC"/>
    <w:rsid w:val="008C7FE7"/>
    <w:rsid w:val="008D00E0"/>
    <w:rsid w:val="008D1014"/>
    <w:rsid w:val="008D17EB"/>
    <w:rsid w:val="008D67E4"/>
    <w:rsid w:val="008E4083"/>
    <w:rsid w:val="008E4AF7"/>
    <w:rsid w:val="008F2A52"/>
    <w:rsid w:val="008F365C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5F37"/>
    <w:rsid w:val="00916F98"/>
    <w:rsid w:val="00917CB4"/>
    <w:rsid w:val="0092250C"/>
    <w:rsid w:val="00923283"/>
    <w:rsid w:val="00924980"/>
    <w:rsid w:val="00924F07"/>
    <w:rsid w:val="00925CCB"/>
    <w:rsid w:val="0092680C"/>
    <w:rsid w:val="009308F0"/>
    <w:rsid w:val="009321D7"/>
    <w:rsid w:val="009334B8"/>
    <w:rsid w:val="00935BC3"/>
    <w:rsid w:val="00937A55"/>
    <w:rsid w:val="00942E83"/>
    <w:rsid w:val="00946312"/>
    <w:rsid w:val="00946A28"/>
    <w:rsid w:val="00951763"/>
    <w:rsid w:val="009519E0"/>
    <w:rsid w:val="0095458B"/>
    <w:rsid w:val="00960413"/>
    <w:rsid w:val="00960456"/>
    <w:rsid w:val="00962F9D"/>
    <w:rsid w:val="0096340C"/>
    <w:rsid w:val="00965A22"/>
    <w:rsid w:val="00970222"/>
    <w:rsid w:val="0097061D"/>
    <w:rsid w:val="00972259"/>
    <w:rsid w:val="00974F33"/>
    <w:rsid w:val="00980748"/>
    <w:rsid w:val="0098299E"/>
    <w:rsid w:val="00983531"/>
    <w:rsid w:val="00991869"/>
    <w:rsid w:val="00994526"/>
    <w:rsid w:val="00997DF4"/>
    <w:rsid w:val="009A054F"/>
    <w:rsid w:val="009A0D0D"/>
    <w:rsid w:val="009A2182"/>
    <w:rsid w:val="009A3C81"/>
    <w:rsid w:val="009A4AC5"/>
    <w:rsid w:val="009A54A3"/>
    <w:rsid w:val="009A7421"/>
    <w:rsid w:val="009A7652"/>
    <w:rsid w:val="009A7CD9"/>
    <w:rsid w:val="009B0327"/>
    <w:rsid w:val="009B0D6E"/>
    <w:rsid w:val="009B2BBD"/>
    <w:rsid w:val="009B62DD"/>
    <w:rsid w:val="009C21B3"/>
    <w:rsid w:val="009C32A8"/>
    <w:rsid w:val="009C4119"/>
    <w:rsid w:val="009C4B04"/>
    <w:rsid w:val="009C67B6"/>
    <w:rsid w:val="009D298F"/>
    <w:rsid w:val="009D3ECC"/>
    <w:rsid w:val="009D5AC1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06DB"/>
    <w:rsid w:val="00A2316E"/>
    <w:rsid w:val="00A24445"/>
    <w:rsid w:val="00A2516A"/>
    <w:rsid w:val="00A2577C"/>
    <w:rsid w:val="00A31FBC"/>
    <w:rsid w:val="00A344BF"/>
    <w:rsid w:val="00A35675"/>
    <w:rsid w:val="00A359FA"/>
    <w:rsid w:val="00A36040"/>
    <w:rsid w:val="00A37B3B"/>
    <w:rsid w:val="00A42AE6"/>
    <w:rsid w:val="00A438FD"/>
    <w:rsid w:val="00A509DD"/>
    <w:rsid w:val="00A51295"/>
    <w:rsid w:val="00A52B4C"/>
    <w:rsid w:val="00A551F2"/>
    <w:rsid w:val="00A60286"/>
    <w:rsid w:val="00A614C3"/>
    <w:rsid w:val="00A66E68"/>
    <w:rsid w:val="00A706E4"/>
    <w:rsid w:val="00A72F41"/>
    <w:rsid w:val="00A73390"/>
    <w:rsid w:val="00A76DCC"/>
    <w:rsid w:val="00A82180"/>
    <w:rsid w:val="00A863CF"/>
    <w:rsid w:val="00A96736"/>
    <w:rsid w:val="00A973BA"/>
    <w:rsid w:val="00AA3EAB"/>
    <w:rsid w:val="00AA4310"/>
    <w:rsid w:val="00AA67BC"/>
    <w:rsid w:val="00AB2709"/>
    <w:rsid w:val="00AB332E"/>
    <w:rsid w:val="00AB7C49"/>
    <w:rsid w:val="00AC4865"/>
    <w:rsid w:val="00AD337E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3D0A"/>
    <w:rsid w:val="00B2033A"/>
    <w:rsid w:val="00B23E17"/>
    <w:rsid w:val="00B2692C"/>
    <w:rsid w:val="00B322A3"/>
    <w:rsid w:val="00B35465"/>
    <w:rsid w:val="00B358C2"/>
    <w:rsid w:val="00B37655"/>
    <w:rsid w:val="00B400CB"/>
    <w:rsid w:val="00B43DDC"/>
    <w:rsid w:val="00B44C9A"/>
    <w:rsid w:val="00B46BB4"/>
    <w:rsid w:val="00B4702B"/>
    <w:rsid w:val="00B60BFD"/>
    <w:rsid w:val="00B6326A"/>
    <w:rsid w:val="00B6357F"/>
    <w:rsid w:val="00B63BAE"/>
    <w:rsid w:val="00B6416C"/>
    <w:rsid w:val="00B705ED"/>
    <w:rsid w:val="00B77FC8"/>
    <w:rsid w:val="00B8158B"/>
    <w:rsid w:val="00B82C14"/>
    <w:rsid w:val="00B852A8"/>
    <w:rsid w:val="00B852FA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420B"/>
    <w:rsid w:val="00C122DB"/>
    <w:rsid w:val="00C15F24"/>
    <w:rsid w:val="00C22944"/>
    <w:rsid w:val="00C25AD0"/>
    <w:rsid w:val="00C2701E"/>
    <w:rsid w:val="00C36268"/>
    <w:rsid w:val="00C449CC"/>
    <w:rsid w:val="00C54221"/>
    <w:rsid w:val="00C543F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425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C17"/>
    <w:rsid w:val="00CB7B3E"/>
    <w:rsid w:val="00CC6805"/>
    <w:rsid w:val="00CD0130"/>
    <w:rsid w:val="00CD026E"/>
    <w:rsid w:val="00CD07A0"/>
    <w:rsid w:val="00CD1337"/>
    <w:rsid w:val="00CD24E9"/>
    <w:rsid w:val="00CE074A"/>
    <w:rsid w:val="00CE4D8B"/>
    <w:rsid w:val="00CE626B"/>
    <w:rsid w:val="00CE645F"/>
    <w:rsid w:val="00CE7B06"/>
    <w:rsid w:val="00CF005A"/>
    <w:rsid w:val="00CF160F"/>
    <w:rsid w:val="00CF17D1"/>
    <w:rsid w:val="00CF560E"/>
    <w:rsid w:val="00CF7A95"/>
    <w:rsid w:val="00D11C81"/>
    <w:rsid w:val="00D14F73"/>
    <w:rsid w:val="00D23660"/>
    <w:rsid w:val="00D23A69"/>
    <w:rsid w:val="00D25C55"/>
    <w:rsid w:val="00D30AC6"/>
    <w:rsid w:val="00D326D2"/>
    <w:rsid w:val="00D34072"/>
    <w:rsid w:val="00D34B44"/>
    <w:rsid w:val="00D36B40"/>
    <w:rsid w:val="00D45734"/>
    <w:rsid w:val="00D46397"/>
    <w:rsid w:val="00D46F85"/>
    <w:rsid w:val="00D47C90"/>
    <w:rsid w:val="00D47E61"/>
    <w:rsid w:val="00D5004B"/>
    <w:rsid w:val="00D51F7A"/>
    <w:rsid w:val="00D52720"/>
    <w:rsid w:val="00D52D6E"/>
    <w:rsid w:val="00D5306A"/>
    <w:rsid w:val="00D54CF9"/>
    <w:rsid w:val="00D56A8B"/>
    <w:rsid w:val="00D57910"/>
    <w:rsid w:val="00D57A85"/>
    <w:rsid w:val="00D60877"/>
    <w:rsid w:val="00D65226"/>
    <w:rsid w:val="00D710EF"/>
    <w:rsid w:val="00D7708E"/>
    <w:rsid w:val="00D77631"/>
    <w:rsid w:val="00D8415A"/>
    <w:rsid w:val="00D847B3"/>
    <w:rsid w:val="00D85473"/>
    <w:rsid w:val="00D86743"/>
    <w:rsid w:val="00D90EAB"/>
    <w:rsid w:val="00D93AE9"/>
    <w:rsid w:val="00D957EE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2317"/>
    <w:rsid w:val="00DC32B0"/>
    <w:rsid w:val="00DC36C6"/>
    <w:rsid w:val="00DC727B"/>
    <w:rsid w:val="00DD6E53"/>
    <w:rsid w:val="00DE01BC"/>
    <w:rsid w:val="00DE2925"/>
    <w:rsid w:val="00DE31E3"/>
    <w:rsid w:val="00DE6601"/>
    <w:rsid w:val="00DF1C1B"/>
    <w:rsid w:val="00DF66BA"/>
    <w:rsid w:val="00DF70C7"/>
    <w:rsid w:val="00DF76C4"/>
    <w:rsid w:val="00E0091F"/>
    <w:rsid w:val="00E02FCE"/>
    <w:rsid w:val="00E03DB6"/>
    <w:rsid w:val="00E06E27"/>
    <w:rsid w:val="00E07369"/>
    <w:rsid w:val="00E12FB1"/>
    <w:rsid w:val="00E140EF"/>
    <w:rsid w:val="00E2116F"/>
    <w:rsid w:val="00E21590"/>
    <w:rsid w:val="00E21A33"/>
    <w:rsid w:val="00E30601"/>
    <w:rsid w:val="00E30A0A"/>
    <w:rsid w:val="00E353AB"/>
    <w:rsid w:val="00E3576E"/>
    <w:rsid w:val="00E35BD8"/>
    <w:rsid w:val="00E36E4C"/>
    <w:rsid w:val="00E41F1D"/>
    <w:rsid w:val="00E46E5F"/>
    <w:rsid w:val="00E471E5"/>
    <w:rsid w:val="00E53F1A"/>
    <w:rsid w:val="00E61635"/>
    <w:rsid w:val="00E62923"/>
    <w:rsid w:val="00E649EF"/>
    <w:rsid w:val="00E65476"/>
    <w:rsid w:val="00E67756"/>
    <w:rsid w:val="00E67E66"/>
    <w:rsid w:val="00E70D4E"/>
    <w:rsid w:val="00E72CC0"/>
    <w:rsid w:val="00E750DC"/>
    <w:rsid w:val="00E7630B"/>
    <w:rsid w:val="00E80DF3"/>
    <w:rsid w:val="00E81793"/>
    <w:rsid w:val="00E8277A"/>
    <w:rsid w:val="00E9395D"/>
    <w:rsid w:val="00E95C39"/>
    <w:rsid w:val="00EA0F28"/>
    <w:rsid w:val="00EA61CC"/>
    <w:rsid w:val="00EA6AB0"/>
    <w:rsid w:val="00EB3526"/>
    <w:rsid w:val="00EB38B1"/>
    <w:rsid w:val="00EB3D06"/>
    <w:rsid w:val="00EB738D"/>
    <w:rsid w:val="00EC2F4D"/>
    <w:rsid w:val="00EC35BC"/>
    <w:rsid w:val="00EC4F15"/>
    <w:rsid w:val="00EC5F26"/>
    <w:rsid w:val="00EC640C"/>
    <w:rsid w:val="00ED0E44"/>
    <w:rsid w:val="00ED10A1"/>
    <w:rsid w:val="00ED3837"/>
    <w:rsid w:val="00ED3F00"/>
    <w:rsid w:val="00ED64DA"/>
    <w:rsid w:val="00ED79DA"/>
    <w:rsid w:val="00EE1619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0E8F"/>
    <w:rsid w:val="00F25A39"/>
    <w:rsid w:val="00F274C7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A000D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4A59"/>
    <w:rsid w:val="00FC5341"/>
    <w:rsid w:val="00FC7F91"/>
    <w:rsid w:val="00FD1C08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38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86D1B"/>
  <w15:docId w15:val="{A7474EFC-5045-420B-AF60-CE8D6D0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D9DE1-7A81-4745-BD85-C2C53AF9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BENJLAIL.Soukaina</dc:creator>
  <cp:keywords/>
  <dc:description/>
  <cp:lastModifiedBy>Jabrane Jelah</cp:lastModifiedBy>
  <cp:revision>3</cp:revision>
  <cp:lastPrinted>2026-04-10T08:03:00Z</cp:lastPrinted>
  <dcterms:created xsi:type="dcterms:W3CDTF">2026-04-19T20:52:00Z</dcterms:created>
  <dcterms:modified xsi:type="dcterms:W3CDTF">2026-06-10T08:55:00Z</dcterms:modified>
</cp:coreProperties>
</file>