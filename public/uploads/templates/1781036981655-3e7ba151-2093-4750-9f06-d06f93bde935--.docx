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223C" w14:textId="1D0D0FB2" w:rsidR="00D83D3E" w:rsidRDefault="00D83D3E" w:rsidP="00D83D3E">
      <w:pPr>
        <w:tabs>
          <w:tab w:val="left" w:pos="5530"/>
        </w:tabs>
        <w:suppressAutoHyphens w:val="0"/>
        <w:autoSpaceDN/>
        <w:spacing w:after="200" w:line="276" w:lineRule="auto"/>
        <w:textAlignment w:val="auto"/>
        <w:rPr>
          <w:rFonts w:ascii="Arabic Typesetting" w:eastAsiaTheme="minorEastAsia" w:hAnsi="Arabic Typesetting" w:cs="Arabic Typesetting"/>
          <w:b/>
          <w:bCs/>
          <w:sz w:val="44"/>
          <w:szCs w:val="44"/>
        </w:rPr>
      </w:pPr>
      <w:bookmarkStart w:id="0" w:name="_Hlk210638187"/>
    </w:p>
    <w:p w14:paraId="77D97C61" w14:textId="77777777" w:rsidR="00D83D3E" w:rsidRDefault="00D83D3E" w:rsidP="00D83D3E">
      <w:pPr>
        <w:tabs>
          <w:tab w:val="left" w:pos="5530"/>
        </w:tabs>
        <w:suppressAutoHyphens w:val="0"/>
        <w:autoSpaceDN/>
        <w:spacing w:after="200" w:line="276" w:lineRule="auto"/>
        <w:jc w:val="center"/>
        <w:textAlignment w:val="auto"/>
        <w:rPr>
          <w:rFonts w:ascii="Arabic Typesetting" w:eastAsiaTheme="minorEastAsia" w:hAnsi="Arabic Typesetting" w:cs="Arabic Typesetting"/>
          <w:b/>
          <w:bCs/>
          <w:sz w:val="44"/>
          <w:szCs w:val="44"/>
        </w:rPr>
      </w:pPr>
      <w:r w:rsidRPr="005A6046">
        <w:rPr>
          <w:rFonts w:ascii="Arabic Typesetting" w:eastAsiaTheme="minorEastAsia" w:hAnsi="Arabic Typesetting" w:cs="Arabic Typesetting" w:hint="cs"/>
          <w:b/>
          <w:bCs/>
          <w:sz w:val="44"/>
          <w:szCs w:val="44"/>
          <w:rtl/>
        </w:rPr>
        <w:t>إلــــــــــى</w:t>
      </w:r>
    </w:p>
    <w:p w14:paraId="191FE679" w14:textId="77777777" w:rsidR="00D83D3E" w:rsidRPr="00D83D3E" w:rsidRDefault="00D83D3E" w:rsidP="00D83D3E">
      <w:pPr>
        <w:tabs>
          <w:tab w:val="left" w:pos="5530"/>
        </w:tabs>
        <w:suppressAutoHyphens w:val="0"/>
        <w:autoSpaceDN/>
        <w:spacing w:after="200" w:line="276" w:lineRule="auto"/>
        <w:jc w:val="center"/>
        <w:textAlignment w:val="auto"/>
        <w:rPr>
          <w:rFonts w:ascii="Arabic Typesetting" w:eastAsiaTheme="minorEastAsia" w:hAnsi="Arabic Typesetting" w:cs="Arabic Typesetting"/>
          <w:b/>
          <w:bCs/>
          <w:sz w:val="44"/>
          <w:szCs w:val="44"/>
        </w:rPr>
      </w:pPr>
    </w:p>
    <w:p w14:paraId="586F25EC" w14:textId="234D1431" w:rsidR="009F530F" w:rsidRPr="00593F1F" w:rsidRDefault="009F530F" w:rsidP="008123DA">
      <w:pPr>
        <w:tabs>
          <w:tab w:val="left" w:pos="5530"/>
        </w:tabs>
        <w:suppressAutoHyphens w:val="0"/>
        <w:autoSpaceDN/>
        <w:bidi/>
        <w:spacing w:after="200" w:line="276" w:lineRule="auto"/>
        <w:jc w:val="both"/>
        <w:textAlignment w:val="auto"/>
        <w:rPr>
          <w:rFonts w:ascii="SimSun" w:eastAsia="SimSun" w:hAnsi="SimSun"/>
          <w:b/>
          <w:bCs/>
          <w:sz w:val="32"/>
          <w:szCs w:val="32"/>
        </w:rPr>
      </w:pP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>السيد (ة</w:t>
      </w:r>
      <w:proofErr w:type="gramStart"/>
      <w:r w:rsidR="008123DA" w:rsidRPr="00593F1F">
        <w:rPr>
          <w:rFonts w:ascii="SimSun" w:eastAsia="SimSun" w:hAnsi="SimSun" w:hint="cs"/>
          <w:b/>
          <w:bCs/>
          <w:sz w:val="32"/>
          <w:szCs w:val="32"/>
          <w:rtl/>
        </w:rPr>
        <w:t>)</w:t>
      </w:r>
      <w:r w:rsidR="008123DA" w:rsidRPr="00593F1F">
        <w:rPr>
          <w:rFonts w:ascii="SimSun" w:eastAsia="SimSun" w:hAnsi="SimSun"/>
          <w:b/>
          <w:bCs/>
          <w:sz w:val="32"/>
          <w:szCs w:val="32"/>
        </w:rPr>
        <w:t xml:space="preserve">: </w:t>
      </w:r>
      <w:r w:rsidR="000F41A7"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 </w:t>
      </w:r>
      <w:r w:rsidR="009C622A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proofErr w:type="gramEnd"/>
      <w:r w:rsidR="009C622A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9C622A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</w:p>
    <w:p w14:paraId="16DFA6B7" w14:textId="0B8A6941" w:rsidR="00075A3D" w:rsidRPr="00593F1F" w:rsidRDefault="00075A3D" w:rsidP="008123DA">
      <w:pPr>
        <w:tabs>
          <w:tab w:val="left" w:pos="5530"/>
        </w:tabs>
        <w:suppressAutoHyphens w:val="0"/>
        <w:autoSpaceDN/>
        <w:bidi/>
        <w:spacing w:after="200" w:line="276" w:lineRule="auto"/>
        <w:jc w:val="both"/>
        <w:textAlignment w:val="auto"/>
        <w:rPr>
          <w:rFonts w:ascii="SimSun" w:eastAsia="SimSun" w:hAnsi="SimSun"/>
          <w:b/>
          <w:bCs/>
          <w:sz w:val="32"/>
          <w:szCs w:val="32"/>
        </w:rPr>
      </w:pP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رقم بطاقة التعريف </w:t>
      </w:r>
      <w:proofErr w:type="gramStart"/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>الوطنية</w:t>
      </w:r>
      <w:r w:rsidR="00D83D3E" w:rsidRPr="00593F1F">
        <w:rPr>
          <w:rFonts w:ascii="SimSun" w:eastAsia="SimSun" w:hAnsi="SimSun"/>
          <w:b/>
          <w:bCs/>
          <w:sz w:val="32"/>
          <w:szCs w:val="32"/>
        </w:rPr>
        <w:t xml:space="preserve">  </w:t>
      </w: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>:</w:t>
      </w:r>
      <w:proofErr w:type="gramEnd"/>
      <w:r w:rsidR="0038084B" w:rsidRPr="00593F1F">
        <w:rPr>
          <w:rFonts w:ascii="SimSun" w:eastAsia="SimSun" w:hAnsi="SimSun"/>
          <w:b/>
          <w:bCs/>
          <w:sz w:val="32"/>
          <w:szCs w:val="32"/>
        </w:rPr>
        <w:t xml:space="preserve"> </w:t>
      </w:r>
      <w:r w:rsidR="008123DA" w:rsidRPr="00546A23">
        <w:rPr>
          <w:rFonts w:ascii="SimSun" w:eastAsia="SimSun" w:hAnsi="SimSun"/>
          <w:b/>
          <w:bCs/>
          <w:sz w:val="32"/>
          <w:szCs w:val="32"/>
        </w:rPr>
        <w:t>……………</w:t>
      </w:r>
      <w:r w:rsidR="00546A23" w:rsidRPr="00546A23">
        <w:rPr>
          <w:rFonts w:ascii="SimSun" w:eastAsia="SimSun" w:hAnsi="SimSun"/>
          <w:b/>
          <w:bCs/>
          <w:sz w:val="32"/>
          <w:szCs w:val="32"/>
        </w:rPr>
        <w:t>{</w:t>
      </w:r>
      <w:proofErr w:type="spellStart"/>
      <w:r w:rsidR="00546A23" w:rsidRPr="00546A23">
        <w:rPr>
          <w:rFonts w:ascii="SimSun" w:eastAsia="SimSun" w:hAnsi="SimSun"/>
          <w:b/>
          <w:bCs/>
          <w:sz w:val="32"/>
          <w:szCs w:val="32"/>
        </w:rPr>
        <w:t>cin</w:t>
      </w:r>
      <w:proofErr w:type="spellEnd"/>
      <w:r w:rsidR="00546A23" w:rsidRPr="00546A23">
        <w:rPr>
          <w:rFonts w:ascii="SimSun" w:eastAsia="SimSun" w:hAnsi="SimSun"/>
          <w:b/>
          <w:bCs/>
          <w:sz w:val="32"/>
          <w:szCs w:val="32"/>
        </w:rPr>
        <w:t>}</w:t>
      </w:r>
      <w:r w:rsidR="008123DA" w:rsidRPr="00546A23">
        <w:rPr>
          <w:rFonts w:ascii="SimSun" w:eastAsia="SimSun" w:hAnsi="SimSun"/>
          <w:b/>
          <w:bCs/>
          <w:sz w:val="32"/>
          <w:szCs w:val="32"/>
        </w:rPr>
        <w:t>………….</w:t>
      </w:r>
    </w:p>
    <w:p w14:paraId="287ED97E" w14:textId="134BDB52" w:rsidR="0038084B" w:rsidRPr="00A403E5" w:rsidRDefault="00075A3D" w:rsidP="008123DA">
      <w:pPr>
        <w:suppressAutoHyphens w:val="0"/>
        <w:autoSpaceDN/>
        <w:bidi/>
        <w:jc w:val="both"/>
        <w:textAlignment w:val="auto"/>
        <w:rPr>
          <w:rFonts w:ascii="Calibri" w:hAnsi="Calibri" w:cs="Calibri"/>
          <w:color w:val="000000"/>
          <w:rtl/>
          <w:lang w:val="fr-MA" w:eastAsia="fr-MA" w:bidi="ar-MA"/>
        </w:rPr>
      </w:pPr>
      <w:r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العنوان </w:t>
      </w:r>
      <w:r w:rsidR="00874E91" w:rsidRPr="00593F1F">
        <w:rPr>
          <w:rFonts w:ascii="SimSun" w:eastAsia="SimSun" w:hAnsi="SimSun" w:hint="cs"/>
          <w:b/>
          <w:bCs/>
          <w:sz w:val="32"/>
          <w:szCs w:val="32"/>
          <w:rtl/>
        </w:rPr>
        <w:t>الشخصي:</w:t>
      </w:r>
      <w:r w:rsidR="00593F1F" w:rsidRPr="00593F1F">
        <w:rPr>
          <w:rFonts w:ascii="SimSun" w:eastAsia="SimSun" w:hAnsi="SimSun" w:hint="cs"/>
          <w:b/>
          <w:bCs/>
          <w:sz w:val="32"/>
          <w:szCs w:val="32"/>
          <w:rtl/>
        </w:rPr>
        <w:t xml:space="preserve"> </w:t>
      </w:r>
      <w:r w:rsidR="008123DA" w:rsidRPr="00546A23">
        <w:rPr>
          <w:rFonts w:ascii="SimSun" w:eastAsia="SimSun" w:hAnsi="SimSun"/>
          <w:b/>
          <w:bCs/>
          <w:sz w:val="32"/>
          <w:szCs w:val="32"/>
        </w:rPr>
        <w:t>……………</w:t>
      </w:r>
      <w:r w:rsidR="00546A23" w:rsidRPr="00546A23">
        <w:rPr>
          <w:rFonts w:ascii="SimSun" w:eastAsia="SimSun" w:hAnsi="SimSun"/>
          <w:b/>
          <w:bCs/>
          <w:sz w:val="32"/>
          <w:szCs w:val="32"/>
        </w:rPr>
        <w:t>{adresse}</w:t>
      </w:r>
      <w:r w:rsidR="008123DA" w:rsidRPr="00546A23">
        <w:rPr>
          <w:rFonts w:ascii="SimSun" w:eastAsia="SimSun" w:hAnsi="SimSun"/>
          <w:b/>
          <w:bCs/>
          <w:sz w:val="32"/>
          <w:szCs w:val="32"/>
        </w:rPr>
        <w:t>……….</w:t>
      </w:r>
      <w:r w:rsidR="008123DA" w:rsidRPr="008123DA">
        <w:rPr>
          <w:rFonts w:ascii="SimSun" w:eastAsia="SimSun" w:hAnsi="SimSun"/>
          <w:b/>
          <w:bCs/>
          <w:sz w:val="32"/>
          <w:szCs w:val="32"/>
          <w:highlight w:val="yellow"/>
        </w:rPr>
        <w:t>.</w:t>
      </w:r>
    </w:p>
    <w:p w14:paraId="74E20EFA" w14:textId="16E9A764" w:rsidR="0038084B" w:rsidRPr="0038084B" w:rsidRDefault="0038084B" w:rsidP="0038084B">
      <w:pPr>
        <w:suppressAutoHyphens w:val="0"/>
        <w:autoSpaceDN/>
        <w:bidi/>
        <w:textAlignment w:val="auto"/>
        <w:rPr>
          <w:rFonts w:ascii="Calibri" w:hAnsi="Calibri" w:cs="Calibri"/>
          <w:color w:val="000000"/>
          <w:lang w:val="fr-MA" w:eastAsia="fr-MA"/>
        </w:rPr>
      </w:pPr>
    </w:p>
    <w:p w14:paraId="4E1930A1" w14:textId="5E50C287" w:rsidR="00075A3D" w:rsidRPr="00874E91" w:rsidRDefault="00075A3D" w:rsidP="0038084B">
      <w:pPr>
        <w:tabs>
          <w:tab w:val="left" w:pos="5530"/>
        </w:tabs>
        <w:suppressAutoHyphens w:val="0"/>
        <w:autoSpaceDN/>
        <w:spacing w:after="200" w:line="276" w:lineRule="auto"/>
        <w:textAlignment w:val="auto"/>
        <w:rPr>
          <w:rFonts w:ascii="Arabic Typesetting" w:eastAsiaTheme="minorEastAsia" w:hAnsi="Arabic Typesetting"/>
          <w:b/>
          <w:bCs/>
          <w:sz w:val="32"/>
          <w:szCs w:val="32"/>
          <w:rtl/>
          <w:lang w:val="fr-MA"/>
        </w:rPr>
      </w:pPr>
    </w:p>
    <w:p w14:paraId="5451F100" w14:textId="06322B36" w:rsidR="00075A3D" w:rsidRPr="00921CB5" w:rsidRDefault="00593F1F" w:rsidP="00075A3D">
      <w:pPr>
        <w:tabs>
          <w:tab w:val="left" w:pos="5530"/>
        </w:tabs>
        <w:suppressAutoHyphens w:val="0"/>
        <w:autoSpaceDN/>
        <w:bidi/>
        <w:spacing w:after="200" w:line="276" w:lineRule="auto"/>
        <w:textAlignment w:val="auto"/>
        <w:rPr>
          <w:rFonts w:ascii="Arabic Typesetting" w:eastAsiaTheme="minorEastAsia" w:hAnsi="Arabic Typesetting"/>
          <w:b/>
          <w:bCs/>
          <w:sz w:val="32"/>
          <w:szCs w:val="32"/>
          <w:rtl/>
        </w:rPr>
      </w:pPr>
      <w:r w:rsidRPr="00921CB5">
        <w:rPr>
          <w:rFonts w:ascii="Arabic Typesetting" w:eastAsiaTheme="minorEastAsia" w:hAnsi="Arabic Typesetting" w:hint="cs"/>
          <w:b/>
          <w:bCs/>
          <w:sz w:val="32"/>
          <w:szCs w:val="32"/>
          <w:u w:val="single"/>
          <w:rtl/>
        </w:rPr>
        <w:t>الموضوع</w:t>
      </w:r>
      <w:r>
        <w:rPr>
          <w:rFonts w:ascii="Arabic Typesetting" w:eastAsiaTheme="minorEastAsia" w:hAnsi="Arabic Typesetting"/>
          <w:b/>
          <w:bCs/>
          <w:sz w:val="32"/>
          <w:szCs w:val="32"/>
          <w:u w:val="single"/>
        </w:rPr>
        <w:t>:</w:t>
      </w:r>
      <w:r w:rsidR="00075A3D" w:rsidRPr="00921CB5">
        <w:rPr>
          <w:rFonts w:ascii="Arabic Typesetting" w:eastAsiaTheme="minorEastAsia" w:hAnsi="Arabic Typesetting" w:hint="cs"/>
          <w:sz w:val="32"/>
          <w:szCs w:val="32"/>
          <w:rtl/>
        </w:rPr>
        <w:t xml:space="preserve"> </w:t>
      </w:r>
      <w:r w:rsidR="00075A3D" w:rsidRPr="00921CB5">
        <w:rPr>
          <w:rFonts w:ascii="Arabic Typesetting" w:eastAsiaTheme="minorEastAsia" w:hAnsi="Arabic Typesetting" w:hint="cs"/>
          <w:b/>
          <w:bCs/>
          <w:sz w:val="32"/>
          <w:szCs w:val="32"/>
          <w:rtl/>
        </w:rPr>
        <w:t>إنذار باستئناف العمل.</w:t>
      </w:r>
    </w:p>
    <w:p w14:paraId="051292D9" w14:textId="77777777" w:rsidR="00075A3D" w:rsidRDefault="00075A3D" w:rsidP="00075A3D">
      <w:pPr>
        <w:tabs>
          <w:tab w:val="left" w:pos="5530"/>
        </w:tabs>
        <w:suppressAutoHyphens w:val="0"/>
        <w:autoSpaceDN/>
        <w:bidi/>
        <w:spacing w:after="200" w:line="276" w:lineRule="auto"/>
        <w:textAlignment w:val="auto"/>
        <w:rPr>
          <w:rFonts w:ascii="Arabic Typesetting" w:eastAsiaTheme="minorEastAsia" w:hAnsi="Arabic Typesetting"/>
          <w:sz w:val="32"/>
          <w:szCs w:val="32"/>
        </w:rPr>
      </w:pPr>
    </w:p>
    <w:p w14:paraId="6CE44EA1" w14:textId="77777777" w:rsidR="00B85F37" w:rsidRPr="00921CB5" w:rsidRDefault="00B85F37" w:rsidP="00B85F37">
      <w:pPr>
        <w:tabs>
          <w:tab w:val="left" w:pos="5530"/>
        </w:tabs>
        <w:suppressAutoHyphens w:val="0"/>
        <w:autoSpaceDN/>
        <w:bidi/>
        <w:spacing w:after="200" w:line="276" w:lineRule="auto"/>
        <w:textAlignment w:val="auto"/>
        <w:rPr>
          <w:rFonts w:ascii="Arabic Typesetting" w:eastAsiaTheme="minorEastAsia" w:hAnsi="Arabic Typesetting"/>
          <w:sz w:val="32"/>
          <w:szCs w:val="32"/>
          <w:rtl/>
        </w:rPr>
      </w:pPr>
    </w:p>
    <w:p w14:paraId="4DC6A6D7" w14:textId="2365B0B9" w:rsidR="00075A3D" w:rsidRPr="00B85F37" w:rsidRDefault="00921CB5" w:rsidP="008123DA">
      <w:pPr>
        <w:tabs>
          <w:tab w:val="left" w:pos="5530"/>
        </w:tabs>
        <w:suppressAutoHyphens w:val="0"/>
        <w:autoSpaceDN/>
        <w:bidi/>
        <w:spacing w:after="200" w:line="360" w:lineRule="auto"/>
        <w:jc w:val="both"/>
        <w:textAlignment w:val="auto"/>
        <w:rPr>
          <w:rFonts w:ascii="Calibri" w:eastAsiaTheme="minorEastAsia" w:hAnsi="Calibri" w:cs="Calibri"/>
          <w:sz w:val="32"/>
          <w:szCs w:val="32"/>
          <w:rtl/>
        </w:rPr>
      </w:pP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</w:t>
      </w:r>
      <w:r w:rsidR="00B85F37">
        <w:rPr>
          <w:rFonts w:ascii="Calibri" w:eastAsiaTheme="minorEastAsia" w:hAnsi="Calibri" w:cs="Calibri"/>
          <w:sz w:val="32"/>
          <w:szCs w:val="32"/>
        </w:rPr>
        <w:t xml:space="preserve"> 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لقد بلغ إلى علمي أنكم انقطعتم عن العمل منذ تاريخ </w:t>
      </w:r>
      <w:r w:rsidR="008123D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…</w:t>
      </w:r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{</w:t>
      </w:r>
      <w:proofErr w:type="spellStart"/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date_</w:t>
      </w:r>
      <w:proofErr w:type="gramStart"/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faute</w:t>
      </w:r>
      <w:proofErr w:type="spellEnd"/>
      <w:r w:rsidR="009C622A" w:rsidRPr="009C622A">
        <w:rPr>
          <w:rFonts w:ascii="Arabic Typesetting" w:eastAsiaTheme="minorEastAsia" w:hAnsi="Arabic Typesetting" w:cs="Arabic Typesetting"/>
          <w:b/>
          <w:bCs/>
          <w:sz w:val="40"/>
          <w:szCs w:val="40"/>
        </w:rPr>
        <w:t>}</w:t>
      </w:r>
      <w:r w:rsidR="008123DA" w:rsidRPr="009C622A">
        <w:rPr>
          <w:rFonts w:ascii="Calibri" w:eastAsiaTheme="minorEastAsia" w:hAnsi="Calibri" w:cs="Calibri"/>
          <w:sz w:val="32"/>
          <w:szCs w:val="32"/>
        </w:rPr>
        <w:t>…</w:t>
      </w:r>
      <w:proofErr w:type="gramEnd"/>
      <w:r w:rsidRPr="00B85F37">
        <w:rPr>
          <w:rFonts w:ascii="Calibri" w:hAnsi="Calibri" w:cs="Calibri"/>
          <w:sz w:val="32"/>
          <w:szCs w:val="32"/>
          <w:rtl/>
        </w:rPr>
        <w:t>،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 بدون إذن</w:t>
      </w:r>
      <w:r w:rsidR="00B85F37">
        <w:rPr>
          <w:rFonts w:ascii="Calibri" w:eastAsiaTheme="minorEastAsia" w:hAnsi="Calibri" w:cs="Calibri"/>
          <w:sz w:val="32"/>
          <w:szCs w:val="32"/>
        </w:rPr>
        <w:t xml:space="preserve">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أو مبرر قانوني.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>وعليه</w:t>
      </w:r>
      <w:r w:rsidRPr="00B85F37">
        <w:rPr>
          <w:rFonts w:ascii="Calibri" w:hAnsi="Calibri" w:cs="Calibri"/>
          <w:sz w:val="32"/>
          <w:szCs w:val="32"/>
          <w:rtl/>
        </w:rPr>
        <w:t>،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>فإنني أنذركم باستئناف عملكم في ظرف لا يتعدى سبعة (7) أيام من تاريخ توصلكم بهذا الان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>ذ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>ار.</w:t>
      </w:r>
    </w:p>
    <w:p w14:paraId="07FACA75" w14:textId="1E01D856" w:rsidR="00075A3D" w:rsidRPr="00B85F37" w:rsidRDefault="00921CB5" w:rsidP="008123DA">
      <w:pPr>
        <w:tabs>
          <w:tab w:val="left" w:pos="5530"/>
        </w:tabs>
        <w:suppressAutoHyphens w:val="0"/>
        <w:autoSpaceDN/>
        <w:bidi/>
        <w:spacing w:after="200" w:line="360" w:lineRule="auto"/>
        <w:jc w:val="both"/>
        <w:textAlignment w:val="auto"/>
        <w:rPr>
          <w:rFonts w:ascii="Calibri" w:eastAsiaTheme="minorEastAsia" w:hAnsi="Calibri" w:cs="Calibri"/>
          <w:sz w:val="32"/>
          <w:szCs w:val="32"/>
          <w:rtl/>
          <w:lang w:bidi="ar-MA"/>
        </w:rPr>
      </w:pP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 </w:t>
      </w:r>
      <w:r w:rsidR="00B85F37">
        <w:rPr>
          <w:rFonts w:ascii="Calibri" w:eastAsiaTheme="minorEastAsia" w:hAnsi="Calibri" w:cs="Calibri"/>
          <w:sz w:val="32"/>
          <w:szCs w:val="32"/>
        </w:rPr>
        <w:t xml:space="preserve">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 xml:space="preserve">  </w:t>
      </w:r>
      <w:r w:rsidR="00075A3D" w:rsidRPr="00B85F37">
        <w:rPr>
          <w:rFonts w:ascii="Calibri" w:eastAsiaTheme="minorEastAsia" w:hAnsi="Calibri" w:cs="Calibri"/>
          <w:sz w:val="32"/>
          <w:szCs w:val="32"/>
          <w:rtl/>
        </w:rPr>
        <w:t xml:space="preserve">وفي حالة عدم رجوعكم لمزاولة وظيفتكم في الأجل المشار إليه </w:t>
      </w:r>
      <w:r w:rsidRPr="00B85F37">
        <w:rPr>
          <w:rFonts w:ascii="Calibri" w:eastAsiaTheme="minorEastAsia" w:hAnsi="Calibri" w:cs="Calibri"/>
          <w:sz w:val="32"/>
          <w:szCs w:val="32"/>
          <w:rtl/>
        </w:rPr>
        <w:t>أعلاه</w:t>
      </w:r>
      <w:r w:rsidRPr="00B85F37">
        <w:rPr>
          <w:rFonts w:ascii="Calibri" w:hAnsi="Calibri" w:cs="Calibri"/>
          <w:rtl/>
        </w:rPr>
        <w:t>،</w:t>
      </w:r>
      <w:r w:rsidRPr="00B85F37">
        <w:rPr>
          <w:rFonts w:ascii="Calibri" w:hAnsi="Calibri" w:cs="Calibri"/>
          <w:sz w:val="32"/>
          <w:szCs w:val="32"/>
          <w:rtl/>
        </w:rPr>
        <w:t xml:space="preserve"> سيتم عزلكم من اسلاك الوظيفة العمومية عملا بمقتضيات </w:t>
      </w:r>
      <w:r w:rsidRPr="00B85F37">
        <w:rPr>
          <w:rFonts w:ascii="Calibri" w:hAnsi="Calibri" w:cs="Calibri"/>
          <w:b/>
          <w:bCs/>
          <w:sz w:val="32"/>
          <w:szCs w:val="32"/>
          <w:rtl/>
        </w:rPr>
        <w:t>الفصل 75 مكرر من النظام الأساسي العام للوظيفة العمومية</w:t>
      </w:r>
      <w:r w:rsidRPr="00B85F37">
        <w:rPr>
          <w:rFonts w:ascii="Calibri" w:hAnsi="Calibri" w:cs="Calibri"/>
          <w:sz w:val="32"/>
          <w:szCs w:val="32"/>
          <w:rtl/>
        </w:rPr>
        <w:t>، الذي يتيح لرئيس الإدارة الحق في إصدار عقوبة العزل في حق الموظف المتخلي عن العمل بصفة غير مشروعة، وذلك بصفة مباشرة وبدون استشارة المجلس التأديبي.</w:t>
      </w:r>
    </w:p>
    <w:bookmarkEnd w:id="0"/>
    <w:p w14:paraId="5A18C2DC" w14:textId="19843B3D" w:rsidR="00AC71A4" w:rsidRPr="00B85F37" w:rsidRDefault="00AC71A4" w:rsidP="00921CB5">
      <w:pPr>
        <w:tabs>
          <w:tab w:val="left" w:pos="5530"/>
        </w:tabs>
        <w:suppressAutoHyphens w:val="0"/>
        <w:autoSpaceDN/>
        <w:spacing w:after="200" w:line="276" w:lineRule="auto"/>
        <w:jc w:val="both"/>
        <w:textAlignment w:val="auto"/>
        <w:rPr>
          <w:rFonts w:ascii="Arabic Typesetting" w:eastAsiaTheme="minorEastAsia" w:hAnsi="Arabic Typesetting" w:cs="Arabic Typesetting"/>
          <w:sz w:val="46"/>
          <w:szCs w:val="46"/>
          <w:lang w:val="fr-MA" w:bidi="ar-MA"/>
        </w:rPr>
      </w:pPr>
    </w:p>
    <w:sectPr w:rsidR="00AC71A4" w:rsidRPr="00B85F37" w:rsidSect="00F04525">
      <w:headerReference w:type="default" r:id="rId8"/>
      <w:footerReference w:type="default" r:id="rId9"/>
      <w:pgSz w:w="11906" w:h="16838"/>
      <w:pgMar w:top="2552" w:right="1418" w:bottom="1276" w:left="1418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5F520" w14:textId="77777777" w:rsidR="00EE52BB" w:rsidRDefault="00EE52BB" w:rsidP="00A863CF">
      <w:r>
        <w:separator/>
      </w:r>
    </w:p>
  </w:endnote>
  <w:endnote w:type="continuationSeparator" w:id="0">
    <w:p w14:paraId="4A34C84D" w14:textId="77777777" w:rsidR="00EE52BB" w:rsidRDefault="00EE52BB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70CB" w14:textId="77777777" w:rsidR="00F04525" w:rsidRDefault="00F04525" w:rsidP="009B2BBD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  <w:r>
      <w:rPr>
        <w:noProof/>
      </w:rPr>
      <w:drawing>
        <wp:inline distT="0" distB="0" distL="0" distR="0" wp14:anchorId="16745316" wp14:editId="7D4D6920">
          <wp:extent cx="5759450" cy="24130"/>
          <wp:effectExtent l="0" t="0" r="0" b="0"/>
          <wp:docPr id="140303164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30316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450" cy="24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0141C1" w14:textId="1DC6EB0F" w:rsidR="0097061D" w:rsidRPr="006A0A30" w:rsidRDefault="0097061D" w:rsidP="00F04525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</w:rPr>
    </w:pPr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طريق الرباط، كلم 17، ص.ب 398، </w:t>
    </w:r>
    <w:proofErr w:type="spellStart"/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>كزناية</w:t>
    </w:r>
    <w:proofErr w:type="spellEnd"/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 - طنجة، الهاتف: </w:t>
    </w:r>
    <w:r w:rsidR="003B3012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05.39.</w:t>
    </w:r>
    <w:r w:rsidR="00016A2A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40</w:t>
    </w:r>
    <w:r w:rsidR="003B3012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016A2A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90</w:t>
    </w:r>
    <w:r w:rsidR="003B3012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016A2A" w:rsidRPr="00016A2A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80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 - الفاكس: </w:t>
    </w:r>
    <w:r w:rsidR="009B2BBD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05.39.</w:t>
    </w:r>
    <w:r w:rsidR="003B3012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33</w:t>
    </w:r>
    <w:r w:rsidR="009B2BBD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3B3012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01</w:t>
    </w:r>
    <w:r w:rsidR="009B2BBD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.</w:t>
    </w:r>
    <w:r w:rsidR="003B3012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17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</w:t>
    </w:r>
  </w:p>
  <w:p w14:paraId="704468B8" w14:textId="3C09DAFB" w:rsidR="0097061D" w:rsidRPr="006A0A30" w:rsidRDefault="0097061D" w:rsidP="00C54221">
    <w:pPr>
      <w:pStyle w:val="Pieddepage"/>
      <w:tabs>
        <w:tab w:val="clear" w:pos="9072"/>
      </w:tabs>
      <w:ind w:left="-1276" w:right="-1136" w:firstLine="142"/>
      <w:jc w:val="center"/>
      <w:rPr>
        <w:rFonts w:asciiTheme="majorBidi" w:hAnsiTheme="majorBidi" w:cstheme="majorBidi"/>
        <w:sz w:val="20"/>
        <w:szCs w:val="20"/>
      </w:rPr>
    </w:pP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Route de Rabat Km 17, BP 398 -</w:t>
    </w:r>
    <w:proofErr w:type="spellStart"/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Gz</w:t>
    </w:r>
    <w:r w:rsidR="000D661D"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i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>naya</w:t>
    </w:r>
    <w:proofErr w:type="spellEnd"/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-Tanger, Tél : </w:t>
    </w:r>
    <w:r w:rsidR="006304D7"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05.39.40.90.80 </w:t>
    </w:r>
    <w:r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Fax : </w:t>
    </w:r>
    <w:r w:rsidR="00F47CEE" w:rsidRPr="003B3012"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  <w:t>05.39.33.01.17</w:t>
    </w:r>
    <w:r w:rsidR="00F47CEE" w:rsidRPr="006A0A30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211EA" w14:textId="77777777" w:rsidR="00EE52BB" w:rsidRDefault="00EE52BB" w:rsidP="00A863CF">
      <w:r>
        <w:separator/>
      </w:r>
    </w:p>
  </w:footnote>
  <w:footnote w:type="continuationSeparator" w:id="0">
    <w:p w14:paraId="04370990" w14:textId="77777777" w:rsidR="00EE52BB" w:rsidRDefault="00EE52BB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B54A" w14:textId="77B80C25" w:rsidR="0097061D" w:rsidRPr="009C4B04" w:rsidRDefault="00C122DB" w:rsidP="00F04525">
    <w:pPr>
      <w:pStyle w:val="En-tte"/>
      <w:tabs>
        <w:tab w:val="clear" w:pos="4536"/>
      </w:tabs>
      <w:bidi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7E61F7" wp14:editId="2FA8CBE0">
              <wp:simplePos x="0" y="0"/>
              <wp:positionH relativeFrom="column">
                <wp:posOffset>-814705</wp:posOffset>
              </wp:positionH>
              <wp:positionV relativeFrom="paragraph">
                <wp:posOffset>72390</wp:posOffset>
              </wp:positionV>
              <wp:extent cx="2847975" cy="1238885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7975" cy="1238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913D0" w14:textId="51626086" w:rsidR="00F04525" w:rsidRPr="00C122DB" w:rsidRDefault="003F3712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:lang w:bidi="ar-MA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:lang w:bidi="ar-MA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0C49E2AA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  <w:lang w:val="tzm-Tfng-MA"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ⵜⴰⵙⵓⵏⵜ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ⵜⴰⵎⴰⵣⵉⵖⵜ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ⵜⴰⵎⴰⵍⴰⵍⵜ</w:t>
                          </w:r>
                        </w:p>
                        <w:p w14:paraId="09894DE8" w14:textId="647E1CA9" w:rsidR="00F04525" w:rsidRPr="00C122DB" w:rsidRDefault="00B460C2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C122DB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طنجة.</w:t>
                          </w:r>
                          <w:r w:rsidR="00F04525"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r w:rsidRPr="00C122DB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تطوان.</w:t>
                          </w:r>
                          <w:r w:rsidR="00F04525"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737E6EF5" w14:textId="6B60966C" w:rsidR="00F04525" w:rsidRDefault="00F04525" w:rsidP="00F04525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  <w:lang w:val="tzm-Tfng-MA"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ⵜⵏⵊⴰ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ⵜⵟⵡⴰⵏ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lang w:val="tzm-Tfng-MA"/>
                            </w:rPr>
                            <w:t>ⵍⵃⵓⵙⵉⵎⴰ</w:t>
                          </w:r>
                        </w:p>
                        <w:p w14:paraId="7377AC63" w14:textId="1017C165" w:rsidR="003F3712" w:rsidRPr="003F3712" w:rsidRDefault="003F3712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921CB5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السادس-طنجة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7E61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4.15pt;margin-top:5.7pt;width:224.25pt;height:97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" filled="f" stroked="f">
              <v:textbox>
                <w:txbxContent>
                  <w:p w14:paraId="190913D0" w14:textId="51626086" w:rsidR="00F04525" w:rsidRPr="00C122DB" w:rsidRDefault="003F3712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:lang w:bidi="ar-MA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:lang w:bidi="ar-MA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0C49E2AA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  <w:lang w:val="tzm-Tfng-MA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ⵜⴰⵙⵓⵏⵜ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ⵜⴰⵎⴰⵣⵉⵖⵜ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ⵜⴰⵎⴰⵍⴰⵍⵜ</w:t>
                    </w:r>
                  </w:p>
                  <w:p w14:paraId="09894DE8" w14:textId="647E1CA9" w:rsidR="00F04525" w:rsidRPr="00C122DB" w:rsidRDefault="00B460C2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C122DB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طنجة.</w:t>
                    </w:r>
                    <w:r w:rsidR="00F04525"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r w:rsidRPr="00C122DB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تطوان.</w:t>
                    </w:r>
                    <w:r w:rsidR="00F04525"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737E6EF5" w14:textId="6B60966C" w:rsidR="00F04525" w:rsidRDefault="00F04525" w:rsidP="00F04525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  <w:lang w:val="tzm-Tfng-MA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ⵜⵏⵊⴰ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ⵜⵟⵡⴰⵏ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lang w:val="tzm-Tfng-MA"/>
                      </w:rPr>
                      <w:t>ⵍⵃⵓⵙⵉⵎⴰ</w:t>
                    </w:r>
                  </w:p>
                  <w:p w14:paraId="7377AC63" w14:textId="1017C165" w:rsidR="003F3712" w:rsidRPr="003F3712" w:rsidRDefault="003F3712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921CB5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السادس-طنجة</w:t>
                    </w:r>
                  </w:p>
                </w:txbxContent>
              </v:textbox>
            </v:shape>
          </w:pict>
        </mc:Fallback>
      </mc:AlternateContent>
    </w:r>
    <w:r w:rsidR="00F04525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88AB81D" wp14:editId="69085301">
              <wp:simplePos x="0" y="0"/>
              <wp:positionH relativeFrom="column">
                <wp:posOffset>-461010</wp:posOffset>
              </wp:positionH>
              <wp:positionV relativeFrom="paragraph">
                <wp:posOffset>1334135</wp:posOffset>
              </wp:positionV>
              <wp:extent cx="6642742" cy="10674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42" cy="1067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7FFBD4" id="Connecteur droit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3pt,105.05pt" to="486.75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" strokecolor="#4579b8 [3044]"/>
          </w:pict>
        </mc:Fallback>
      </mc:AlternateContent>
    </w:r>
    <w:r w:rsidR="00F04525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4999547" wp14:editId="2EDEDE52">
              <wp:simplePos x="0" y="0"/>
              <wp:positionH relativeFrom="column">
                <wp:posOffset>3843020</wp:posOffset>
              </wp:positionH>
              <wp:positionV relativeFrom="paragraph">
                <wp:posOffset>179070</wp:posOffset>
              </wp:positionV>
              <wp:extent cx="2809875" cy="1276350"/>
              <wp:effectExtent l="0" t="0" r="0" b="0"/>
              <wp:wrapNone/>
              <wp:docPr id="1783730235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9875" cy="1276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646DE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0CA993E9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ⵜⴰⴳⵍⴷⵉⵜ</w:t>
                          </w:r>
                          <w:proofErr w:type="gramEnd"/>
                          <w:r w:rsidRPr="00C122DB">
                            <w:rPr>
                              <w:rFonts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ⵏ</w:t>
                          </w:r>
                          <w:r w:rsidRPr="00C122DB">
                            <w:rPr>
                              <w:rFonts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ⵓⵎⵓⵔⴰⴽⵓⵛ</w:t>
                          </w:r>
                        </w:p>
                        <w:p w14:paraId="609BFC47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  <w:p w14:paraId="5B2A1731" w14:textId="665012C9" w:rsidR="00F04525" w:rsidRDefault="00F04525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</w:pPr>
                          <w:proofErr w:type="gramStart"/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ⴰⵎⴰⵙⴰⵖ</w:t>
                          </w:r>
                          <w:proofErr w:type="gramEnd"/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ⵏ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ⵓⵙⴰⴷ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ⴷ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ⵜⵓⵙⴽⵍⵍⵉⵜ</w:t>
                          </w:r>
                          <w:r w:rsidRPr="00C122DB">
                            <w:rPr>
                              <w:rFonts w:ascii="Arabic Typesetting" w:hAnsi="Arabic Typesetting" w:cstheme="minorBidi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ⵜⴰⵏⴰⵎⵎⵓⴹⵉⵜ</w:t>
                          </w:r>
                        </w:p>
                        <w:p w14:paraId="0D7BA455" w14:textId="77777777" w:rsidR="003F3712" w:rsidRPr="00C122DB" w:rsidRDefault="003F3712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999547" id="Rectangle 4" o:spid="_x0000_s1027" style="position:absolute;left:0;text-align:left;margin-left:302.6pt;margin-top:14.1pt;width:221.25pt;height:10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" filled="f" stroked="f">
              <v:textbox>
                <w:txbxContent>
                  <w:p w14:paraId="571646DE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0CA993E9" w14:textId="77777777" w:rsidR="00F04525" w:rsidRPr="00C122DB" w:rsidRDefault="00F04525" w:rsidP="00F04525">
                    <w:pPr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</w:rPr>
                    </w:pPr>
                    <w:proofErr w:type="gramStart"/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ⵜⴰⴳⵍⴷⵉⵜ</w:t>
                    </w:r>
                    <w:proofErr w:type="gramEnd"/>
                    <w:r w:rsidRPr="00C122DB">
                      <w:rPr>
                        <w:rFonts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ⵏ</w:t>
                    </w:r>
                    <w:r w:rsidRPr="00C122DB">
                      <w:rPr>
                        <w:rFonts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ⵓⵎⵓⵔⴰⴽⵓⵛ</w:t>
                    </w:r>
                  </w:p>
                  <w:p w14:paraId="609BFC47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</w:p>
                  <w:p w14:paraId="5B2A1731" w14:textId="665012C9" w:rsidR="00F04525" w:rsidRDefault="00F04525" w:rsidP="00F04525">
                    <w:pPr>
                      <w:spacing w:after="200" w:line="276" w:lineRule="auto"/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</w:pPr>
                    <w:proofErr w:type="gramStart"/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ⴰⵎⴰⵙⴰⵖ</w:t>
                    </w:r>
                    <w:proofErr w:type="gramEnd"/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ⵏ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ⵓⵙⴰⴷ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ⴷ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ⵜⵓⵙⴽⵍⵍⵉⵜ</w:t>
                    </w:r>
                    <w:r w:rsidRPr="00C122DB">
                      <w:rPr>
                        <w:rFonts w:ascii="Arabic Typesetting" w:hAnsi="Arabic Typesetting" w:cstheme="minorBidi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ⵜⴰⵏⴰⵎⵎⵓⴹⵉⵜ</w:t>
                    </w:r>
                  </w:p>
                  <w:p w14:paraId="0D7BA455" w14:textId="77777777" w:rsidR="003F3712" w:rsidRPr="00C122DB" w:rsidRDefault="003F3712" w:rsidP="00F04525">
                    <w:pPr>
                      <w:spacing w:after="200" w:line="276" w:lineRule="auto"/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22"/>
                        <w:szCs w:val="22"/>
                      </w:rPr>
                    </w:pPr>
                  </w:p>
                </w:txbxContent>
              </v:textbox>
            </v:rect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2A36B545" wp14:editId="0BB9D1E5">
          <wp:extent cx="1638300" cy="1333500"/>
          <wp:effectExtent l="0" t="0" r="0" b="0"/>
          <wp:docPr id="113919091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762" cy="13338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7" w15:restartNumberingAfterBreak="0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8" w15:restartNumberingAfterBreak="0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200438">
    <w:abstractNumId w:val="17"/>
  </w:num>
  <w:num w:numId="2" w16cid:durableId="1039085573">
    <w:abstractNumId w:val="16"/>
  </w:num>
  <w:num w:numId="3" w16cid:durableId="1242135896">
    <w:abstractNumId w:val="2"/>
  </w:num>
  <w:num w:numId="4" w16cid:durableId="123080661">
    <w:abstractNumId w:val="10"/>
  </w:num>
  <w:num w:numId="5" w16cid:durableId="1225070834">
    <w:abstractNumId w:val="8"/>
  </w:num>
  <w:num w:numId="6" w16cid:durableId="1556500645">
    <w:abstractNumId w:val="7"/>
  </w:num>
  <w:num w:numId="7" w16cid:durableId="1489636341">
    <w:abstractNumId w:val="19"/>
  </w:num>
  <w:num w:numId="8" w16cid:durableId="832256832">
    <w:abstractNumId w:val="18"/>
  </w:num>
  <w:num w:numId="9" w16cid:durableId="2121803527">
    <w:abstractNumId w:val="1"/>
  </w:num>
  <w:num w:numId="10" w16cid:durableId="1751001233">
    <w:abstractNumId w:val="14"/>
  </w:num>
  <w:num w:numId="11" w16cid:durableId="1172524469">
    <w:abstractNumId w:val="20"/>
  </w:num>
  <w:num w:numId="12" w16cid:durableId="185749585">
    <w:abstractNumId w:val="3"/>
  </w:num>
  <w:num w:numId="13" w16cid:durableId="1304651684">
    <w:abstractNumId w:val="12"/>
  </w:num>
  <w:num w:numId="14" w16cid:durableId="1336956236">
    <w:abstractNumId w:val="4"/>
  </w:num>
  <w:num w:numId="15" w16cid:durableId="1164782667">
    <w:abstractNumId w:val="6"/>
  </w:num>
  <w:num w:numId="16" w16cid:durableId="73936539">
    <w:abstractNumId w:val="5"/>
  </w:num>
  <w:num w:numId="17" w16cid:durableId="1749185567">
    <w:abstractNumId w:val="15"/>
  </w:num>
  <w:num w:numId="18" w16cid:durableId="651251569">
    <w:abstractNumId w:val="13"/>
  </w:num>
  <w:num w:numId="19" w16cid:durableId="2090031818">
    <w:abstractNumId w:val="11"/>
  </w:num>
  <w:num w:numId="20" w16cid:durableId="1138188691">
    <w:abstractNumId w:val="9"/>
  </w:num>
  <w:num w:numId="21" w16cid:durableId="1521354940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25"/>
    <w:rsid w:val="00001F14"/>
    <w:rsid w:val="00003BEA"/>
    <w:rsid w:val="0000469D"/>
    <w:rsid w:val="00004D5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66D35"/>
    <w:rsid w:val="00075A3D"/>
    <w:rsid w:val="00082C3E"/>
    <w:rsid w:val="00084970"/>
    <w:rsid w:val="00087677"/>
    <w:rsid w:val="00094819"/>
    <w:rsid w:val="00094E26"/>
    <w:rsid w:val="000A4031"/>
    <w:rsid w:val="000B15D8"/>
    <w:rsid w:val="000D3C8D"/>
    <w:rsid w:val="000D54E0"/>
    <w:rsid w:val="000D661D"/>
    <w:rsid w:val="000E207A"/>
    <w:rsid w:val="000F1217"/>
    <w:rsid w:val="000F26A8"/>
    <w:rsid w:val="000F3312"/>
    <w:rsid w:val="000F41A7"/>
    <w:rsid w:val="000F4B84"/>
    <w:rsid w:val="000F7C4D"/>
    <w:rsid w:val="001000F3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D62"/>
    <w:rsid w:val="00166920"/>
    <w:rsid w:val="001678CB"/>
    <w:rsid w:val="0017306F"/>
    <w:rsid w:val="00183463"/>
    <w:rsid w:val="0018440A"/>
    <w:rsid w:val="00186FF8"/>
    <w:rsid w:val="0019517E"/>
    <w:rsid w:val="00197471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F2BE2"/>
    <w:rsid w:val="001F6D02"/>
    <w:rsid w:val="00201CEA"/>
    <w:rsid w:val="0020275A"/>
    <w:rsid w:val="00206DF2"/>
    <w:rsid w:val="00213761"/>
    <w:rsid w:val="00217B8C"/>
    <w:rsid w:val="00223C9C"/>
    <w:rsid w:val="002264D3"/>
    <w:rsid w:val="00226CE9"/>
    <w:rsid w:val="00233E88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2E02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A9A"/>
    <w:rsid w:val="002C3E7B"/>
    <w:rsid w:val="002D3812"/>
    <w:rsid w:val="002D5F28"/>
    <w:rsid w:val="002D6374"/>
    <w:rsid w:val="002D6731"/>
    <w:rsid w:val="002E05EC"/>
    <w:rsid w:val="002E31EA"/>
    <w:rsid w:val="002E3747"/>
    <w:rsid w:val="002E57BF"/>
    <w:rsid w:val="002F6A4E"/>
    <w:rsid w:val="002F6F55"/>
    <w:rsid w:val="0030047C"/>
    <w:rsid w:val="00301F45"/>
    <w:rsid w:val="00305C95"/>
    <w:rsid w:val="00310E62"/>
    <w:rsid w:val="00315763"/>
    <w:rsid w:val="003177A3"/>
    <w:rsid w:val="003347FF"/>
    <w:rsid w:val="0033557C"/>
    <w:rsid w:val="003440A3"/>
    <w:rsid w:val="00350BFF"/>
    <w:rsid w:val="00352FCE"/>
    <w:rsid w:val="00361201"/>
    <w:rsid w:val="0036279F"/>
    <w:rsid w:val="00362EC0"/>
    <w:rsid w:val="003661F9"/>
    <w:rsid w:val="00371EB8"/>
    <w:rsid w:val="00373417"/>
    <w:rsid w:val="0038084B"/>
    <w:rsid w:val="00381800"/>
    <w:rsid w:val="00381F69"/>
    <w:rsid w:val="00384D2F"/>
    <w:rsid w:val="00387F11"/>
    <w:rsid w:val="00396CF4"/>
    <w:rsid w:val="003A2227"/>
    <w:rsid w:val="003A52E7"/>
    <w:rsid w:val="003A7799"/>
    <w:rsid w:val="003B3012"/>
    <w:rsid w:val="003B326F"/>
    <w:rsid w:val="003C273E"/>
    <w:rsid w:val="003D230B"/>
    <w:rsid w:val="003D395A"/>
    <w:rsid w:val="003E22DD"/>
    <w:rsid w:val="003E425E"/>
    <w:rsid w:val="003F27AE"/>
    <w:rsid w:val="003F3503"/>
    <w:rsid w:val="003F3712"/>
    <w:rsid w:val="003F4C54"/>
    <w:rsid w:val="003F6A83"/>
    <w:rsid w:val="00403DF2"/>
    <w:rsid w:val="0040592E"/>
    <w:rsid w:val="00412A2A"/>
    <w:rsid w:val="004157BA"/>
    <w:rsid w:val="00416D5E"/>
    <w:rsid w:val="004267AF"/>
    <w:rsid w:val="0043265A"/>
    <w:rsid w:val="00434660"/>
    <w:rsid w:val="00437668"/>
    <w:rsid w:val="00442D87"/>
    <w:rsid w:val="0044573C"/>
    <w:rsid w:val="00452207"/>
    <w:rsid w:val="00457E62"/>
    <w:rsid w:val="00460481"/>
    <w:rsid w:val="00465C7D"/>
    <w:rsid w:val="00466080"/>
    <w:rsid w:val="0047137A"/>
    <w:rsid w:val="00471643"/>
    <w:rsid w:val="004732C6"/>
    <w:rsid w:val="00475533"/>
    <w:rsid w:val="0048006B"/>
    <w:rsid w:val="0048041C"/>
    <w:rsid w:val="004830CA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B00C8"/>
    <w:rsid w:val="004B334C"/>
    <w:rsid w:val="004B49CC"/>
    <w:rsid w:val="004B7E8B"/>
    <w:rsid w:val="004C0F68"/>
    <w:rsid w:val="004C1D93"/>
    <w:rsid w:val="004C6730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544"/>
    <w:rsid w:val="00526B07"/>
    <w:rsid w:val="00540885"/>
    <w:rsid w:val="00545A18"/>
    <w:rsid w:val="00546A23"/>
    <w:rsid w:val="00550DCA"/>
    <w:rsid w:val="00554D06"/>
    <w:rsid w:val="0055544B"/>
    <w:rsid w:val="0055578B"/>
    <w:rsid w:val="00556268"/>
    <w:rsid w:val="00563845"/>
    <w:rsid w:val="00563E9F"/>
    <w:rsid w:val="00567FD4"/>
    <w:rsid w:val="00571834"/>
    <w:rsid w:val="00575AB9"/>
    <w:rsid w:val="00575F91"/>
    <w:rsid w:val="00576AA3"/>
    <w:rsid w:val="00583CF4"/>
    <w:rsid w:val="00584C40"/>
    <w:rsid w:val="00587236"/>
    <w:rsid w:val="005927D4"/>
    <w:rsid w:val="005934A4"/>
    <w:rsid w:val="00593F1F"/>
    <w:rsid w:val="005941F3"/>
    <w:rsid w:val="00595390"/>
    <w:rsid w:val="00597166"/>
    <w:rsid w:val="005A0F16"/>
    <w:rsid w:val="005A1125"/>
    <w:rsid w:val="005A1291"/>
    <w:rsid w:val="005A33D9"/>
    <w:rsid w:val="005A6046"/>
    <w:rsid w:val="005B4F09"/>
    <w:rsid w:val="005B5875"/>
    <w:rsid w:val="005B5993"/>
    <w:rsid w:val="005C046F"/>
    <w:rsid w:val="005C148C"/>
    <w:rsid w:val="005C1DBE"/>
    <w:rsid w:val="005C4A82"/>
    <w:rsid w:val="005C5CD8"/>
    <w:rsid w:val="005C619F"/>
    <w:rsid w:val="005C66E7"/>
    <w:rsid w:val="005C6848"/>
    <w:rsid w:val="005D2F88"/>
    <w:rsid w:val="005E583D"/>
    <w:rsid w:val="005E6ED5"/>
    <w:rsid w:val="005F680C"/>
    <w:rsid w:val="00607CC4"/>
    <w:rsid w:val="0061163D"/>
    <w:rsid w:val="00611E9F"/>
    <w:rsid w:val="0061311F"/>
    <w:rsid w:val="00613C02"/>
    <w:rsid w:val="00616510"/>
    <w:rsid w:val="006271E2"/>
    <w:rsid w:val="006304D7"/>
    <w:rsid w:val="00633222"/>
    <w:rsid w:val="0064102C"/>
    <w:rsid w:val="0064291F"/>
    <w:rsid w:val="006537E3"/>
    <w:rsid w:val="00656C83"/>
    <w:rsid w:val="00657BC5"/>
    <w:rsid w:val="006609D5"/>
    <w:rsid w:val="00664C6E"/>
    <w:rsid w:val="006662E7"/>
    <w:rsid w:val="00673760"/>
    <w:rsid w:val="006737F4"/>
    <w:rsid w:val="00681E6A"/>
    <w:rsid w:val="00682FC2"/>
    <w:rsid w:val="00684B50"/>
    <w:rsid w:val="00685FDA"/>
    <w:rsid w:val="00692960"/>
    <w:rsid w:val="006954FE"/>
    <w:rsid w:val="00696A2F"/>
    <w:rsid w:val="00696B97"/>
    <w:rsid w:val="006A0A30"/>
    <w:rsid w:val="006A7905"/>
    <w:rsid w:val="006B4997"/>
    <w:rsid w:val="006C3222"/>
    <w:rsid w:val="006C3AA9"/>
    <w:rsid w:val="006C56C5"/>
    <w:rsid w:val="006D4B12"/>
    <w:rsid w:val="006D6396"/>
    <w:rsid w:val="006D7FEA"/>
    <w:rsid w:val="006F1EFA"/>
    <w:rsid w:val="006F2B7C"/>
    <w:rsid w:val="007033ED"/>
    <w:rsid w:val="0070670E"/>
    <w:rsid w:val="00706F9B"/>
    <w:rsid w:val="007151B0"/>
    <w:rsid w:val="00715553"/>
    <w:rsid w:val="00721205"/>
    <w:rsid w:val="007257ED"/>
    <w:rsid w:val="00725DA0"/>
    <w:rsid w:val="00726191"/>
    <w:rsid w:val="007301FB"/>
    <w:rsid w:val="00746C88"/>
    <w:rsid w:val="00746CA5"/>
    <w:rsid w:val="007530A9"/>
    <w:rsid w:val="00756DC6"/>
    <w:rsid w:val="0076014C"/>
    <w:rsid w:val="00761EC9"/>
    <w:rsid w:val="007620CB"/>
    <w:rsid w:val="00766B5C"/>
    <w:rsid w:val="00770958"/>
    <w:rsid w:val="00776AD6"/>
    <w:rsid w:val="00776FD3"/>
    <w:rsid w:val="00780446"/>
    <w:rsid w:val="00781534"/>
    <w:rsid w:val="00783C2A"/>
    <w:rsid w:val="007875E5"/>
    <w:rsid w:val="0079016F"/>
    <w:rsid w:val="00790B94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459C"/>
    <w:rsid w:val="007D60E5"/>
    <w:rsid w:val="007D6BA8"/>
    <w:rsid w:val="007E49B0"/>
    <w:rsid w:val="007E4DE8"/>
    <w:rsid w:val="007E6832"/>
    <w:rsid w:val="007F1A6C"/>
    <w:rsid w:val="007F544D"/>
    <w:rsid w:val="007F6971"/>
    <w:rsid w:val="00802E52"/>
    <w:rsid w:val="00803E81"/>
    <w:rsid w:val="0080453A"/>
    <w:rsid w:val="008048F0"/>
    <w:rsid w:val="008123DA"/>
    <w:rsid w:val="00817156"/>
    <w:rsid w:val="00837453"/>
    <w:rsid w:val="00837FA3"/>
    <w:rsid w:val="008468B9"/>
    <w:rsid w:val="00851027"/>
    <w:rsid w:val="0085287F"/>
    <w:rsid w:val="008573EA"/>
    <w:rsid w:val="00861C14"/>
    <w:rsid w:val="00865C67"/>
    <w:rsid w:val="00866506"/>
    <w:rsid w:val="008730DD"/>
    <w:rsid w:val="00873531"/>
    <w:rsid w:val="00873DBC"/>
    <w:rsid w:val="00874288"/>
    <w:rsid w:val="00874E91"/>
    <w:rsid w:val="0089584D"/>
    <w:rsid w:val="008A2202"/>
    <w:rsid w:val="008A3333"/>
    <w:rsid w:val="008A58E2"/>
    <w:rsid w:val="008B1A97"/>
    <w:rsid w:val="008C00D7"/>
    <w:rsid w:val="008C0ECF"/>
    <w:rsid w:val="008C112E"/>
    <w:rsid w:val="008C2E76"/>
    <w:rsid w:val="008C560F"/>
    <w:rsid w:val="008C5A64"/>
    <w:rsid w:val="008C6CAC"/>
    <w:rsid w:val="008C7FE7"/>
    <w:rsid w:val="008D00E0"/>
    <w:rsid w:val="008D1014"/>
    <w:rsid w:val="008D17EB"/>
    <w:rsid w:val="008F47F2"/>
    <w:rsid w:val="008F5915"/>
    <w:rsid w:val="008F6AB9"/>
    <w:rsid w:val="009000BD"/>
    <w:rsid w:val="00903519"/>
    <w:rsid w:val="009051F0"/>
    <w:rsid w:val="0090579F"/>
    <w:rsid w:val="0090619E"/>
    <w:rsid w:val="0090747A"/>
    <w:rsid w:val="00912D45"/>
    <w:rsid w:val="00914CCE"/>
    <w:rsid w:val="00916F98"/>
    <w:rsid w:val="00917CB4"/>
    <w:rsid w:val="00921CB5"/>
    <w:rsid w:val="00923283"/>
    <w:rsid w:val="00924F07"/>
    <w:rsid w:val="00925CCB"/>
    <w:rsid w:val="009300E6"/>
    <w:rsid w:val="009308F0"/>
    <w:rsid w:val="009310B5"/>
    <w:rsid w:val="009321D7"/>
    <w:rsid w:val="009334B8"/>
    <w:rsid w:val="00935BC3"/>
    <w:rsid w:val="00937A55"/>
    <w:rsid w:val="00942E83"/>
    <w:rsid w:val="00946312"/>
    <w:rsid w:val="00946A28"/>
    <w:rsid w:val="00951E2C"/>
    <w:rsid w:val="0095458B"/>
    <w:rsid w:val="00960413"/>
    <w:rsid w:val="00960456"/>
    <w:rsid w:val="00965A22"/>
    <w:rsid w:val="00970222"/>
    <w:rsid w:val="0097061D"/>
    <w:rsid w:val="00972259"/>
    <w:rsid w:val="00974F33"/>
    <w:rsid w:val="00980748"/>
    <w:rsid w:val="0098299E"/>
    <w:rsid w:val="00983531"/>
    <w:rsid w:val="009936F8"/>
    <w:rsid w:val="00994526"/>
    <w:rsid w:val="00996D47"/>
    <w:rsid w:val="00997296"/>
    <w:rsid w:val="00997DF4"/>
    <w:rsid w:val="009A054F"/>
    <w:rsid w:val="009A2182"/>
    <w:rsid w:val="009A54A3"/>
    <w:rsid w:val="009A7652"/>
    <w:rsid w:val="009A7CD9"/>
    <w:rsid w:val="009B0327"/>
    <w:rsid w:val="009B0D6E"/>
    <w:rsid w:val="009B2BBD"/>
    <w:rsid w:val="009B62DD"/>
    <w:rsid w:val="009B6E50"/>
    <w:rsid w:val="009C21B3"/>
    <w:rsid w:val="009C32A8"/>
    <w:rsid w:val="009C4119"/>
    <w:rsid w:val="009C4B04"/>
    <w:rsid w:val="009C622A"/>
    <w:rsid w:val="009D5AC1"/>
    <w:rsid w:val="009F0304"/>
    <w:rsid w:val="009F429B"/>
    <w:rsid w:val="009F530F"/>
    <w:rsid w:val="00A003B5"/>
    <w:rsid w:val="00A01C6A"/>
    <w:rsid w:val="00A01C6C"/>
    <w:rsid w:val="00A03CFF"/>
    <w:rsid w:val="00A06A5A"/>
    <w:rsid w:val="00A06B9E"/>
    <w:rsid w:val="00A07979"/>
    <w:rsid w:val="00A07E9F"/>
    <w:rsid w:val="00A12FFF"/>
    <w:rsid w:val="00A130F2"/>
    <w:rsid w:val="00A15BEE"/>
    <w:rsid w:val="00A16DB5"/>
    <w:rsid w:val="00A2316E"/>
    <w:rsid w:val="00A24445"/>
    <w:rsid w:val="00A2516A"/>
    <w:rsid w:val="00A2577C"/>
    <w:rsid w:val="00A344BF"/>
    <w:rsid w:val="00A359FA"/>
    <w:rsid w:val="00A37B3B"/>
    <w:rsid w:val="00A403E5"/>
    <w:rsid w:val="00A42AE6"/>
    <w:rsid w:val="00A509DD"/>
    <w:rsid w:val="00A51295"/>
    <w:rsid w:val="00A551F2"/>
    <w:rsid w:val="00A60286"/>
    <w:rsid w:val="00A614C3"/>
    <w:rsid w:val="00A66E68"/>
    <w:rsid w:val="00A706E4"/>
    <w:rsid w:val="00A73390"/>
    <w:rsid w:val="00A76DCC"/>
    <w:rsid w:val="00A863CF"/>
    <w:rsid w:val="00A96736"/>
    <w:rsid w:val="00A973BA"/>
    <w:rsid w:val="00AA4310"/>
    <w:rsid w:val="00AA67BC"/>
    <w:rsid w:val="00AB2709"/>
    <w:rsid w:val="00AB332E"/>
    <w:rsid w:val="00AB7C49"/>
    <w:rsid w:val="00AC4865"/>
    <w:rsid w:val="00AC71A4"/>
    <w:rsid w:val="00AE6B5A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692C"/>
    <w:rsid w:val="00B322A3"/>
    <w:rsid w:val="00B35465"/>
    <w:rsid w:val="00B37655"/>
    <w:rsid w:val="00B400CB"/>
    <w:rsid w:val="00B44C9A"/>
    <w:rsid w:val="00B460C2"/>
    <w:rsid w:val="00B46BB4"/>
    <w:rsid w:val="00B4702B"/>
    <w:rsid w:val="00B60BFD"/>
    <w:rsid w:val="00B6326A"/>
    <w:rsid w:val="00B6357F"/>
    <w:rsid w:val="00B6416C"/>
    <w:rsid w:val="00B679C3"/>
    <w:rsid w:val="00B76B51"/>
    <w:rsid w:val="00B77FC8"/>
    <w:rsid w:val="00B8158B"/>
    <w:rsid w:val="00B852FA"/>
    <w:rsid w:val="00B85F37"/>
    <w:rsid w:val="00B94A0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5659"/>
    <w:rsid w:val="00BE631A"/>
    <w:rsid w:val="00BF6069"/>
    <w:rsid w:val="00BF6AC4"/>
    <w:rsid w:val="00BF70F6"/>
    <w:rsid w:val="00BF7A91"/>
    <w:rsid w:val="00C0145C"/>
    <w:rsid w:val="00C0205C"/>
    <w:rsid w:val="00C0420B"/>
    <w:rsid w:val="00C122DB"/>
    <w:rsid w:val="00C22944"/>
    <w:rsid w:val="00C2701E"/>
    <w:rsid w:val="00C36268"/>
    <w:rsid w:val="00C51632"/>
    <w:rsid w:val="00C54221"/>
    <w:rsid w:val="00C57488"/>
    <w:rsid w:val="00C61B1A"/>
    <w:rsid w:val="00C630E6"/>
    <w:rsid w:val="00C70742"/>
    <w:rsid w:val="00C7081D"/>
    <w:rsid w:val="00C719BF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B4096"/>
    <w:rsid w:val="00CC49C3"/>
    <w:rsid w:val="00CC6805"/>
    <w:rsid w:val="00CD026E"/>
    <w:rsid w:val="00CD07A0"/>
    <w:rsid w:val="00CD24E9"/>
    <w:rsid w:val="00CE074A"/>
    <w:rsid w:val="00CE4D8B"/>
    <w:rsid w:val="00CE626B"/>
    <w:rsid w:val="00CE7B06"/>
    <w:rsid w:val="00CF160F"/>
    <w:rsid w:val="00CF560E"/>
    <w:rsid w:val="00D11C81"/>
    <w:rsid w:val="00D14F73"/>
    <w:rsid w:val="00D23660"/>
    <w:rsid w:val="00D25C55"/>
    <w:rsid w:val="00D2742A"/>
    <w:rsid w:val="00D326D2"/>
    <w:rsid w:val="00D34072"/>
    <w:rsid w:val="00D34B44"/>
    <w:rsid w:val="00D36B40"/>
    <w:rsid w:val="00D45734"/>
    <w:rsid w:val="00D47C90"/>
    <w:rsid w:val="00D51F7A"/>
    <w:rsid w:val="00D5306A"/>
    <w:rsid w:val="00D53640"/>
    <w:rsid w:val="00D54CF9"/>
    <w:rsid w:val="00D56A8B"/>
    <w:rsid w:val="00D57910"/>
    <w:rsid w:val="00D60877"/>
    <w:rsid w:val="00D65226"/>
    <w:rsid w:val="00D710EF"/>
    <w:rsid w:val="00D75F26"/>
    <w:rsid w:val="00D7708E"/>
    <w:rsid w:val="00D83D3E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153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30601"/>
    <w:rsid w:val="00E30A0A"/>
    <w:rsid w:val="00E353AB"/>
    <w:rsid w:val="00E3576E"/>
    <w:rsid w:val="00E35BD8"/>
    <w:rsid w:val="00E41F1D"/>
    <w:rsid w:val="00E468FC"/>
    <w:rsid w:val="00E46E5F"/>
    <w:rsid w:val="00E53F1A"/>
    <w:rsid w:val="00E61635"/>
    <w:rsid w:val="00E62923"/>
    <w:rsid w:val="00E67E66"/>
    <w:rsid w:val="00E81793"/>
    <w:rsid w:val="00E8277A"/>
    <w:rsid w:val="00EA0F28"/>
    <w:rsid w:val="00EA370D"/>
    <w:rsid w:val="00EB3D06"/>
    <w:rsid w:val="00EB738D"/>
    <w:rsid w:val="00EB74C7"/>
    <w:rsid w:val="00EC2F4D"/>
    <w:rsid w:val="00EC35BC"/>
    <w:rsid w:val="00ED0E44"/>
    <w:rsid w:val="00ED10A1"/>
    <w:rsid w:val="00ED3837"/>
    <w:rsid w:val="00ED41C6"/>
    <w:rsid w:val="00ED64DA"/>
    <w:rsid w:val="00ED685E"/>
    <w:rsid w:val="00EE1619"/>
    <w:rsid w:val="00EE216F"/>
    <w:rsid w:val="00EE52BB"/>
    <w:rsid w:val="00EF0510"/>
    <w:rsid w:val="00EF2B29"/>
    <w:rsid w:val="00EF336A"/>
    <w:rsid w:val="00EF75F2"/>
    <w:rsid w:val="00F016CD"/>
    <w:rsid w:val="00F02368"/>
    <w:rsid w:val="00F040DA"/>
    <w:rsid w:val="00F0423A"/>
    <w:rsid w:val="00F04525"/>
    <w:rsid w:val="00F04BA9"/>
    <w:rsid w:val="00F07238"/>
    <w:rsid w:val="00F10385"/>
    <w:rsid w:val="00F10910"/>
    <w:rsid w:val="00F109AF"/>
    <w:rsid w:val="00F15279"/>
    <w:rsid w:val="00F1582E"/>
    <w:rsid w:val="00F177B7"/>
    <w:rsid w:val="00F31772"/>
    <w:rsid w:val="00F31955"/>
    <w:rsid w:val="00F34BF4"/>
    <w:rsid w:val="00F36146"/>
    <w:rsid w:val="00F47CEE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6F30"/>
    <w:rsid w:val="00F94CFF"/>
    <w:rsid w:val="00F9666F"/>
    <w:rsid w:val="00F97C1A"/>
    <w:rsid w:val="00FA4DED"/>
    <w:rsid w:val="00FB580A"/>
    <w:rsid w:val="00FB6479"/>
    <w:rsid w:val="00FB6FF4"/>
    <w:rsid w:val="00FB7F12"/>
    <w:rsid w:val="00FC0E68"/>
    <w:rsid w:val="00FC1B89"/>
    <w:rsid w:val="00FC3038"/>
    <w:rsid w:val="00FD1C08"/>
    <w:rsid w:val="00FD3F76"/>
    <w:rsid w:val="00FE0CD4"/>
    <w:rsid w:val="00FE263C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7B9E4"/>
  <w15:docId w15:val="{3A41A960-9B1E-4813-8D62-2DB872FE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2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uppressAutoHyphens w:val="0"/>
      <w:autoSpaceDN/>
      <w:spacing w:before="240" w:after="60" w:line="276" w:lineRule="auto"/>
      <w:textAlignment w:val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uppressAutoHyphens w:val="0"/>
      <w:autoSpaceDN/>
      <w:spacing w:before="100" w:beforeAutospacing="1" w:after="100" w:afterAutospacing="1" w:line="276" w:lineRule="auto"/>
      <w:textAlignment w:val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uppressAutoHyphens w:val="0"/>
      <w:autoSpaceDN/>
      <w:spacing w:after="200" w:line="276" w:lineRule="auto"/>
      <w:jc w:val="center"/>
      <w:textAlignment w:val="auto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uppressAutoHyphens w:val="0"/>
      <w:autoSpaceDN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uppressAutoHyphens w:val="0"/>
      <w:autoSpaceDN/>
      <w:spacing w:after="200" w:line="276" w:lineRule="auto"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uppressAutoHyphens w:val="0"/>
      <w:autoSpaceDN/>
      <w:spacing w:after="200" w:line="276" w:lineRule="auto"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uppressAutoHyphens w:val="0"/>
      <w:autoSpaceDN/>
      <w:spacing w:after="200" w:line="276" w:lineRule="auto"/>
      <w:textAlignment w:val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uppressAutoHyphens w:val="0"/>
      <w:autoSpaceDN/>
      <w:spacing w:before="100" w:beforeAutospacing="1" w:after="100" w:afterAutospacing="1"/>
      <w:textAlignment w:val="auto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uppressAutoHyphens w:val="0"/>
      <w:autoSpaceDN/>
      <w:spacing w:after="160"/>
      <w:textAlignment w:val="auto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F07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papier%20entet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55E04-2211-4786-9A6F-E56F0FC71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papier entete.dotx</Template>
  <TotalTime>6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3</cp:revision>
  <cp:lastPrinted>2026-03-25T11:40:00Z</cp:lastPrinted>
  <dcterms:created xsi:type="dcterms:W3CDTF">2026-05-18T14:33:00Z</dcterms:created>
  <dcterms:modified xsi:type="dcterms:W3CDTF">2026-06-09T20:27:00Z</dcterms:modified>
</cp:coreProperties>
</file>