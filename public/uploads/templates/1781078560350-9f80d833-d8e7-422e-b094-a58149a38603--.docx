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02A34" w14:textId="77777777" w:rsidR="00CE02D2" w:rsidRDefault="00CE02D2" w:rsidP="00CE02D2">
      <w:pPr>
        <w:pStyle w:val="NormalWeb"/>
        <w:bidi/>
        <w:spacing w:before="0" w:beforeAutospacing="0" w:after="0" w:afterAutospacing="0"/>
        <w:jc w:val="center"/>
        <w:rPr>
          <w:rFonts w:ascii="Arabic Typesetting" w:hAnsi="Arabic Typesetting" w:cs="Arabic Typesetting"/>
          <w:sz w:val="40"/>
          <w:szCs w:val="40"/>
          <w:lang w:val="fr-MA" w:eastAsia="fr-MA"/>
        </w:rPr>
      </w:pPr>
    </w:p>
    <w:p w14:paraId="17962139" w14:textId="768AB935" w:rsidR="00CE02D2" w:rsidRDefault="00CE02D2" w:rsidP="00CE02D2">
      <w:pPr>
        <w:pStyle w:val="NormalWeb"/>
        <w:bidi/>
        <w:spacing w:before="0" w:beforeAutospacing="0" w:after="0" w:afterAutospacing="0"/>
        <w:jc w:val="center"/>
        <w:rPr>
          <w:rFonts w:ascii="Arabic Typesetting" w:hAnsi="Arabic Typesetting" w:cs="Arabic Typesetting"/>
          <w:sz w:val="40"/>
          <w:szCs w:val="40"/>
          <w:lang w:val="fr-MA" w:eastAsia="fr-MA"/>
        </w:rPr>
      </w:pPr>
      <w:r w:rsidRPr="0019703C">
        <w:rPr>
          <w:rFonts w:ascii="Arabic Typesetting" w:hAnsi="Arabic Typesetting" w:cs="Arabic Typesetting"/>
          <w:sz w:val="40"/>
          <w:szCs w:val="40"/>
          <w:rtl/>
          <w:lang w:val="fr-MA" w:eastAsia="fr-MA"/>
        </w:rPr>
        <w:t>إلى</w:t>
      </w:r>
    </w:p>
    <w:p w14:paraId="75854465" w14:textId="44235259" w:rsidR="00CE02D2" w:rsidRPr="0019703C" w:rsidRDefault="00CE02D2" w:rsidP="00CE02D2">
      <w:pPr>
        <w:pStyle w:val="NormalWeb"/>
        <w:bidi/>
        <w:spacing w:before="0" w:beforeAutospacing="0" w:after="0" w:afterAutospacing="0"/>
        <w:jc w:val="center"/>
        <w:rPr>
          <w:rFonts w:ascii="Arabic Typesetting" w:hAnsi="Arabic Typesetting" w:cs="Arabic Typesetting"/>
          <w:sz w:val="40"/>
          <w:szCs w:val="40"/>
          <w:lang w:val="fr-MA" w:eastAsia="fr-MA"/>
        </w:rPr>
      </w:pPr>
      <w:r w:rsidRPr="0019703C">
        <w:rPr>
          <w:rFonts w:ascii="Arabic Typesetting" w:hAnsi="Arabic Typesetting" w:cs="Arabic Typesetting"/>
          <w:sz w:val="40"/>
          <w:szCs w:val="40"/>
          <w:lang w:val="fr-MA" w:eastAsia="fr-MA"/>
        </w:rPr>
        <w:br/>
      </w:r>
      <w:r w:rsidRPr="0019703C">
        <w:rPr>
          <w:rFonts w:ascii="Arabic Typesetting" w:hAnsi="Arabic Typesetting" w:cs="Arabic Typesetting"/>
          <w:sz w:val="40"/>
          <w:szCs w:val="40"/>
          <w:rtl/>
          <w:lang w:val="fr-MA" w:eastAsia="fr-MA"/>
        </w:rPr>
        <w:t>السيد (ة)</w:t>
      </w:r>
      <w:r w:rsidRPr="002B6D35">
        <w:rPr>
          <w:rFonts w:ascii="Arabic Typesetting" w:hAnsi="Arabic Typesetting" w:cs="Arabic Typesetting"/>
          <w:sz w:val="40"/>
          <w:szCs w:val="40"/>
          <w:lang w:val="fr-MA" w:eastAsia="fr-MA"/>
        </w:rPr>
        <w:t>…</w:t>
      </w:r>
      <w:r w:rsidR="002B6D35" w:rsidRPr="00B412DE">
        <w:rPr>
          <w:rFonts w:ascii="Arabic Typesetting" w:hAnsi="Arabic Typesetting" w:cs="Arabic Typesetting"/>
          <w:b/>
          <w:bCs/>
          <w:sz w:val="40"/>
          <w:szCs w:val="40"/>
          <w:lang w:val="fr-MA" w:eastAsia="fr-MA"/>
        </w:rPr>
        <w:t>{</w:t>
      </w:r>
      <w:proofErr w:type="spellStart"/>
      <w:r w:rsidR="002B6D35" w:rsidRPr="00B412DE">
        <w:rPr>
          <w:rFonts w:ascii="Arabic Typesetting" w:hAnsi="Arabic Typesetting" w:cs="Arabic Typesetting"/>
          <w:b/>
          <w:bCs/>
          <w:sz w:val="40"/>
          <w:szCs w:val="40"/>
          <w:lang w:val="fr-MA" w:eastAsia="fr-MA"/>
        </w:rPr>
        <w:t>nom_</w:t>
      </w:r>
      <w:proofErr w:type="gramStart"/>
      <w:r w:rsidR="002B6D35" w:rsidRPr="00B412DE">
        <w:rPr>
          <w:rFonts w:ascii="Arabic Typesetting" w:hAnsi="Arabic Typesetting" w:cs="Arabic Typesetting"/>
          <w:b/>
          <w:bCs/>
          <w:sz w:val="40"/>
          <w:szCs w:val="40"/>
          <w:lang w:val="fr-MA" w:eastAsia="fr-MA"/>
        </w:rPr>
        <w:t>complet</w:t>
      </w:r>
      <w:proofErr w:type="spellEnd"/>
      <w:r w:rsidR="002B6D35" w:rsidRPr="00B412DE">
        <w:rPr>
          <w:rFonts w:ascii="Arabic Typesetting" w:hAnsi="Arabic Typesetting" w:cs="Arabic Typesetting"/>
          <w:b/>
          <w:bCs/>
          <w:sz w:val="40"/>
          <w:szCs w:val="40"/>
          <w:lang w:val="fr-MA" w:eastAsia="fr-MA"/>
        </w:rPr>
        <w:t>}</w:t>
      </w:r>
      <w:r w:rsidRPr="00B412DE">
        <w:rPr>
          <w:rFonts w:ascii="Arabic Typesetting" w:hAnsi="Arabic Typesetting" w:cs="Arabic Typesetting"/>
          <w:b/>
          <w:bCs/>
          <w:sz w:val="40"/>
          <w:szCs w:val="40"/>
          <w:lang w:val="fr-MA" w:eastAsia="fr-MA"/>
        </w:rPr>
        <w:t>…</w:t>
      </w:r>
      <w:proofErr w:type="gramEnd"/>
      <w:r w:rsidRPr="00B412DE">
        <w:rPr>
          <w:rFonts w:ascii="Arabic Typesetting" w:hAnsi="Arabic Typesetting" w:cs="Arabic Typesetting"/>
          <w:b/>
          <w:bCs/>
          <w:sz w:val="40"/>
          <w:szCs w:val="40"/>
          <w:lang w:val="fr-MA" w:eastAsia="fr-MA"/>
        </w:rPr>
        <w:t>.</w:t>
      </w:r>
    </w:p>
    <w:p w14:paraId="149DDBD8" w14:textId="663C1741" w:rsidR="00CE02D2" w:rsidRDefault="002B6D35" w:rsidP="00CE02D2">
      <w:pPr>
        <w:pStyle w:val="NormalWeb"/>
        <w:bidi/>
        <w:spacing w:before="0" w:beforeAutospacing="0" w:after="0" w:afterAutospacing="0"/>
        <w:jc w:val="center"/>
        <w:rPr>
          <w:rFonts w:ascii="Arabic Typesetting" w:hAnsi="Arabic Typesetting" w:cs="Arabic Typesetting"/>
          <w:sz w:val="40"/>
          <w:szCs w:val="40"/>
          <w:lang w:val="fr-MA" w:eastAsia="fr-MA"/>
        </w:rPr>
      </w:pPr>
      <w:r w:rsidRPr="00B412DE">
        <w:rPr>
          <w:rFonts w:ascii="Arabic Typesetting" w:hAnsi="Arabic Typesetting" w:cs="Arabic Typesetting"/>
          <w:b/>
          <w:bCs/>
          <w:sz w:val="40"/>
          <w:szCs w:val="40"/>
          <w:lang w:val="fr-MA" w:eastAsia="fr-MA"/>
        </w:rPr>
        <w:t>{</w:t>
      </w:r>
      <w:proofErr w:type="gramStart"/>
      <w:r w:rsidRPr="00B412DE">
        <w:rPr>
          <w:rFonts w:ascii="Arabic Typesetting" w:hAnsi="Arabic Typesetting" w:cs="Arabic Typesetting"/>
          <w:b/>
          <w:bCs/>
          <w:sz w:val="40"/>
          <w:szCs w:val="40"/>
          <w:lang w:val="fr-MA" w:eastAsia="fr-MA"/>
        </w:rPr>
        <w:t>profil</w:t>
      </w:r>
      <w:proofErr w:type="gramEnd"/>
      <w:r w:rsidRPr="00B412DE">
        <w:rPr>
          <w:rFonts w:ascii="Arabic Typesetting" w:hAnsi="Arabic Typesetting" w:cs="Arabic Typesetting"/>
          <w:b/>
          <w:bCs/>
          <w:sz w:val="40"/>
          <w:szCs w:val="40"/>
          <w:lang w:val="fr-MA" w:eastAsia="fr-MA"/>
        </w:rPr>
        <w:t>}</w:t>
      </w:r>
      <w:r w:rsidR="00CE02D2" w:rsidRPr="0019703C">
        <w:rPr>
          <w:rFonts w:ascii="Arabic Typesetting" w:hAnsi="Arabic Typesetting" w:cs="Arabic Typesetting"/>
          <w:sz w:val="40"/>
          <w:szCs w:val="40"/>
          <w:rtl/>
          <w:lang w:val="fr-MA" w:eastAsia="fr-MA"/>
        </w:rPr>
        <w:t>،</w:t>
      </w:r>
      <w:r w:rsidR="00CE02D2" w:rsidRPr="007C35D7">
        <w:rPr>
          <w:rtl/>
        </w:rPr>
        <w:t xml:space="preserve"> </w:t>
      </w:r>
      <w:r w:rsidR="00CE02D2" w:rsidRPr="007C35D7">
        <w:rPr>
          <w:rFonts w:ascii="Arabic Typesetting" w:hAnsi="Arabic Typesetting" w:cs="Arabic Typesetting"/>
          <w:sz w:val="40"/>
          <w:szCs w:val="40"/>
          <w:rtl/>
          <w:lang w:val="fr-MA" w:eastAsia="fr-MA"/>
        </w:rPr>
        <w:t>بمصلحة</w:t>
      </w:r>
      <w:r w:rsidR="00CE02D2" w:rsidRPr="004534F4">
        <w:rPr>
          <w:rFonts w:ascii="Arabic Typesetting" w:hAnsi="Arabic Typesetting" w:cs="Arabic Typesetting"/>
          <w:sz w:val="40"/>
          <w:szCs w:val="40"/>
          <w:lang w:val="fr-MA" w:eastAsia="fr-MA"/>
        </w:rPr>
        <w:t>…</w:t>
      </w:r>
      <w:r w:rsidRPr="00B412DE">
        <w:rPr>
          <w:rFonts w:ascii="Arabic Typesetting" w:hAnsi="Arabic Typesetting" w:cs="Arabic Typesetting"/>
          <w:b/>
          <w:bCs/>
          <w:sz w:val="40"/>
          <w:szCs w:val="40"/>
          <w:lang w:val="fr-MA" w:eastAsia="fr-MA"/>
        </w:rPr>
        <w:t>{service}</w:t>
      </w:r>
      <w:r w:rsidR="00CE02D2" w:rsidRPr="00B412DE">
        <w:rPr>
          <w:rFonts w:ascii="Arabic Typesetting" w:hAnsi="Arabic Typesetting" w:cs="Arabic Typesetting"/>
          <w:b/>
          <w:bCs/>
          <w:sz w:val="40"/>
          <w:szCs w:val="40"/>
          <w:lang w:val="fr-MA" w:eastAsia="fr-MA"/>
        </w:rPr>
        <w:t>...</w:t>
      </w:r>
      <w:r w:rsidR="00CE02D2" w:rsidRPr="0019703C">
        <w:rPr>
          <w:rFonts w:ascii="Arabic Typesetting" w:hAnsi="Arabic Typesetting" w:cs="Arabic Typesetting"/>
          <w:sz w:val="40"/>
          <w:szCs w:val="40"/>
          <w:rtl/>
          <w:lang w:val="fr-MA" w:eastAsia="fr-MA"/>
        </w:rPr>
        <w:t xml:space="preserve"> بالمستشفى الجامعي العام محمد السادس طنجة، التابع للمجموعة الصحية الترابية لجهة </w:t>
      </w:r>
    </w:p>
    <w:p w14:paraId="07079868" w14:textId="77777777" w:rsidR="00CE02D2" w:rsidRPr="0019703C" w:rsidRDefault="00CE02D2" w:rsidP="00CE02D2">
      <w:pPr>
        <w:pStyle w:val="NormalWeb"/>
        <w:bidi/>
        <w:spacing w:before="0" w:beforeAutospacing="0" w:after="0" w:afterAutospacing="0"/>
        <w:jc w:val="center"/>
        <w:rPr>
          <w:rFonts w:ascii="Arabic Typesetting" w:hAnsi="Arabic Typesetting" w:cs="Arabic Typesetting"/>
          <w:sz w:val="40"/>
          <w:szCs w:val="40"/>
          <w:lang w:val="fr-MA" w:eastAsia="fr-MA"/>
        </w:rPr>
      </w:pPr>
      <w:r w:rsidRPr="0019703C">
        <w:rPr>
          <w:rFonts w:ascii="Arabic Typesetting" w:hAnsi="Arabic Typesetting" w:cs="Arabic Typesetting"/>
          <w:sz w:val="40"/>
          <w:szCs w:val="40"/>
          <w:rtl/>
          <w:lang w:val="fr-MA" w:eastAsia="fr-MA"/>
        </w:rPr>
        <w:t>طنجة – تطوان – الحسيمة</w:t>
      </w:r>
    </w:p>
    <w:p w14:paraId="496E8454" w14:textId="77777777" w:rsidR="00CE02D2" w:rsidRPr="00D45EC2" w:rsidRDefault="00CE02D2" w:rsidP="00CE02D2">
      <w:pPr>
        <w:bidi/>
        <w:jc w:val="center"/>
        <w:rPr>
          <w:rFonts w:ascii="Arabic Typesetting" w:hAnsi="Arabic Typesetting" w:cs="Arabic Typesetting"/>
          <w:sz w:val="40"/>
          <w:szCs w:val="40"/>
          <w:lang w:val="fr-MA" w:eastAsia="fr-MA"/>
        </w:rPr>
      </w:pPr>
      <w:r w:rsidRPr="00D45EC2">
        <w:rPr>
          <w:rFonts w:ascii="Arabic Typesetting" w:hAnsi="Arabic Typesetting" w:cs="Arabic Typesetting"/>
          <w:sz w:val="40"/>
          <w:szCs w:val="40"/>
          <w:lang w:val="fr-MA" w:eastAsia="fr-MA"/>
        </w:rPr>
        <w:t xml:space="preserve">– </w:t>
      </w:r>
      <w:r w:rsidRPr="00D45EC2">
        <w:rPr>
          <w:rFonts w:ascii="Arabic Typesetting" w:hAnsi="Arabic Typesetting" w:cs="Arabic Typesetting"/>
          <w:sz w:val="40"/>
          <w:szCs w:val="40"/>
          <w:rtl/>
          <w:lang w:val="fr-MA" w:eastAsia="fr-MA"/>
        </w:rPr>
        <w:t>تحت إشراف السلم الإداري</w:t>
      </w:r>
      <w:r w:rsidRPr="00D45EC2">
        <w:rPr>
          <w:rFonts w:ascii="Arabic Typesetting" w:hAnsi="Arabic Typesetting" w:cs="Arabic Typesetting"/>
          <w:sz w:val="40"/>
          <w:szCs w:val="40"/>
          <w:lang w:val="fr-MA" w:eastAsia="fr-MA"/>
        </w:rPr>
        <w:t xml:space="preserve"> –</w:t>
      </w:r>
    </w:p>
    <w:p w14:paraId="2FD76D59" w14:textId="623EFC92" w:rsidR="00CE02D2" w:rsidRDefault="00CE02D2" w:rsidP="00CE02D2">
      <w:pPr>
        <w:bidi/>
        <w:spacing w:before="100" w:beforeAutospacing="1" w:after="100" w:afterAutospacing="1" w:line="480" w:lineRule="auto"/>
        <w:rPr>
          <w:rFonts w:ascii="Arabic Typesetting" w:hAnsi="Arabic Typesetting" w:cs="Arabic Typesetting"/>
          <w:sz w:val="40"/>
          <w:szCs w:val="40"/>
          <w:lang w:val="fr-MA" w:eastAsia="fr-MA"/>
        </w:rPr>
      </w:pPr>
      <w:r w:rsidRPr="003A643F">
        <w:rPr>
          <w:rFonts w:ascii="Arabic Typesetting" w:hAnsi="Arabic Typesetting" w:cs="Arabic Typesetting"/>
          <w:b/>
          <w:bCs/>
          <w:sz w:val="40"/>
          <w:szCs w:val="40"/>
          <w:rtl/>
          <w:lang w:val="fr-MA" w:eastAsia="fr-MA"/>
        </w:rPr>
        <w:t>الموضوع</w:t>
      </w:r>
      <w:r w:rsidRPr="003A643F">
        <w:rPr>
          <w:rFonts w:ascii="Arabic Typesetting" w:hAnsi="Arabic Typesetting" w:cs="Arabic Typesetting"/>
          <w:sz w:val="40"/>
          <w:szCs w:val="40"/>
          <w:rtl/>
          <w:lang w:val="fr-MA" w:eastAsia="fr-MA"/>
        </w:rPr>
        <w:t>: طلب استفسار</w:t>
      </w:r>
      <w:r w:rsidRPr="003A643F">
        <w:rPr>
          <w:rFonts w:ascii="Arabic Typesetting" w:hAnsi="Arabic Typesetting" w:cs="Arabic Typesetting"/>
          <w:sz w:val="40"/>
          <w:szCs w:val="40"/>
          <w:lang w:val="fr-MA" w:eastAsia="fr-MA"/>
        </w:rPr>
        <w:t>.</w:t>
      </w:r>
    </w:p>
    <w:p w14:paraId="4514C7CA" w14:textId="77777777" w:rsidR="00A26606" w:rsidRPr="00A26606" w:rsidRDefault="00A26606" w:rsidP="00D92727">
      <w:pPr>
        <w:bidi/>
        <w:spacing w:before="100" w:beforeAutospacing="1" w:after="100" w:afterAutospacing="1"/>
        <w:jc w:val="both"/>
        <w:rPr>
          <w:rFonts w:ascii="Arabic Typesetting" w:hAnsi="Arabic Typesetting" w:cs="Arabic Typesetting"/>
          <w:sz w:val="40"/>
          <w:szCs w:val="40"/>
          <w:lang w:val="fr-MA" w:eastAsia="fr-MA"/>
        </w:rPr>
      </w:pPr>
      <w:r w:rsidRPr="00A26606">
        <w:rPr>
          <w:rFonts w:ascii="Arabic Typesetting" w:hAnsi="Arabic Typesetting" w:cs="Arabic Typesetting"/>
          <w:sz w:val="40"/>
          <w:szCs w:val="40"/>
          <w:rtl/>
          <w:lang w:val="fr-MA" w:eastAsia="fr-MA"/>
        </w:rPr>
        <w:t>سلام تام بوجود مولانا الإمام وبعد،</w:t>
      </w:r>
    </w:p>
    <w:p w14:paraId="5ACB11BE" w14:textId="2EA1AA34" w:rsidR="00D92727" w:rsidRPr="00D92727" w:rsidRDefault="00D92727" w:rsidP="00D92727">
      <w:pPr>
        <w:bidi/>
        <w:spacing w:before="100" w:beforeAutospacing="1" w:after="100" w:afterAutospacing="1" w:line="276" w:lineRule="auto"/>
        <w:jc w:val="both"/>
        <w:rPr>
          <w:rFonts w:ascii="Arabic Typesetting" w:hAnsi="Arabic Typesetting" w:cs="Arabic Typesetting"/>
          <w:sz w:val="40"/>
          <w:szCs w:val="40"/>
          <w:lang w:val="fr-MA" w:eastAsia="fr-MA"/>
        </w:rPr>
      </w:pPr>
      <w:r w:rsidRPr="00D92727">
        <w:rPr>
          <w:rFonts w:ascii="Arabic Typesetting" w:hAnsi="Arabic Typesetting" w:cs="Arabic Typesetting"/>
          <w:sz w:val="40"/>
          <w:szCs w:val="40"/>
          <w:rtl/>
          <w:lang w:val="fr-MA" w:eastAsia="fr-MA"/>
        </w:rPr>
        <w:t xml:space="preserve">تبعا لما تم تسجيله من طرف مصالحكم، بخصوص عدم احترامكم للهندام المهني يوم </w:t>
      </w:r>
      <w:r w:rsidRPr="002B6D35">
        <w:rPr>
          <w:rFonts w:ascii="Arabic Typesetting" w:hAnsi="Arabic Typesetting" w:cs="Arabic Typesetting"/>
          <w:sz w:val="40"/>
          <w:szCs w:val="40"/>
          <w:rtl/>
          <w:lang w:val="fr-MA" w:eastAsia="fr-MA"/>
        </w:rPr>
        <w:t>…</w:t>
      </w:r>
      <w:r w:rsidR="002B6D35" w:rsidRPr="00B412DE">
        <w:rPr>
          <w:rFonts w:ascii="Arabic Typesetting" w:hAnsi="Arabic Typesetting" w:cs="Arabic Typesetting"/>
          <w:b/>
          <w:bCs/>
          <w:sz w:val="40"/>
          <w:szCs w:val="40"/>
          <w:lang w:val="fr-MA" w:eastAsia="fr-MA"/>
        </w:rPr>
        <w:t>{</w:t>
      </w:r>
      <w:proofErr w:type="spellStart"/>
      <w:r w:rsidR="002B6D35" w:rsidRPr="00B412DE">
        <w:rPr>
          <w:rFonts w:ascii="Arabic Typesetting" w:hAnsi="Arabic Typesetting" w:cs="Arabic Typesetting"/>
          <w:b/>
          <w:bCs/>
          <w:sz w:val="40"/>
          <w:szCs w:val="40"/>
          <w:lang w:val="fr-MA" w:eastAsia="fr-MA"/>
        </w:rPr>
        <w:t>date_</w:t>
      </w:r>
      <w:proofErr w:type="gramStart"/>
      <w:r w:rsidR="002B6D35" w:rsidRPr="00B412DE">
        <w:rPr>
          <w:rFonts w:ascii="Arabic Typesetting" w:hAnsi="Arabic Typesetting" w:cs="Arabic Typesetting"/>
          <w:b/>
          <w:bCs/>
          <w:sz w:val="40"/>
          <w:szCs w:val="40"/>
          <w:lang w:val="fr-MA" w:eastAsia="fr-MA"/>
        </w:rPr>
        <w:t>faute</w:t>
      </w:r>
      <w:proofErr w:type="spellEnd"/>
      <w:r w:rsidR="002B6D35" w:rsidRPr="00B412DE">
        <w:rPr>
          <w:rFonts w:ascii="Arabic Typesetting" w:hAnsi="Arabic Typesetting" w:cs="Arabic Typesetting"/>
          <w:b/>
          <w:bCs/>
          <w:sz w:val="40"/>
          <w:szCs w:val="40"/>
          <w:lang w:val="fr-MA" w:eastAsia="fr-MA"/>
        </w:rPr>
        <w:t>}</w:t>
      </w:r>
      <w:r w:rsidRPr="002B6D35">
        <w:rPr>
          <w:rFonts w:ascii="Arabic Typesetting" w:hAnsi="Arabic Typesetting" w:cs="Arabic Typesetting"/>
          <w:sz w:val="40"/>
          <w:szCs w:val="40"/>
          <w:rtl/>
          <w:lang w:val="fr-MA" w:eastAsia="fr-MA"/>
        </w:rPr>
        <w:t>…</w:t>
      </w:r>
      <w:proofErr w:type="gramEnd"/>
      <w:r w:rsidRPr="00D92727">
        <w:rPr>
          <w:rFonts w:ascii="Arabic Typesetting" w:hAnsi="Arabic Typesetting" w:cs="Arabic Typesetting"/>
          <w:sz w:val="40"/>
          <w:szCs w:val="40"/>
          <w:rtl/>
          <w:lang w:val="fr-MA" w:eastAsia="fr-MA"/>
        </w:rPr>
        <w:t>، وذلك من خلال عدم التقيد بالزي أو المظهر المهني اللائق داخل فضاء العمل، بما لا ينسجم مع القواعد المعتمدة بالمؤسسة، وهو ما يتنافى مع أخلاقيات المهنة والالتزامات المهنية المنصوص عليها وفقا للقوانين والأنظمة الجاري بها العمل</w:t>
      </w:r>
      <w:r w:rsidRPr="00D92727">
        <w:rPr>
          <w:rFonts w:ascii="Arabic Typesetting" w:hAnsi="Arabic Typesetting" w:cs="Arabic Typesetting"/>
          <w:sz w:val="40"/>
          <w:szCs w:val="40"/>
          <w:lang w:val="fr-MA" w:eastAsia="fr-MA"/>
        </w:rPr>
        <w:t>.</w:t>
      </w:r>
    </w:p>
    <w:p w14:paraId="3B747E11" w14:textId="77777777" w:rsidR="00D92727" w:rsidRPr="00D92727" w:rsidRDefault="00D92727" w:rsidP="00D92727">
      <w:pPr>
        <w:bidi/>
        <w:spacing w:before="100" w:beforeAutospacing="1" w:after="100" w:afterAutospacing="1" w:line="276" w:lineRule="auto"/>
        <w:jc w:val="both"/>
        <w:rPr>
          <w:rFonts w:ascii="Arabic Typesetting" w:hAnsi="Arabic Typesetting" w:cs="Arabic Typesetting"/>
          <w:sz w:val="40"/>
          <w:szCs w:val="40"/>
          <w:lang w:val="fr-MA" w:eastAsia="fr-MA"/>
        </w:rPr>
      </w:pPr>
      <w:r w:rsidRPr="00D92727">
        <w:rPr>
          <w:rFonts w:ascii="Arabic Typesetting" w:hAnsi="Arabic Typesetting" w:cs="Arabic Typesetting"/>
          <w:sz w:val="40"/>
          <w:szCs w:val="40"/>
          <w:rtl/>
          <w:lang w:val="fr-MA" w:eastAsia="fr-MA"/>
        </w:rPr>
        <w:t>وعليه، أطلب منكم الإدلاء بتوضيحاتكم وبيانكم المفصل حول هذا التصرف، داخل أجل لا يتعدى 48 ساعة من تاريخ توصلكم بهذا الاستفسار</w:t>
      </w:r>
      <w:r w:rsidRPr="00D92727">
        <w:rPr>
          <w:rFonts w:ascii="Arabic Typesetting" w:hAnsi="Arabic Typesetting" w:cs="Arabic Typesetting"/>
          <w:sz w:val="40"/>
          <w:szCs w:val="40"/>
          <w:lang w:val="fr-MA" w:eastAsia="fr-MA"/>
        </w:rPr>
        <w:t>.</w:t>
      </w:r>
    </w:p>
    <w:p w14:paraId="7F15160F" w14:textId="77777777" w:rsidR="00D92727" w:rsidRPr="00D92727" w:rsidRDefault="00D92727" w:rsidP="00D92727">
      <w:pPr>
        <w:bidi/>
        <w:spacing w:before="100" w:beforeAutospacing="1" w:after="100" w:afterAutospacing="1" w:line="276" w:lineRule="auto"/>
        <w:jc w:val="both"/>
        <w:rPr>
          <w:rFonts w:ascii="Arabic Typesetting" w:hAnsi="Arabic Typesetting" w:cs="Arabic Typesetting"/>
          <w:sz w:val="40"/>
          <w:szCs w:val="40"/>
          <w:lang w:val="fr-MA" w:eastAsia="fr-MA"/>
        </w:rPr>
      </w:pPr>
      <w:r w:rsidRPr="00D92727">
        <w:rPr>
          <w:rFonts w:ascii="Arabic Typesetting" w:hAnsi="Arabic Typesetting" w:cs="Arabic Typesetting"/>
          <w:sz w:val="40"/>
          <w:szCs w:val="40"/>
          <w:rtl/>
          <w:lang w:val="fr-MA" w:eastAsia="fr-MA"/>
        </w:rPr>
        <w:t>كما نلفت انتباهكم إلى أنه في حالة عدم الرد داخل الأجل المحدد، أو الامتناع عن تقديم التوضيحات اللازمة، سيتم اتخاذ الإجراءات التأديبية المعمول بها في هذا الشأن</w:t>
      </w:r>
      <w:r w:rsidRPr="00D92727">
        <w:rPr>
          <w:rFonts w:ascii="Arabic Typesetting" w:hAnsi="Arabic Typesetting" w:cs="Arabic Typesetting"/>
          <w:sz w:val="40"/>
          <w:szCs w:val="40"/>
          <w:lang w:val="fr-MA" w:eastAsia="fr-MA"/>
        </w:rPr>
        <w:t>.</w:t>
      </w:r>
    </w:p>
    <w:p w14:paraId="66FC2D04" w14:textId="77777777" w:rsidR="00D92727" w:rsidRPr="00D92727" w:rsidRDefault="00D92727" w:rsidP="00D92727">
      <w:pPr>
        <w:bidi/>
        <w:spacing w:before="100" w:beforeAutospacing="1" w:after="100" w:afterAutospacing="1" w:line="276" w:lineRule="auto"/>
        <w:jc w:val="both"/>
        <w:rPr>
          <w:lang w:val="fr-MA" w:eastAsia="fr-MA"/>
        </w:rPr>
      </w:pPr>
      <w:r w:rsidRPr="00D92727">
        <w:rPr>
          <w:rFonts w:ascii="Arabic Typesetting" w:hAnsi="Arabic Typesetting" w:cs="Arabic Typesetting"/>
          <w:sz w:val="40"/>
          <w:szCs w:val="40"/>
          <w:rtl/>
          <w:lang w:val="fr-MA" w:eastAsia="fr-MA"/>
        </w:rPr>
        <w:t>والسلام</w:t>
      </w:r>
      <w:r w:rsidRPr="00D92727">
        <w:rPr>
          <w:lang w:val="fr-MA" w:eastAsia="fr-MA"/>
        </w:rPr>
        <w:t>.</w:t>
      </w:r>
    </w:p>
    <w:p w14:paraId="2216180A" w14:textId="206B555A" w:rsidR="00E64F58" w:rsidRPr="00CE02D2" w:rsidRDefault="00E64F58" w:rsidP="00CE02D2"/>
    <w:sectPr w:rsidR="00E64F58" w:rsidRPr="00CE02D2" w:rsidSect="003C648F">
      <w:headerReference w:type="default" r:id="rId8"/>
      <w:footerReference w:type="default" r:id="rId9"/>
      <w:type w:val="continuous"/>
      <w:pgSz w:w="11906" w:h="16838"/>
      <w:pgMar w:top="2552" w:right="1418" w:bottom="851" w:left="1418" w:header="426" w:footer="6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372D3" w14:textId="77777777" w:rsidR="002A2A33" w:rsidRDefault="002A2A33" w:rsidP="00A863CF">
      <w:r>
        <w:separator/>
      </w:r>
    </w:p>
  </w:endnote>
  <w:endnote w:type="continuationSeparator" w:id="0">
    <w:p w14:paraId="7BA6904A" w14:textId="77777777" w:rsidR="002A2A33" w:rsidRDefault="002A2A33" w:rsidP="00A86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Malik Lt BT">
    <w:altName w:val="Symbol"/>
    <w:charset w:val="02"/>
    <w:family w:val="auto"/>
    <w:pitch w:val="variable"/>
    <w:sig w:usb0="00000000" w:usb1="10000000" w:usb2="00000000" w:usb3="00000000" w:csb0="80000000" w:csb1="00000000"/>
  </w:font>
  <w:font w:name="Arabic Typesetting">
    <w:altName w:val="Arabic Typesetting"/>
    <w:panose1 w:val="03020402040406030203"/>
    <w:charset w:val="00"/>
    <w:family w:val="script"/>
    <w:pitch w:val="variable"/>
    <w:sig w:usb0="80002007" w:usb1="80000000" w:usb2="00000008" w:usb3="00000000" w:csb0="000000D3" w:csb1="00000000"/>
  </w:font>
  <w:font w:name="Ebrima">
    <w:panose1 w:val="02000000000000000000"/>
    <w:charset w:val="00"/>
    <w:family w:val="auto"/>
    <w:pitch w:val="variable"/>
    <w:sig w:usb0="A000005F" w:usb1="02000041" w:usb2="00000800" w:usb3="00000000" w:csb0="00000093" w:csb1="00000000"/>
  </w:font>
  <w:font w:name="+mn-e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E0716" w14:textId="77777777" w:rsidR="00426E4B" w:rsidRPr="007955F0" w:rsidRDefault="00426E4B" w:rsidP="00426E4B">
    <w:pPr>
      <w:pStyle w:val="Pieddepage"/>
      <w:tabs>
        <w:tab w:val="clear" w:pos="9072"/>
      </w:tabs>
      <w:bidi/>
      <w:spacing w:after="0"/>
      <w:ind w:left="-709" w:right="-569"/>
      <w:jc w:val="center"/>
      <w:rPr>
        <w:color w:val="262626" w:themeColor="text1" w:themeTint="D9"/>
      </w:rPr>
    </w:pPr>
    <w:r>
      <w:rPr>
        <w:noProof/>
        <w:lang w:val="es-ES" w:eastAsia="es-ES"/>
      </w:rPr>
      <mc:AlternateContent>
        <mc:Choice Requires="wps">
          <w:drawing>
            <wp:anchor distT="0" distB="0" distL="114300" distR="114300" simplePos="0" relativeHeight="251663360" behindDoc="0" locked="0" layoutInCell="1" allowOverlap="1" wp14:anchorId="22190C4B" wp14:editId="35F96094">
              <wp:simplePos x="0" y="0"/>
              <wp:positionH relativeFrom="column">
                <wp:posOffset>-457200</wp:posOffset>
              </wp:positionH>
              <wp:positionV relativeFrom="paragraph">
                <wp:posOffset>-19050</wp:posOffset>
              </wp:positionV>
              <wp:extent cx="6645275" cy="10795"/>
              <wp:effectExtent l="0" t="0" r="41275" b="46355"/>
              <wp:wrapNone/>
              <wp:docPr id="6" name="Connecteur droit avec flèch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5275" cy="10795"/>
                      </a:xfrm>
                      <a:prstGeom prst="straightConnector1">
                        <a:avLst/>
                      </a:prstGeom>
                      <a:noFill/>
                      <a:ln w="12700">
                        <a:solidFill>
                          <a:schemeClr val="tx2">
                            <a:lumMod val="60000"/>
                            <a:lumOff val="40000"/>
                          </a:schemeClr>
                        </a:solidFill>
                        <a:round/>
                        <a:headEnd/>
                        <a:tailEnd/>
                      </a:ln>
                      <a:effectLst>
                        <a:outerShdw dist="28398" dir="3806097" algn="ctr" rotWithShape="0">
                          <a:srgbClr val="92D050">
                            <a:alpha val="50000"/>
                          </a:srgbClr>
                        </a:outerShdw>
                      </a:effectLst>
                    </wps:spPr>
                    <wps:bodyPr/>
                  </wps:wsp>
                </a:graphicData>
              </a:graphic>
              <wp14:sizeRelH relativeFrom="page">
                <wp14:pctWidth>0</wp14:pctWidth>
              </wp14:sizeRelH>
              <wp14:sizeRelV relativeFrom="page">
                <wp14:pctHeight>0</wp14:pctHeight>
              </wp14:sizeRelV>
            </wp:anchor>
          </w:drawing>
        </mc:Choice>
        <mc:Fallback>
          <w:pict>
            <v:shapetype w14:anchorId="0A44EF51" id="_x0000_t32" coordsize="21600,21600" o:spt="32" o:oned="t" path="m,l21600,21600e" filled="f">
              <v:path arrowok="t" fillok="f" o:connecttype="none"/>
              <o:lock v:ext="edit" shapetype="t"/>
            </v:shapetype>
            <v:shape id="Connecteur droit avec flèche 6" o:spid="_x0000_s1026" type="#_x0000_t32" style="position:absolute;margin-left:-36pt;margin-top:-1.5pt;width:523.25pt;height:.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" strokecolor="#548dd4 [1951]" strokeweight="1pt">
              <v:shadow on="t" color="#92d050" opacity=".5" offset="1pt"/>
            </v:shape>
          </w:pict>
        </mc:Fallback>
      </mc:AlternateContent>
    </w:r>
    <w:r>
      <w:rPr>
        <w:noProof/>
        <w:lang w:val="es-ES" w:eastAsia="es-ES"/>
      </w:rPr>
      <mc:AlternateContent>
        <mc:Choice Requires="wps">
          <w:drawing>
            <wp:anchor distT="0" distB="0" distL="114300" distR="114300" simplePos="0" relativeHeight="251664384" behindDoc="0" locked="0" layoutInCell="1" allowOverlap="1" wp14:anchorId="3AFAE49C" wp14:editId="4620FC27">
              <wp:simplePos x="0" y="0"/>
              <wp:positionH relativeFrom="column">
                <wp:posOffset>-457200</wp:posOffset>
              </wp:positionH>
              <wp:positionV relativeFrom="paragraph">
                <wp:posOffset>-19050</wp:posOffset>
              </wp:positionV>
              <wp:extent cx="6645275" cy="10795"/>
              <wp:effectExtent l="0" t="0" r="41275" b="46355"/>
              <wp:wrapNone/>
              <wp:docPr id="1" name="Connecteur droit avec flèch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5275" cy="10795"/>
                      </a:xfrm>
                      <a:prstGeom prst="straightConnector1">
                        <a:avLst/>
                      </a:prstGeom>
                      <a:noFill/>
                      <a:ln w="12700">
                        <a:solidFill>
                          <a:schemeClr val="tx2">
                            <a:lumMod val="60000"/>
                            <a:lumOff val="40000"/>
                          </a:schemeClr>
                        </a:solidFill>
                        <a:round/>
                        <a:headEnd/>
                        <a:tailEnd/>
                      </a:ln>
                      <a:effectLst>
                        <a:outerShdw dist="28398" dir="3806097" algn="ctr" rotWithShape="0">
                          <a:srgbClr val="92D050">
                            <a:alpha val="50000"/>
                          </a:srgbClr>
                        </a:outerShdw>
                      </a:effectLst>
                    </wps:spPr>
                    <wps:bodyPr/>
                  </wps:wsp>
                </a:graphicData>
              </a:graphic>
              <wp14:sizeRelH relativeFrom="page">
                <wp14:pctWidth>0</wp14:pctWidth>
              </wp14:sizeRelH>
              <wp14:sizeRelV relativeFrom="page">
                <wp14:pctHeight>0</wp14:pctHeight>
              </wp14:sizeRelV>
            </wp:anchor>
          </w:drawing>
        </mc:Choice>
        <mc:Fallback>
          <w:pict>
            <v:shape w14:anchorId="01DCB0C7" id="Connecteur droit avec flèche 1" o:spid="_x0000_s1026" type="#_x0000_t32" style="position:absolute;margin-left:-36pt;margin-top:-1.5pt;width:523.25pt;height:.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" strokecolor="#548dd4 [1951]" strokeweight="1pt">
              <v:shadow on="t" color="#92d050" opacity=".5" offset="1pt"/>
            </v:shape>
          </w:pict>
        </mc:Fallback>
      </mc:AlternateContent>
    </w:r>
    <w:r>
      <w:rPr>
        <w:rFonts w:hint="cs"/>
        <w:color w:val="262626" w:themeColor="text1" w:themeTint="D9"/>
        <w:rtl/>
        <w:lang w:bidi="ar-MA"/>
      </w:rPr>
      <w:t xml:space="preserve">طريق الرباط، كلم 17، ص.ب 398، </w:t>
    </w:r>
    <w:proofErr w:type="spellStart"/>
    <w:r>
      <w:rPr>
        <w:rFonts w:hint="cs"/>
        <w:color w:val="262626" w:themeColor="text1" w:themeTint="D9"/>
        <w:rtl/>
        <w:lang w:bidi="ar-MA"/>
      </w:rPr>
      <w:t>كزناية</w:t>
    </w:r>
    <w:proofErr w:type="spellEnd"/>
    <w:r>
      <w:rPr>
        <w:rFonts w:hint="cs"/>
        <w:color w:val="262626" w:themeColor="text1" w:themeTint="D9"/>
        <w:rtl/>
        <w:lang w:bidi="ar-MA"/>
      </w:rPr>
      <w:t xml:space="preserve"> - طنجة، الهاتف: 05.39.40.90.80 - الفاكس: 05.39.33.01.17</w:t>
    </w:r>
  </w:p>
  <w:p w14:paraId="48FFC1F8" w14:textId="00C11E8C" w:rsidR="00F04525" w:rsidRPr="00426E4B" w:rsidRDefault="00426E4B" w:rsidP="00426E4B">
    <w:pPr>
      <w:pStyle w:val="Pieddepage"/>
      <w:tabs>
        <w:tab w:val="clear" w:pos="9072"/>
        <w:tab w:val="center" w:pos="4394"/>
        <w:tab w:val="left" w:pos="8685"/>
      </w:tabs>
      <w:ind w:left="-1276" w:right="-569" w:firstLine="425"/>
    </w:pPr>
    <w:r>
      <w:rPr>
        <w:rFonts w:hint="cs"/>
        <w:color w:val="262626" w:themeColor="text1" w:themeTint="D9"/>
        <w:rtl/>
      </w:rPr>
      <w:t xml:space="preserve">                       </w:t>
    </w:r>
    <w:r w:rsidRPr="007955F0">
      <w:rPr>
        <w:color w:val="262626" w:themeColor="text1" w:themeTint="D9"/>
      </w:rPr>
      <w:t>Route de Rabat Km 17</w:t>
    </w:r>
    <w:r>
      <w:rPr>
        <w:color w:val="262626" w:themeColor="text1" w:themeTint="D9"/>
      </w:rPr>
      <w:t>,</w:t>
    </w:r>
    <w:r w:rsidRPr="007955F0">
      <w:rPr>
        <w:color w:val="262626" w:themeColor="text1" w:themeTint="D9"/>
      </w:rPr>
      <w:t xml:space="preserve"> BP 398 -</w:t>
    </w:r>
    <w:proofErr w:type="spellStart"/>
    <w:r w:rsidRPr="007955F0">
      <w:rPr>
        <w:color w:val="262626" w:themeColor="text1" w:themeTint="D9"/>
      </w:rPr>
      <w:t>Gzinaya</w:t>
    </w:r>
    <w:proofErr w:type="spellEnd"/>
    <w:r w:rsidRPr="007955F0">
      <w:rPr>
        <w:color w:val="262626" w:themeColor="text1" w:themeTint="D9"/>
      </w:rPr>
      <w:t xml:space="preserve"> -Tanger, Tél : 0</w:t>
    </w:r>
    <w:r>
      <w:rPr>
        <w:rFonts w:hint="cs"/>
        <w:color w:val="262626" w:themeColor="text1" w:themeTint="D9"/>
        <w:rtl/>
      </w:rPr>
      <w:t>5.39.40.90.80</w:t>
    </w:r>
    <w:r w:rsidRPr="007955F0">
      <w:rPr>
        <w:color w:val="262626" w:themeColor="text1" w:themeTint="D9"/>
      </w:rPr>
      <w:t xml:space="preserve"> Fax : </w:t>
    </w:r>
    <w:r>
      <w:rPr>
        <w:rFonts w:hint="cs"/>
        <w:color w:val="262626" w:themeColor="text1" w:themeTint="D9"/>
        <w:rtl/>
      </w:rPr>
      <w:t>05.39.33.01.17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0B03" w14:textId="77777777" w:rsidR="002A2A33" w:rsidRDefault="002A2A33" w:rsidP="00A863CF">
      <w:r>
        <w:separator/>
      </w:r>
    </w:p>
  </w:footnote>
  <w:footnote w:type="continuationSeparator" w:id="0">
    <w:p w14:paraId="107D3249" w14:textId="77777777" w:rsidR="002A2A33" w:rsidRDefault="002A2A33" w:rsidP="00A863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955D2" w14:textId="18E13304" w:rsidR="0097061D" w:rsidRPr="009C4B04" w:rsidRDefault="00481939" w:rsidP="00F04525">
    <w:pPr>
      <w:pStyle w:val="En-tte"/>
      <w:tabs>
        <w:tab w:val="clear" w:pos="4536"/>
      </w:tabs>
      <w:bidi/>
      <w:jc w:val="center"/>
    </w:pPr>
    <w:r>
      <w:rPr>
        <w:rFonts w:eastAsiaTheme="minorHAnsi"/>
        <w:noProof/>
        <w:sz w:val="24"/>
        <w:szCs w:val="24"/>
        <w:lang w:val="fr-MA" w:eastAsia="fr-MA"/>
      </w:rPr>
      <mc:AlternateContent>
        <mc:Choice Requires="wps">
          <w:drawing>
            <wp:anchor distT="0" distB="0" distL="114300" distR="114300" simplePos="0" relativeHeight="251666432" behindDoc="0" locked="0" layoutInCell="1" allowOverlap="1" wp14:anchorId="728A10D2" wp14:editId="67E7CB03">
              <wp:simplePos x="0" y="0"/>
              <wp:positionH relativeFrom="column">
                <wp:posOffset>3778250</wp:posOffset>
              </wp:positionH>
              <wp:positionV relativeFrom="paragraph">
                <wp:posOffset>9525</wp:posOffset>
              </wp:positionV>
              <wp:extent cx="2838450" cy="1228725"/>
              <wp:effectExtent l="0" t="0" r="0" b="0"/>
              <wp:wrapNone/>
              <wp:docPr id="2" name="Rectangle 2"/>
              <wp:cNvGraphicFramePr/>
              <a:graphic xmlns:a="http://schemas.openxmlformats.org/drawingml/2006/main">
                <a:graphicData uri="http://schemas.microsoft.com/office/word/2010/wordprocessingShape">
                  <wps:wsp>
                    <wps:cNvSpPr/>
                    <wps:spPr>
                      <a:xfrm>
                        <a:off x="0" y="0"/>
                        <a:ext cx="2838450" cy="1228725"/>
                      </a:xfrm>
                      <a:prstGeom prst="rect">
                        <a:avLst/>
                      </a:prstGeom>
                    </wps:spPr>
                    <wps:txbx>
                      <w:txbxContent>
                        <w:p w14:paraId="35B436E2" w14:textId="77777777" w:rsidR="00481939" w:rsidRDefault="00481939" w:rsidP="00481939">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المملكة المغربية</w:t>
                          </w:r>
                        </w:p>
                        <w:p w14:paraId="5DAA59D6" w14:textId="77777777" w:rsidR="00481939" w:rsidRDefault="00481939" w:rsidP="00481939">
                          <w:pPr>
                            <w:jc w:val="center"/>
                            <w:rPr>
                              <w:rFonts w:ascii="Ebrima" w:hAnsi="Ebrima" w:cs="Ebrima"/>
                              <w:b/>
                              <w:bCs/>
                              <w:color w:val="00B0F0"/>
                              <w:kern w:val="24"/>
                              <w:sz w:val="18"/>
                              <w:szCs w:val="18"/>
                              <w:lang w:val="tzm-Tfng-MA"/>
                            </w:rPr>
                          </w:pPr>
                          <w:r>
                            <w:rPr>
                              <w:rFonts w:ascii="Ebrima" w:hAnsi="Ebrima" w:cs="Ebrima"/>
                              <w:b/>
                              <w:bCs/>
                              <w:color w:val="00B0F0"/>
                              <w:kern w:val="24"/>
                              <w:sz w:val="18"/>
                              <w:szCs w:val="18"/>
                              <w:lang w:val="tzm-Tfng-MA"/>
                            </w:rPr>
                            <w:t>ⵜⴰⴳⵍⴷⵉⵜ ⵏ ⵍⵎⵖⵔⵉⴱ</w:t>
                          </w:r>
                        </w:p>
                        <w:p w14:paraId="6B45497F" w14:textId="77777777" w:rsidR="00481939" w:rsidRDefault="00481939" w:rsidP="00481939">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وزارة الصحة والحماية الاجتماعية</w:t>
                          </w:r>
                        </w:p>
                        <w:p w14:paraId="5C217669" w14:textId="77777777" w:rsidR="00481939" w:rsidRDefault="00481939" w:rsidP="00481939">
                          <w:pPr>
                            <w:jc w:val="center"/>
                            <w:rPr>
                              <w:rFonts w:ascii="Ebrima" w:hAnsi="Ebrima" w:cs="Ebrima"/>
                              <w:b/>
                              <w:bCs/>
                              <w:color w:val="00B0F0"/>
                              <w:kern w:val="24"/>
                              <w:sz w:val="18"/>
                              <w:szCs w:val="18"/>
                              <w:lang w:val="tzm-Tfng-MA"/>
                            </w:rPr>
                          </w:pPr>
                          <w:r>
                            <w:rPr>
                              <w:rFonts w:ascii="Ebrima" w:hAnsi="Ebrima" w:cs="Ebrima"/>
                              <w:b/>
                              <w:bCs/>
                              <w:color w:val="00B0F0"/>
                              <w:kern w:val="24"/>
                              <w:sz w:val="18"/>
                              <w:szCs w:val="18"/>
                              <w:lang w:val="tzm-Tfng-MA"/>
                            </w:rPr>
                            <w:t>ⵜⴰⵎⴰⵡⴰⵙⵜ  ⵏ ⵜⴷⵓⵙⵉ ⴷ  ⵓⴼⵔⴰⴳ</w:t>
                          </w:r>
                          <w:r>
                            <w:rPr>
                              <w:rFonts w:ascii="Arabic Typesetting" w:hAnsi="Arabic Typesetting" w:cstheme="minorBidi" w:hint="cs"/>
                              <w:b/>
                              <w:bCs/>
                              <w:color w:val="1F497D"/>
                              <w:kern w:val="24"/>
                              <w:sz w:val="18"/>
                              <w:szCs w:val="18"/>
                              <w14:shadow w14:blurRad="50800" w14:dist="38100" w14:dir="0" w14:sx="100000" w14:sy="100000" w14:kx="0" w14:ky="0" w14:algn="tr">
                                <w14:srgbClr w14:val="000000">
                                  <w14:alpha w14:val="60000"/>
                                </w14:srgbClr>
                              </w14:shadow>
                            </w:rPr>
                            <w:t xml:space="preserve">  </w:t>
                          </w:r>
                          <w:r>
                            <w:rPr>
                              <w:rFonts w:ascii="Ebrima" w:hAnsi="Ebrima" w:cs="Ebrima"/>
                              <w:b/>
                              <w:bCs/>
                              <w:color w:val="00B0F0"/>
                              <w:kern w:val="24"/>
                              <w:sz w:val="18"/>
                              <w:szCs w:val="18"/>
                              <w:lang w:val="tzm-Tfng-MA"/>
                            </w:rPr>
                            <w:t>ⴰⵏⴰⵎⵓⵏ</w:t>
                          </w:r>
                        </w:p>
                        <w:p w14:paraId="0AC87BEE" w14:textId="77777777" w:rsidR="00481939" w:rsidRDefault="00481939" w:rsidP="00481939">
                          <w:pPr>
                            <w:bidi/>
                            <w:jc w:val="center"/>
                            <w:rPr>
                              <w:rFonts w:cs="Ebrima"/>
                              <w:b/>
                              <w:bCs/>
                              <w:color w:val="00B0F0"/>
                              <w:kern w:val="24"/>
                              <w:sz w:val="18"/>
                              <w:szCs w:val="18"/>
                              <w:rtl/>
                              <w:lang w:val="tzm-Tfng-MA"/>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المستشفى الجامعي العام محمد السادس</w:t>
                          </w:r>
                          <w: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t>-</w:t>
                          </w: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 xml:space="preserve"> طنجة</w:t>
                          </w:r>
                        </w:p>
                        <w:p w14:paraId="48470E83" w14:textId="77777777" w:rsidR="00481939" w:rsidRDefault="00481939" w:rsidP="00481939">
                          <w:pPr>
                            <w:jc w:val="center"/>
                            <w:rPr>
                              <w:rFonts w:cs="Ebrima"/>
                              <w:b/>
                              <w:bCs/>
                              <w:color w:val="00B0F0"/>
                              <w:kern w:val="24"/>
                              <w:sz w:val="18"/>
                              <w:szCs w:val="18"/>
                              <w:lang w:val="tzm-Tfng-MA"/>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728A10D2" id="Rectangle 2" o:spid="_x0000_s1026" style="position:absolute;left:0;text-align:left;margin-left:297.5pt;margin-top:.75pt;width:223.5pt;height:9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" filled="f" stroked="f">
              <v:textbox>
                <w:txbxContent>
                  <w:p w14:paraId="35B436E2" w14:textId="77777777" w:rsidR="00481939" w:rsidRDefault="00481939" w:rsidP="00481939">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المملكة المغربية</w:t>
                    </w:r>
                  </w:p>
                  <w:p w14:paraId="5DAA59D6" w14:textId="77777777" w:rsidR="00481939" w:rsidRDefault="00481939" w:rsidP="00481939">
                    <w:pPr>
                      <w:jc w:val="center"/>
                      <w:rPr>
                        <w:rFonts w:ascii="Ebrima" w:hAnsi="Ebrima" w:cs="Ebrima"/>
                        <w:b/>
                        <w:bCs/>
                        <w:color w:val="00B0F0"/>
                        <w:kern w:val="24"/>
                        <w:sz w:val="18"/>
                        <w:szCs w:val="18"/>
                        <w:lang w:val="tzm-Tfng-MA"/>
                      </w:rPr>
                    </w:pPr>
                    <w:r>
                      <w:rPr>
                        <w:rFonts w:ascii="Ebrima" w:hAnsi="Ebrima" w:cs="Ebrima"/>
                        <w:b/>
                        <w:bCs/>
                        <w:color w:val="00B0F0"/>
                        <w:kern w:val="24"/>
                        <w:sz w:val="18"/>
                        <w:szCs w:val="18"/>
                        <w:lang w:val="tzm-Tfng-MA"/>
                      </w:rPr>
                      <w:t>ⵜⴰⴳⵍⴷⵉⵜ ⵏ ⵍⵎⵖⵔⵉⴱ</w:t>
                    </w:r>
                  </w:p>
                  <w:p w14:paraId="6B45497F" w14:textId="77777777" w:rsidR="00481939" w:rsidRDefault="00481939" w:rsidP="00481939">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وزارة الصحة والحماية الاجتماعية</w:t>
                    </w:r>
                  </w:p>
                  <w:p w14:paraId="5C217669" w14:textId="77777777" w:rsidR="00481939" w:rsidRDefault="00481939" w:rsidP="00481939">
                    <w:pPr>
                      <w:jc w:val="center"/>
                      <w:rPr>
                        <w:rFonts w:ascii="Ebrima" w:hAnsi="Ebrima" w:cs="Ebrima"/>
                        <w:b/>
                        <w:bCs/>
                        <w:color w:val="00B0F0"/>
                        <w:kern w:val="24"/>
                        <w:sz w:val="18"/>
                        <w:szCs w:val="18"/>
                        <w:lang w:val="tzm-Tfng-MA"/>
                      </w:rPr>
                    </w:pPr>
                    <w:r>
                      <w:rPr>
                        <w:rFonts w:ascii="Ebrima" w:hAnsi="Ebrima" w:cs="Ebrima"/>
                        <w:b/>
                        <w:bCs/>
                        <w:color w:val="00B0F0"/>
                        <w:kern w:val="24"/>
                        <w:sz w:val="18"/>
                        <w:szCs w:val="18"/>
                        <w:lang w:val="tzm-Tfng-MA"/>
                      </w:rPr>
                      <w:t>ⵜⴰⵎⴰⵡⴰⵙⵜ  ⵏ ⵜⴷⵓⵙⵉ ⴷ  ⵓⴼⵔⴰⴳ</w:t>
                    </w:r>
                    <w:r>
                      <w:rPr>
                        <w:rFonts w:ascii="Arabic Typesetting" w:hAnsi="Arabic Typesetting" w:cstheme="minorBidi" w:hint="cs"/>
                        <w:b/>
                        <w:bCs/>
                        <w:color w:val="1F497D"/>
                        <w:kern w:val="24"/>
                        <w:sz w:val="18"/>
                        <w:szCs w:val="18"/>
                        <w14:shadow w14:blurRad="50800" w14:dist="38100" w14:dir="0" w14:sx="100000" w14:sy="100000" w14:kx="0" w14:ky="0" w14:algn="tr">
                          <w14:srgbClr w14:val="000000">
                            <w14:alpha w14:val="60000"/>
                          </w14:srgbClr>
                        </w14:shadow>
                      </w:rPr>
                      <w:t xml:space="preserve">  </w:t>
                    </w:r>
                    <w:r>
                      <w:rPr>
                        <w:rFonts w:ascii="Ebrima" w:hAnsi="Ebrima" w:cs="Ebrima"/>
                        <w:b/>
                        <w:bCs/>
                        <w:color w:val="00B0F0"/>
                        <w:kern w:val="24"/>
                        <w:sz w:val="18"/>
                        <w:szCs w:val="18"/>
                        <w:lang w:val="tzm-Tfng-MA"/>
                      </w:rPr>
                      <w:t>ⴰⵏⴰⵎⵓⵏ</w:t>
                    </w:r>
                  </w:p>
                  <w:p w14:paraId="0AC87BEE" w14:textId="77777777" w:rsidR="00481939" w:rsidRDefault="00481939" w:rsidP="00481939">
                    <w:pPr>
                      <w:bidi/>
                      <w:jc w:val="center"/>
                      <w:rPr>
                        <w:rFonts w:cs="Ebrima"/>
                        <w:b/>
                        <w:bCs/>
                        <w:color w:val="00B0F0"/>
                        <w:kern w:val="24"/>
                        <w:sz w:val="18"/>
                        <w:szCs w:val="18"/>
                        <w:rtl/>
                        <w:lang w:val="tzm-Tfng-MA"/>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المستشفى الجامعي العام محمد السادس</w:t>
                    </w:r>
                    <w: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t>-</w:t>
                    </w: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 xml:space="preserve"> طنجة</w:t>
                    </w:r>
                  </w:p>
                  <w:p w14:paraId="48470E83" w14:textId="77777777" w:rsidR="00481939" w:rsidRDefault="00481939" w:rsidP="00481939">
                    <w:pPr>
                      <w:jc w:val="center"/>
                      <w:rPr>
                        <w:rFonts w:cs="Ebrima"/>
                        <w:b/>
                        <w:bCs/>
                        <w:color w:val="00B0F0"/>
                        <w:kern w:val="24"/>
                        <w:sz w:val="18"/>
                        <w:szCs w:val="18"/>
                        <w:lang w:val="tzm-Tfng-MA"/>
                      </w:rPr>
                    </w:pPr>
                  </w:p>
                </w:txbxContent>
              </v:textbox>
            </v:rect>
          </w:pict>
        </mc:Fallback>
      </mc:AlternateContent>
    </w:r>
    <w:r w:rsidR="00426E4B" w:rsidRPr="006A0A30">
      <w:rPr>
        <w:rFonts w:asciiTheme="majorBidi" w:hAnsiTheme="majorBidi" w:cstheme="majorBidi"/>
        <w:noProof/>
        <w:color w:val="262626" w:themeColor="text1" w:themeTint="D9"/>
        <w:sz w:val="20"/>
        <w:szCs w:val="20"/>
      </w:rPr>
      <mc:AlternateContent>
        <mc:Choice Requires="wps">
          <w:drawing>
            <wp:anchor distT="0" distB="0" distL="114300" distR="114300" simplePos="0" relativeHeight="251659264" behindDoc="0" locked="0" layoutInCell="1" allowOverlap="1" wp14:anchorId="55B5FE52" wp14:editId="0F44A051">
              <wp:simplePos x="0" y="0"/>
              <wp:positionH relativeFrom="column">
                <wp:posOffset>-394335</wp:posOffset>
              </wp:positionH>
              <wp:positionV relativeFrom="paragraph">
                <wp:posOffset>1257935</wp:posOffset>
              </wp:positionV>
              <wp:extent cx="6642735" cy="10160"/>
              <wp:effectExtent l="0" t="0" r="24765" b="27940"/>
              <wp:wrapNone/>
              <wp:docPr id="5" name="Connecteur droit 5"/>
              <wp:cNvGraphicFramePr/>
              <a:graphic xmlns:a="http://schemas.openxmlformats.org/drawingml/2006/main">
                <a:graphicData uri="http://schemas.microsoft.com/office/word/2010/wordprocessingShape">
                  <wps:wsp>
                    <wps:cNvCnPr/>
                    <wps:spPr>
                      <a:xfrm flipV="1">
                        <a:off x="0" y="0"/>
                        <a:ext cx="6642735" cy="101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F9A703" id="Connecteur droit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05pt,99.05pt" to="492pt,9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" strokecolor="#4579b8 [3044]"/>
          </w:pict>
        </mc:Fallback>
      </mc:AlternateContent>
    </w:r>
    <w:r w:rsidR="00426E4B">
      <w:rPr>
        <w:noProof/>
      </w:rPr>
      <mc:AlternateContent>
        <mc:Choice Requires="wps">
          <w:drawing>
            <wp:anchor distT="0" distB="0" distL="114300" distR="114300" simplePos="0" relativeHeight="251661312" behindDoc="0" locked="0" layoutInCell="1" allowOverlap="1" wp14:anchorId="0BFD671E" wp14:editId="42BF012C">
              <wp:simplePos x="0" y="0"/>
              <wp:positionH relativeFrom="page">
                <wp:posOffset>190500</wp:posOffset>
              </wp:positionH>
              <wp:positionV relativeFrom="paragraph">
                <wp:posOffset>5715</wp:posOffset>
              </wp:positionV>
              <wp:extent cx="2562225" cy="933450"/>
              <wp:effectExtent l="0" t="0" r="0" b="0"/>
              <wp:wrapNone/>
              <wp:docPr id="7" name="Text Box 2">
                <a:extLst xmlns:a="http://schemas.openxmlformats.org/drawingml/2006/main">
                  <a:ext uri="{FF2B5EF4-FFF2-40B4-BE49-F238E27FC236}">
                    <a16:creationId xmlns:a16="http://schemas.microsoft.com/office/drawing/2014/main" id="{6E477BC7-3171-4C42-AD3F-7FB80775AB8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2225" cy="933450"/>
                      </a:xfrm>
                      <a:prstGeom prst="rect">
                        <a:avLst/>
                      </a:prstGeom>
                      <a:noFill/>
                      <a:ln>
                        <a:noFill/>
                      </a:ln>
                    </wps:spPr>
                    <wps:txbx>
                      <w:txbxContent>
                        <w:p w14:paraId="321A61B3" w14:textId="77777777" w:rsidR="00F04525" w:rsidRPr="00426E4B" w:rsidRDefault="00F04525" w:rsidP="00F04525">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المجموعة الصحية الترابية</w:t>
                          </w:r>
                        </w:p>
                        <w:p w14:paraId="1762DAAE" w14:textId="77777777" w:rsidR="009A1F02" w:rsidRPr="00426E4B" w:rsidRDefault="009A1F02" w:rsidP="00F04525">
                          <w:pPr>
                            <w:jc w:val="center"/>
                            <w:rPr>
                              <w:rFonts w:cs="Ebrima"/>
                              <w:b/>
                              <w:bCs/>
                              <w:color w:val="00B0F0"/>
                              <w:kern w:val="24"/>
                              <w:sz w:val="18"/>
                              <w:szCs w:val="18"/>
                              <w:lang w:val="tzm-Tfng-MA"/>
                            </w:rPr>
                          </w:pPr>
                          <w:r w:rsidRPr="00426E4B">
                            <w:rPr>
                              <w:rFonts w:ascii="Ebrima" w:hAnsi="Ebrima" w:cs="Ebrima"/>
                              <w:b/>
                              <w:bCs/>
                              <w:color w:val="00B0F0"/>
                              <w:kern w:val="24"/>
                              <w:sz w:val="18"/>
                              <w:szCs w:val="18"/>
                              <w:lang w:val="tzm-Tfng-MA"/>
                            </w:rPr>
                            <w:t xml:space="preserve">ⵜⴳⵔⵓⵎⵎⴰ  ⵜⴰⴷⵓⵙⴰⵏⵜ ⵜⴰⵎⵓⵔⴰⵏⵜ </w:t>
                          </w:r>
                        </w:p>
                        <w:p w14:paraId="0A254A53" w14:textId="4484028E" w:rsidR="00F04525" w:rsidRPr="00426E4B" w:rsidRDefault="00F04525" w:rsidP="00F04525">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proofErr w:type="gramStart"/>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طنجة .</w:t>
                          </w:r>
                          <w:proofErr w:type="gramEnd"/>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 xml:space="preserve"> </w:t>
                          </w:r>
                          <w:proofErr w:type="gramStart"/>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تطوان .</w:t>
                          </w:r>
                          <w:proofErr w:type="gramEnd"/>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 xml:space="preserve"> الحسيمة</w:t>
                          </w:r>
                        </w:p>
                        <w:p w14:paraId="53A116DC" w14:textId="56FE83CF" w:rsidR="00F04525" w:rsidRPr="00426E4B" w:rsidRDefault="009A1F02" w:rsidP="009A1F02">
                          <w:pPr>
                            <w:jc w:val="center"/>
                            <w:rPr>
                              <w:rFonts w:ascii="Ebrima" w:hAnsi="+mn-ea" w:cs="Ebrima"/>
                              <w:b/>
                              <w:bCs/>
                              <w:color w:val="00B0F0"/>
                              <w:kern w:val="24"/>
                              <w:sz w:val="18"/>
                              <w:szCs w:val="18"/>
                              <w:rtl/>
                              <w:lang w:val="tzm-Tfng-MA"/>
                            </w:rPr>
                          </w:pPr>
                          <w:r w:rsidRPr="00426E4B">
                            <w:rPr>
                              <w:rFonts w:ascii="Ebrima" w:hAnsi="Ebrima" w:cs="Ebrima"/>
                              <w:b/>
                              <w:bCs/>
                              <w:color w:val="00B0F0"/>
                              <w:kern w:val="24"/>
                              <w:sz w:val="18"/>
                              <w:szCs w:val="18"/>
                              <w:lang w:val="tzm-Tfng-MA"/>
                            </w:rPr>
                            <w:t xml:space="preserve">ⵟⴰⵏⵊⴰ </w:t>
                          </w:r>
                          <w:r w:rsidRPr="00426E4B">
                            <w:rPr>
                              <w:rFonts w:ascii="Ebrima" w:hAnsi="Ebrima" w:cs="Ebrima"/>
                              <w:b/>
                              <w:bCs/>
                              <w:color w:val="00B0F0"/>
                              <w:kern w:val="24"/>
                              <w:sz w:val="18"/>
                              <w:szCs w:val="18"/>
                            </w:rPr>
                            <w:t xml:space="preserve">- </w:t>
                          </w:r>
                          <w:r w:rsidRPr="00426E4B">
                            <w:rPr>
                              <w:rFonts w:ascii="Ebrima" w:hAnsi="Ebrima" w:cs="Ebrima"/>
                              <w:b/>
                              <w:bCs/>
                              <w:color w:val="00B0F0"/>
                              <w:kern w:val="24"/>
                              <w:sz w:val="18"/>
                              <w:szCs w:val="18"/>
                              <w:lang w:val="tzm-Tfng-MA"/>
                            </w:rPr>
                            <w:t xml:space="preserve">ⵜⵉⵟⵡⴰⵏ </w:t>
                          </w:r>
                          <w:r w:rsidRPr="00426E4B">
                            <w:rPr>
                              <w:rFonts w:ascii="Ebrima" w:hAnsi="Ebrima" w:cs="Ebrima"/>
                              <w:b/>
                              <w:bCs/>
                              <w:color w:val="00B0F0"/>
                              <w:kern w:val="24"/>
                              <w:sz w:val="18"/>
                              <w:szCs w:val="18"/>
                            </w:rPr>
                            <w:t>-</w:t>
                          </w:r>
                          <w:r w:rsidRPr="00426E4B">
                            <w:rPr>
                              <w:rFonts w:ascii="Ebrima" w:hAnsi="Ebrima" w:cs="Ebrima"/>
                              <w:b/>
                              <w:bCs/>
                              <w:color w:val="00B0F0"/>
                              <w:kern w:val="24"/>
                              <w:sz w:val="18"/>
                              <w:szCs w:val="18"/>
                              <w:lang w:val="tzm-Tfng-MA"/>
                            </w:rPr>
                            <w:t xml:space="preserve"> ⵍⵃⵓⵙⵉⵎⴰ</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BFD671E" id="_x0000_t202" coordsize="21600,21600" o:spt="202" path="m,l,21600r21600,l21600,xe">
              <v:stroke joinstyle="miter"/>
              <v:path gradientshapeok="t" o:connecttype="rect"/>
            </v:shapetype>
            <v:shape id="Text Box 2" o:spid="_x0000_s1027" type="#_x0000_t202" style="position:absolute;left:0;text-align:left;margin-left:15pt;margin-top:.45pt;width:201.75pt;height:73.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" filled="f" stroked="f">
              <v:textbox>
                <w:txbxContent>
                  <w:p w14:paraId="321A61B3" w14:textId="77777777" w:rsidR="00F04525" w:rsidRPr="00426E4B" w:rsidRDefault="00F04525" w:rsidP="00F04525">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المجموعة الصحية الترابية</w:t>
                    </w:r>
                  </w:p>
                  <w:p w14:paraId="1762DAAE" w14:textId="77777777" w:rsidR="009A1F02" w:rsidRPr="00426E4B" w:rsidRDefault="009A1F02" w:rsidP="00F04525">
                    <w:pPr>
                      <w:jc w:val="center"/>
                      <w:rPr>
                        <w:rFonts w:cs="Ebrima"/>
                        <w:b/>
                        <w:bCs/>
                        <w:color w:val="00B0F0"/>
                        <w:kern w:val="24"/>
                        <w:sz w:val="18"/>
                        <w:szCs w:val="18"/>
                        <w:lang w:val="tzm-Tfng-MA"/>
                      </w:rPr>
                    </w:pPr>
                    <w:r w:rsidRPr="00426E4B">
                      <w:rPr>
                        <w:rFonts w:ascii="Ebrima" w:hAnsi="Ebrima" w:cs="Ebrima"/>
                        <w:b/>
                        <w:bCs/>
                        <w:color w:val="00B0F0"/>
                        <w:kern w:val="24"/>
                        <w:sz w:val="18"/>
                        <w:szCs w:val="18"/>
                        <w:lang w:val="tzm-Tfng-MA"/>
                      </w:rPr>
                      <w:t xml:space="preserve">ⵜⴳⵔⵓⵎⵎⴰ  ⵜⴰⴷⵓⵙⴰⵏⵜ ⵜⴰⵎⵓⵔⴰⵏⵜ </w:t>
                    </w:r>
                  </w:p>
                  <w:p w14:paraId="0A254A53" w14:textId="4484028E" w:rsidR="00F04525" w:rsidRPr="00426E4B" w:rsidRDefault="00F04525" w:rsidP="00F04525">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proofErr w:type="gramStart"/>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طنجة .</w:t>
                    </w:r>
                    <w:proofErr w:type="gramEnd"/>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 xml:space="preserve"> </w:t>
                    </w:r>
                    <w:proofErr w:type="gramStart"/>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تطوان .</w:t>
                    </w:r>
                    <w:proofErr w:type="gramEnd"/>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 xml:space="preserve"> الحسيمة</w:t>
                    </w:r>
                  </w:p>
                  <w:p w14:paraId="53A116DC" w14:textId="56FE83CF" w:rsidR="00F04525" w:rsidRPr="00426E4B" w:rsidRDefault="009A1F02" w:rsidP="009A1F02">
                    <w:pPr>
                      <w:jc w:val="center"/>
                      <w:rPr>
                        <w:rFonts w:ascii="Ebrima" w:hAnsi="+mn-ea" w:cs="Ebrima"/>
                        <w:b/>
                        <w:bCs/>
                        <w:color w:val="00B0F0"/>
                        <w:kern w:val="24"/>
                        <w:sz w:val="18"/>
                        <w:szCs w:val="18"/>
                        <w:rtl/>
                        <w:lang w:val="tzm-Tfng-MA"/>
                      </w:rPr>
                    </w:pPr>
                    <w:r w:rsidRPr="00426E4B">
                      <w:rPr>
                        <w:rFonts w:ascii="Ebrima" w:hAnsi="Ebrima" w:cs="Ebrima"/>
                        <w:b/>
                        <w:bCs/>
                        <w:color w:val="00B0F0"/>
                        <w:kern w:val="24"/>
                        <w:sz w:val="18"/>
                        <w:szCs w:val="18"/>
                        <w:lang w:val="tzm-Tfng-MA"/>
                      </w:rPr>
                      <w:t xml:space="preserve">ⵟⴰⵏⵊⴰ </w:t>
                    </w:r>
                    <w:r w:rsidRPr="00426E4B">
                      <w:rPr>
                        <w:rFonts w:ascii="Ebrima" w:hAnsi="Ebrima" w:cs="Ebrima"/>
                        <w:b/>
                        <w:bCs/>
                        <w:color w:val="00B0F0"/>
                        <w:kern w:val="24"/>
                        <w:sz w:val="18"/>
                        <w:szCs w:val="18"/>
                      </w:rPr>
                      <w:t xml:space="preserve">- </w:t>
                    </w:r>
                    <w:r w:rsidRPr="00426E4B">
                      <w:rPr>
                        <w:rFonts w:ascii="Ebrima" w:hAnsi="Ebrima" w:cs="Ebrima"/>
                        <w:b/>
                        <w:bCs/>
                        <w:color w:val="00B0F0"/>
                        <w:kern w:val="24"/>
                        <w:sz w:val="18"/>
                        <w:szCs w:val="18"/>
                        <w:lang w:val="tzm-Tfng-MA"/>
                      </w:rPr>
                      <w:t xml:space="preserve">ⵜⵉⵟⵡⴰⵏ </w:t>
                    </w:r>
                    <w:r w:rsidRPr="00426E4B">
                      <w:rPr>
                        <w:rFonts w:ascii="Ebrima" w:hAnsi="Ebrima" w:cs="Ebrima"/>
                        <w:b/>
                        <w:bCs/>
                        <w:color w:val="00B0F0"/>
                        <w:kern w:val="24"/>
                        <w:sz w:val="18"/>
                        <w:szCs w:val="18"/>
                      </w:rPr>
                      <w:t>-</w:t>
                    </w:r>
                    <w:r w:rsidRPr="00426E4B">
                      <w:rPr>
                        <w:rFonts w:ascii="Ebrima" w:hAnsi="Ebrima" w:cs="Ebrima"/>
                        <w:b/>
                        <w:bCs/>
                        <w:color w:val="00B0F0"/>
                        <w:kern w:val="24"/>
                        <w:sz w:val="18"/>
                        <w:szCs w:val="18"/>
                        <w:lang w:val="tzm-Tfng-MA"/>
                      </w:rPr>
                      <w:t xml:space="preserve"> ⵍⵃⵓⵙⵉⵎⴰ</w:t>
                    </w:r>
                  </w:p>
                </w:txbxContent>
              </v:textbox>
              <w10:wrap anchorx="page"/>
            </v:shape>
          </w:pict>
        </mc:Fallback>
      </mc:AlternateContent>
    </w:r>
    <w:r w:rsidR="00F04525" w:rsidRPr="00F04525">
      <w:rPr>
        <w:noProof/>
      </w:rPr>
      <w:t xml:space="preserve"> </w:t>
    </w:r>
    <w:r w:rsidR="00F04525">
      <w:rPr>
        <w:noProof/>
      </w:rPr>
      <w:drawing>
        <wp:inline distT="0" distB="0" distL="0" distR="0" wp14:anchorId="0A8F9572" wp14:editId="4164E5B2">
          <wp:extent cx="1438275" cy="1200150"/>
          <wp:effectExtent l="0" t="0" r="9525" b="0"/>
          <wp:docPr id="736820280" name="Image 7">
            <a:extLst xmlns:a="http://schemas.openxmlformats.org/drawingml/2006/main">
              <a:ext uri="{FF2B5EF4-FFF2-40B4-BE49-F238E27FC236}">
                <a16:creationId xmlns:a16="http://schemas.microsoft.com/office/drawing/2014/main" id="{C035DC79-AE1D-4D49-B512-9E0FE0FC31DF}"/>
              </a:ext>
            </a:extLst>
          </wp:docPr>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C035DC79-AE1D-4D49-B512-9E0FE0FC31DF}"/>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38685" cy="120049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1F0B0A"/>
    <w:multiLevelType w:val="hybridMultilevel"/>
    <w:tmpl w:val="37763BEC"/>
    <w:lvl w:ilvl="0" w:tplc="384410F8">
      <w:start w:val="1"/>
      <w:numFmt w:val="bullet"/>
      <w:lvlText w:val=""/>
      <w:lvlJc w:val="left"/>
      <w:pPr>
        <w:ind w:left="643" w:hanging="360"/>
      </w:pPr>
      <w:rPr>
        <w:rFonts w:ascii="Symbol" w:hAnsi="Symbol" w:hint="default"/>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1">
    <w:nsid w:val="09A77EC5"/>
    <w:multiLevelType w:val="hybridMultilevel"/>
    <w:tmpl w:val="2C9CD6FA"/>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1">
    <w:nsid w:val="0EE238BA"/>
    <w:multiLevelType w:val="hybridMultilevel"/>
    <w:tmpl w:val="F5E62D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1">
    <w:nsid w:val="12684235"/>
    <w:multiLevelType w:val="hybridMultilevel"/>
    <w:tmpl w:val="0058AAB2"/>
    <w:lvl w:ilvl="0" w:tplc="040C000D">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1">
    <w:nsid w:val="180E05E4"/>
    <w:multiLevelType w:val="hybridMultilevel"/>
    <w:tmpl w:val="41E8E7B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1">
    <w:nsid w:val="18B62E82"/>
    <w:multiLevelType w:val="hybridMultilevel"/>
    <w:tmpl w:val="C598E3A4"/>
    <w:lvl w:ilvl="0" w:tplc="299CAA8A">
      <w:start w:val="1"/>
      <w:numFmt w:val="bullet"/>
      <w:lvlText w:val="-"/>
      <w:lvlJc w:val="left"/>
      <w:pPr>
        <w:ind w:left="720" w:hanging="360"/>
      </w:pPr>
      <w:rPr>
        <w:rFonts w:ascii="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1">
    <w:nsid w:val="19B16124"/>
    <w:multiLevelType w:val="hybridMultilevel"/>
    <w:tmpl w:val="E7CE540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8807FD"/>
    <w:multiLevelType w:val="multilevel"/>
    <w:tmpl w:val="2CB6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1">
    <w:nsid w:val="20FB68A6"/>
    <w:multiLevelType w:val="hybridMultilevel"/>
    <w:tmpl w:val="C7464676"/>
    <w:lvl w:ilvl="0" w:tplc="9E56F1D6">
      <w:numFmt w:val="bullet"/>
      <w:lvlText w:val="-"/>
      <w:lvlJc w:val="left"/>
      <w:pPr>
        <w:tabs>
          <w:tab w:val="num" w:pos="360"/>
        </w:tabs>
        <w:ind w:left="36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1">
    <w:nsid w:val="28FF6C05"/>
    <w:multiLevelType w:val="hybridMultilevel"/>
    <w:tmpl w:val="8972634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1">
    <w:nsid w:val="2A0C3733"/>
    <w:multiLevelType w:val="hybridMultilevel"/>
    <w:tmpl w:val="9716D6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1">
    <w:nsid w:val="30957CE1"/>
    <w:multiLevelType w:val="hybridMultilevel"/>
    <w:tmpl w:val="93D26432"/>
    <w:lvl w:ilvl="0" w:tplc="793A43F4">
      <w:numFmt w:val="bullet"/>
      <w:lvlText w:val="-"/>
      <w:lvlJc w:val="left"/>
      <w:pPr>
        <w:ind w:left="644"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1">
    <w:nsid w:val="3432231C"/>
    <w:multiLevelType w:val="hybridMultilevel"/>
    <w:tmpl w:val="585C18DC"/>
    <w:lvl w:ilvl="0" w:tplc="040C0001">
      <w:start w:val="1"/>
      <w:numFmt w:val="bullet"/>
      <w:lvlText w:val=""/>
      <w:lvlJc w:val="left"/>
      <w:pPr>
        <w:ind w:left="754" w:hanging="360"/>
      </w:pPr>
      <w:rPr>
        <w:rFonts w:ascii="Symbol" w:hAnsi="Symbol" w:hint="default"/>
      </w:rPr>
    </w:lvl>
    <w:lvl w:ilvl="1" w:tplc="040C0003" w:tentative="1">
      <w:start w:val="1"/>
      <w:numFmt w:val="bullet"/>
      <w:lvlText w:val="o"/>
      <w:lvlJc w:val="left"/>
      <w:pPr>
        <w:ind w:left="1474" w:hanging="360"/>
      </w:pPr>
      <w:rPr>
        <w:rFonts w:ascii="Courier New" w:hAnsi="Courier New" w:cs="Courier New" w:hint="default"/>
      </w:rPr>
    </w:lvl>
    <w:lvl w:ilvl="2" w:tplc="040C0005" w:tentative="1">
      <w:start w:val="1"/>
      <w:numFmt w:val="bullet"/>
      <w:lvlText w:val=""/>
      <w:lvlJc w:val="left"/>
      <w:pPr>
        <w:ind w:left="2194" w:hanging="360"/>
      </w:pPr>
      <w:rPr>
        <w:rFonts w:ascii="Wingdings" w:hAnsi="Wingdings" w:hint="default"/>
      </w:rPr>
    </w:lvl>
    <w:lvl w:ilvl="3" w:tplc="040C0001" w:tentative="1">
      <w:start w:val="1"/>
      <w:numFmt w:val="bullet"/>
      <w:lvlText w:val=""/>
      <w:lvlJc w:val="left"/>
      <w:pPr>
        <w:ind w:left="2914" w:hanging="360"/>
      </w:pPr>
      <w:rPr>
        <w:rFonts w:ascii="Symbol" w:hAnsi="Symbol" w:hint="default"/>
      </w:rPr>
    </w:lvl>
    <w:lvl w:ilvl="4" w:tplc="040C0003" w:tentative="1">
      <w:start w:val="1"/>
      <w:numFmt w:val="bullet"/>
      <w:lvlText w:val="o"/>
      <w:lvlJc w:val="left"/>
      <w:pPr>
        <w:ind w:left="3634" w:hanging="360"/>
      </w:pPr>
      <w:rPr>
        <w:rFonts w:ascii="Courier New" w:hAnsi="Courier New" w:cs="Courier New" w:hint="default"/>
      </w:rPr>
    </w:lvl>
    <w:lvl w:ilvl="5" w:tplc="040C0005" w:tentative="1">
      <w:start w:val="1"/>
      <w:numFmt w:val="bullet"/>
      <w:lvlText w:val=""/>
      <w:lvlJc w:val="left"/>
      <w:pPr>
        <w:ind w:left="4354" w:hanging="360"/>
      </w:pPr>
      <w:rPr>
        <w:rFonts w:ascii="Wingdings" w:hAnsi="Wingdings" w:hint="default"/>
      </w:rPr>
    </w:lvl>
    <w:lvl w:ilvl="6" w:tplc="040C0001" w:tentative="1">
      <w:start w:val="1"/>
      <w:numFmt w:val="bullet"/>
      <w:lvlText w:val=""/>
      <w:lvlJc w:val="left"/>
      <w:pPr>
        <w:ind w:left="5074" w:hanging="360"/>
      </w:pPr>
      <w:rPr>
        <w:rFonts w:ascii="Symbol" w:hAnsi="Symbol" w:hint="default"/>
      </w:rPr>
    </w:lvl>
    <w:lvl w:ilvl="7" w:tplc="040C0003" w:tentative="1">
      <w:start w:val="1"/>
      <w:numFmt w:val="bullet"/>
      <w:lvlText w:val="o"/>
      <w:lvlJc w:val="left"/>
      <w:pPr>
        <w:ind w:left="5794" w:hanging="360"/>
      </w:pPr>
      <w:rPr>
        <w:rFonts w:ascii="Courier New" w:hAnsi="Courier New" w:cs="Courier New" w:hint="default"/>
      </w:rPr>
    </w:lvl>
    <w:lvl w:ilvl="8" w:tplc="040C0005" w:tentative="1">
      <w:start w:val="1"/>
      <w:numFmt w:val="bullet"/>
      <w:lvlText w:val=""/>
      <w:lvlJc w:val="left"/>
      <w:pPr>
        <w:ind w:left="6514" w:hanging="360"/>
      </w:pPr>
      <w:rPr>
        <w:rFonts w:ascii="Wingdings" w:hAnsi="Wingdings" w:hint="default"/>
      </w:rPr>
    </w:lvl>
  </w:abstractNum>
  <w:abstractNum w:abstractNumId="13" w15:restartNumberingAfterBreak="1">
    <w:nsid w:val="3D0814AB"/>
    <w:multiLevelType w:val="hybridMultilevel"/>
    <w:tmpl w:val="3208C87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1">
    <w:nsid w:val="48BF07DA"/>
    <w:multiLevelType w:val="hybridMultilevel"/>
    <w:tmpl w:val="D944A8E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1">
    <w:nsid w:val="4B9E4224"/>
    <w:multiLevelType w:val="hybridMultilevel"/>
    <w:tmpl w:val="5E486192"/>
    <w:lvl w:ilvl="0" w:tplc="299CAA8A">
      <w:start w:val="1"/>
      <w:numFmt w:val="bullet"/>
      <w:lvlText w:val="-"/>
      <w:lvlJc w:val="left"/>
      <w:pPr>
        <w:tabs>
          <w:tab w:val="num" w:pos="720"/>
        </w:tabs>
        <w:ind w:left="720" w:hanging="360"/>
      </w:pPr>
      <w:rPr>
        <w:rFonts w:ascii="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6" w15:restartNumberingAfterBreak="1">
    <w:nsid w:val="4F2E553A"/>
    <w:multiLevelType w:val="hybridMultilevel"/>
    <w:tmpl w:val="8EEA279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1">
    <w:nsid w:val="4FFB276E"/>
    <w:multiLevelType w:val="hybridMultilevel"/>
    <w:tmpl w:val="DCD6A8FE"/>
    <w:lvl w:ilvl="0" w:tplc="299CAA8A">
      <w:start w:val="1"/>
      <w:numFmt w:val="bullet"/>
      <w:lvlText w:val="-"/>
      <w:lvlJc w:val="left"/>
      <w:pPr>
        <w:tabs>
          <w:tab w:val="num" w:pos="720"/>
        </w:tabs>
        <w:ind w:left="720" w:hanging="360"/>
      </w:pPr>
      <w:rPr>
        <w:rFonts w:ascii="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8" w15:restartNumberingAfterBreak="1">
    <w:nsid w:val="5367548A"/>
    <w:multiLevelType w:val="hybridMultilevel"/>
    <w:tmpl w:val="AF2A558C"/>
    <w:lvl w:ilvl="0" w:tplc="A6F6B1AC">
      <w:numFmt w:val="bullet"/>
      <w:lvlText w:val="-"/>
      <w:lvlJc w:val="left"/>
      <w:pPr>
        <w:ind w:left="708" w:hanging="360"/>
      </w:pPr>
      <w:rPr>
        <w:rFonts w:ascii="Times New Roman" w:eastAsia="Times New Roman" w:hAnsi="Times New Roman" w:cs="Times New Roman" w:hint="default"/>
      </w:rPr>
    </w:lvl>
    <w:lvl w:ilvl="1" w:tplc="040C0003" w:tentative="1">
      <w:start w:val="1"/>
      <w:numFmt w:val="bullet"/>
      <w:lvlText w:val="o"/>
      <w:lvlJc w:val="left"/>
      <w:pPr>
        <w:ind w:left="1428" w:hanging="360"/>
      </w:pPr>
      <w:rPr>
        <w:rFonts w:ascii="Courier New" w:hAnsi="Courier New" w:cs="Courier New" w:hint="default"/>
      </w:rPr>
    </w:lvl>
    <w:lvl w:ilvl="2" w:tplc="040C0005" w:tentative="1">
      <w:start w:val="1"/>
      <w:numFmt w:val="bullet"/>
      <w:lvlText w:val=""/>
      <w:lvlJc w:val="left"/>
      <w:pPr>
        <w:ind w:left="2148" w:hanging="360"/>
      </w:pPr>
      <w:rPr>
        <w:rFonts w:ascii="Wingdings" w:hAnsi="Wingdings" w:hint="default"/>
      </w:rPr>
    </w:lvl>
    <w:lvl w:ilvl="3" w:tplc="040C0001" w:tentative="1">
      <w:start w:val="1"/>
      <w:numFmt w:val="bullet"/>
      <w:lvlText w:val=""/>
      <w:lvlJc w:val="left"/>
      <w:pPr>
        <w:ind w:left="2868" w:hanging="360"/>
      </w:pPr>
      <w:rPr>
        <w:rFonts w:ascii="Symbol" w:hAnsi="Symbol" w:hint="default"/>
      </w:rPr>
    </w:lvl>
    <w:lvl w:ilvl="4" w:tplc="040C0003" w:tentative="1">
      <w:start w:val="1"/>
      <w:numFmt w:val="bullet"/>
      <w:lvlText w:val="o"/>
      <w:lvlJc w:val="left"/>
      <w:pPr>
        <w:ind w:left="3588" w:hanging="360"/>
      </w:pPr>
      <w:rPr>
        <w:rFonts w:ascii="Courier New" w:hAnsi="Courier New" w:cs="Courier New" w:hint="default"/>
      </w:rPr>
    </w:lvl>
    <w:lvl w:ilvl="5" w:tplc="040C0005" w:tentative="1">
      <w:start w:val="1"/>
      <w:numFmt w:val="bullet"/>
      <w:lvlText w:val=""/>
      <w:lvlJc w:val="left"/>
      <w:pPr>
        <w:ind w:left="4308" w:hanging="360"/>
      </w:pPr>
      <w:rPr>
        <w:rFonts w:ascii="Wingdings" w:hAnsi="Wingdings" w:hint="default"/>
      </w:rPr>
    </w:lvl>
    <w:lvl w:ilvl="6" w:tplc="040C0001" w:tentative="1">
      <w:start w:val="1"/>
      <w:numFmt w:val="bullet"/>
      <w:lvlText w:val=""/>
      <w:lvlJc w:val="left"/>
      <w:pPr>
        <w:ind w:left="5028" w:hanging="360"/>
      </w:pPr>
      <w:rPr>
        <w:rFonts w:ascii="Symbol" w:hAnsi="Symbol" w:hint="default"/>
      </w:rPr>
    </w:lvl>
    <w:lvl w:ilvl="7" w:tplc="040C0003" w:tentative="1">
      <w:start w:val="1"/>
      <w:numFmt w:val="bullet"/>
      <w:lvlText w:val="o"/>
      <w:lvlJc w:val="left"/>
      <w:pPr>
        <w:ind w:left="5748" w:hanging="360"/>
      </w:pPr>
      <w:rPr>
        <w:rFonts w:ascii="Courier New" w:hAnsi="Courier New" w:cs="Courier New" w:hint="default"/>
      </w:rPr>
    </w:lvl>
    <w:lvl w:ilvl="8" w:tplc="040C0005" w:tentative="1">
      <w:start w:val="1"/>
      <w:numFmt w:val="bullet"/>
      <w:lvlText w:val=""/>
      <w:lvlJc w:val="left"/>
      <w:pPr>
        <w:ind w:left="6468" w:hanging="360"/>
      </w:pPr>
      <w:rPr>
        <w:rFonts w:ascii="Wingdings" w:hAnsi="Wingdings" w:hint="default"/>
      </w:rPr>
    </w:lvl>
  </w:abstractNum>
  <w:abstractNum w:abstractNumId="19" w15:restartNumberingAfterBreak="1">
    <w:nsid w:val="604B729B"/>
    <w:multiLevelType w:val="hybridMultilevel"/>
    <w:tmpl w:val="EE9EC5EE"/>
    <w:lvl w:ilvl="0" w:tplc="040C000B">
      <w:start w:val="1"/>
      <w:numFmt w:val="bullet"/>
      <w:lvlText w:val=""/>
      <w:lvlJc w:val="left"/>
      <w:pPr>
        <w:ind w:left="501" w:hanging="360"/>
      </w:pPr>
      <w:rPr>
        <w:rFonts w:ascii="Wingdings" w:hAnsi="Wingdings" w:hint="default"/>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abstractNum w:abstractNumId="20" w15:restartNumberingAfterBreak="1">
    <w:nsid w:val="658611AE"/>
    <w:multiLevelType w:val="hybridMultilevel"/>
    <w:tmpl w:val="0B8C51B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1">
    <w:nsid w:val="6F530FAA"/>
    <w:multiLevelType w:val="hybridMultilevel"/>
    <w:tmpl w:val="1B060C34"/>
    <w:lvl w:ilvl="0" w:tplc="040C000D">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2" w15:restartNumberingAfterBreak="1">
    <w:nsid w:val="7BC0392B"/>
    <w:multiLevelType w:val="hybridMultilevel"/>
    <w:tmpl w:val="AFB07B8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30693064">
    <w:abstractNumId w:val="19"/>
  </w:num>
  <w:num w:numId="2" w16cid:durableId="1726299968">
    <w:abstractNumId w:val="18"/>
  </w:num>
  <w:num w:numId="3" w16cid:durableId="1438910439">
    <w:abstractNumId w:val="2"/>
  </w:num>
  <w:num w:numId="4" w16cid:durableId="674767527">
    <w:abstractNumId w:val="12"/>
  </w:num>
  <w:num w:numId="5" w16cid:durableId="1472484369">
    <w:abstractNumId w:val="10"/>
  </w:num>
  <w:num w:numId="6" w16cid:durableId="1845585202">
    <w:abstractNumId w:val="9"/>
  </w:num>
  <w:num w:numId="7" w16cid:durableId="176770358">
    <w:abstractNumId w:val="21"/>
  </w:num>
  <w:num w:numId="8" w16cid:durableId="327294016">
    <w:abstractNumId w:val="20"/>
  </w:num>
  <w:num w:numId="9" w16cid:durableId="295457490">
    <w:abstractNumId w:val="1"/>
  </w:num>
  <w:num w:numId="10" w16cid:durableId="749738027">
    <w:abstractNumId w:val="16"/>
  </w:num>
  <w:num w:numId="11" w16cid:durableId="370769052">
    <w:abstractNumId w:val="22"/>
  </w:num>
  <w:num w:numId="12" w16cid:durableId="913200423">
    <w:abstractNumId w:val="4"/>
  </w:num>
  <w:num w:numId="13" w16cid:durableId="1416560787">
    <w:abstractNumId w:val="14"/>
  </w:num>
  <w:num w:numId="14" w16cid:durableId="1058439083">
    <w:abstractNumId w:val="5"/>
  </w:num>
  <w:num w:numId="15" w16cid:durableId="134103777">
    <w:abstractNumId w:val="8"/>
  </w:num>
  <w:num w:numId="16" w16cid:durableId="2124417473">
    <w:abstractNumId w:val="6"/>
  </w:num>
  <w:num w:numId="17" w16cid:durableId="1903520847">
    <w:abstractNumId w:val="17"/>
  </w:num>
  <w:num w:numId="18" w16cid:durableId="1906331410">
    <w:abstractNumId w:val="15"/>
  </w:num>
  <w:num w:numId="19" w16cid:durableId="1589388844">
    <w:abstractNumId w:val="13"/>
  </w:num>
  <w:num w:numId="20" w16cid:durableId="411782825">
    <w:abstractNumId w:val="11"/>
  </w:num>
  <w:num w:numId="21" w16cid:durableId="1061825958">
    <w:abstractNumId w:val="0"/>
  </w:num>
  <w:num w:numId="22" w16cid:durableId="296956650">
    <w:abstractNumId w:val="3"/>
  </w:num>
  <w:num w:numId="23" w16cid:durableId="1279340543">
    <w:abstractNumId w:val="3"/>
  </w:num>
  <w:num w:numId="24" w16cid:durableId="181942366">
    <w:abstractNumId w:val="3"/>
  </w:num>
  <w:num w:numId="25" w16cid:durableId="1511800365">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DAB"/>
    <w:rsid w:val="00003BEA"/>
    <w:rsid w:val="0000469D"/>
    <w:rsid w:val="000056F6"/>
    <w:rsid w:val="000073A9"/>
    <w:rsid w:val="00011595"/>
    <w:rsid w:val="00011F94"/>
    <w:rsid w:val="00016A2A"/>
    <w:rsid w:val="00020482"/>
    <w:rsid w:val="000213FE"/>
    <w:rsid w:val="00021DEE"/>
    <w:rsid w:val="00030B21"/>
    <w:rsid w:val="00033DCA"/>
    <w:rsid w:val="00035640"/>
    <w:rsid w:val="0003660B"/>
    <w:rsid w:val="00040BBF"/>
    <w:rsid w:val="00041EB1"/>
    <w:rsid w:val="00050B2D"/>
    <w:rsid w:val="000513E8"/>
    <w:rsid w:val="0005170C"/>
    <w:rsid w:val="000635B8"/>
    <w:rsid w:val="0006396F"/>
    <w:rsid w:val="00064768"/>
    <w:rsid w:val="00064EDE"/>
    <w:rsid w:val="00066846"/>
    <w:rsid w:val="000771A8"/>
    <w:rsid w:val="00082C3E"/>
    <w:rsid w:val="00084970"/>
    <w:rsid w:val="00086DAB"/>
    <w:rsid w:val="00087677"/>
    <w:rsid w:val="00094819"/>
    <w:rsid w:val="000A4031"/>
    <w:rsid w:val="000A5944"/>
    <w:rsid w:val="000A61EC"/>
    <w:rsid w:val="000A721A"/>
    <w:rsid w:val="000B15D8"/>
    <w:rsid w:val="000C5DC1"/>
    <w:rsid w:val="000D3C8D"/>
    <w:rsid w:val="000D54E0"/>
    <w:rsid w:val="000D661D"/>
    <w:rsid w:val="000F1217"/>
    <w:rsid w:val="000F1CDB"/>
    <w:rsid w:val="000F26A8"/>
    <w:rsid w:val="000F3312"/>
    <w:rsid w:val="000F3B5B"/>
    <w:rsid w:val="001000F3"/>
    <w:rsid w:val="001033AF"/>
    <w:rsid w:val="001102ED"/>
    <w:rsid w:val="001117A2"/>
    <w:rsid w:val="00112D5B"/>
    <w:rsid w:val="00114713"/>
    <w:rsid w:val="00115703"/>
    <w:rsid w:val="00121234"/>
    <w:rsid w:val="00126A11"/>
    <w:rsid w:val="0013011D"/>
    <w:rsid w:val="0013169C"/>
    <w:rsid w:val="00131E5A"/>
    <w:rsid w:val="001350CD"/>
    <w:rsid w:val="00155948"/>
    <w:rsid w:val="00160229"/>
    <w:rsid w:val="00164ABB"/>
    <w:rsid w:val="00164D62"/>
    <w:rsid w:val="00166920"/>
    <w:rsid w:val="001675BE"/>
    <w:rsid w:val="001677AA"/>
    <w:rsid w:val="001678CB"/>
    <w:rsid w:val="00170C1F"/>
    <w:rsid w:val="0017306F"/>
    <w:rsid w:val="00183463"/>
    <w:rsid w:val="00186FF8"/>
    <w:rsid w:val="0019517E"/>
    <w:rsid w:val="00197471"/>
    <w:rsid w:val="001A112B"/>
    <w:rsid w:val="001A1765"/>
    <w:rsid w:val="001A4383"/>
    <w:rsid w:val="001A5B73"/>
    <w:rsid w:val="001A6738"/>
    <w:rsid w:val="001C568B"/>
    <w:rsid w:val="001C62F0"/>
    <w:rsid w:val="001D47E4"/>
    <w:rsid w:val="001D5EC2"/>
    <w:rsid w:val="001D7749"/>
    <w:rsid w:val="001E1261"/>
    <w:rsid w:val="001E3317"/>
    <w:rsid w:val="001E36D1"/>
    <w:rsid w:val="001E4723"/>
    <w:rsid w:val="001F2BE2"/>
    <w:rsid w:val="001F6D02"/>
    <w:rsid w:val="00201CEA"/>
    <w:rsid w:val="0020275A"/>
    <w:rsid w:val="00206DF2"/>
    <w:rsid w:val="00213761"/>
    <w:rsid w:val="00217B8C"/>
    <w:rsid w:val="00223C9C"/>
    <w:rsid w:val="00226CE9"/>
    <w:rsid w:val="00226EC9"/>
    <w:rsid w:val="00233A95"/>
    <w:rsid w:val="0023437F"/>
    <w:rsid w:val="00234EC7"/>
    <w:rsid w:val="00240D69"/>
    <w:rsid w:val="002431A6"/>
    <w:rsid w:val="002442FC"/>
    <w:rsid w:val="0024616D"/>
    <w:rsid w:val="002475D3"/>
    <w:rsid w:val="00247E83"/>
    <w:rsid w:val="002506A2"/>
    <w:rsid w:val="00252BF5"/>
    <w:rsid w:val="00262A15"/>
    <w:rsid w:val="00263325"/>
    <w:rsid w:val="00265E66"/>
    <w:rsid w:val="00266558"/>
    <w:rsid w:val="00270494"/>
    <w:rsid w:val="002710DF"/>
    <w:rsid w:val="0027194F"/>
    <w:rsid w:val="00272E02"/>
    <w:rsid w:val="00274A30"/>
    <w:rsid w:val="002771BB"/>
    <w:rsid w:val="002832B8"/>
    <w:rsid w:val="002834B1"/>
    <w:rsid w:val="00284D70"/>
    <w:rsid w:val="00294D4A"/>
    <w:rsid w:val="00295D93"/>
    <w:rsid w:val="00296EB8"/>
    <w:rsid w:val="002A061B"/>
    <w:rsid w:val="002A2A33"/>
    <w:rsid w:val="002A6711"/>
    <w:rsid w:val="002B6D35"/>
    <w:rsid w:val="002C1E5E"/>
    <w:rsid w:val="002C3E7B"/>
    <w:rsid w:val="002D3812"/>
    <w:rsid w:val="002D5F28"/>
    <w:rsid w:val="002D6374"/>
    <w:rsid w:val="002D6731"/>
    <w:rsid w:val="002E05EC"/>
    <w:rsid w:val="002E08C8"/>
    <w:rsid w:val="002E31EA"/>
    <w:rsid w:val="002E3747"/>
    <w:rsid w:val="002E57BF"/>
    <w:rsid w:val="002E6870"/>
    <w:rsid w:val="002F6A4E"/>
    <w:rsid w:val="002F6F55"/>
    <w:rsid w:val="0030047C"/>
    <w:rsid w:val="00301F45"/>
    <w:rsid w:val="00305C95"/>
    <w:rsid w:val="0030727D"/>
    <w:rsid w:val="00310E62"/>
    <w:rsid w:val="00315763"/>
    <w:rsid w:val="003177A3"/>
    <w:rsid w:val="003347FF"/>
    <w:rsid w:val="0033557C"/>
    <w:rsid w:val="003440A3"/>
    <w:rsid w:val="00350BFF"/>
    <w:rsid w:val="00350EEE"/>
    <w:rsid w:val="00352FCE"/>
    <w:rsid w:val="00361201"/>
    <w:rsid w:val="0036279F"/>
    <w:rsid w:val="00362EC0"/>
    <w:rsid w:val="00365628"/>
    <w:rsid w:val="00365BD2"/>
    <w:rsid w:val="003661F9"/>
    <w:rsid w:val="00371EB8"/>
    <w:rsid w:val="00373417"/>
    <w:rsid w:val="003809ED"/>
    <w:rsid w:val="00381800"/>
    <w:rsid w:val="003850B8"/>
    <w:rsid w:val="00385D08"/>
    <w:rsid w:val="00387F11"/>
    <w:rsid w:val="0039797B"/>
    <w:rsid w:val="003A2227"/>
    <w:rsid w:val="003A52E7"/>
    <w:rsid w:val="003A7799"/>
    <w:rsid w:val="003B3012"/>
    <w:rsid w:val="003B4247"/>
    <w:rsid w:val="003C273E"/>
    <w:rsid w:val="003C648F"/>
    <w:rsid w:val="003D230B"/>
    <w:rsid w:val="003D395A"/>
    <w:rsid w:val="003D69EA"/>
    <w:rsid w:val="003E22DD"/>
    <w:rsid w:val="003E425E"/>
    <w:rsid w:val="003F27AE"/>
    <w:rsid w:val="003F3503"/>
    <w:rsid w:val="003F4C54"/>
    <w:rsid w:val="003F6A83"/>
    <w:rsid w:val="003F7451"/>
    <w:rsid w:val="00403EB2"/>
    <w:rsid w:val="0040592E"/>
    <w:rsid w:val="00410DFC"/>
    <w:rsid w:val="00412A2A"/>
    <w:rsid w:val="00416D5E"/>
    <w:rsid w:val="004267AF"/>
    <w:rsid w:val="00426E4B"/>
    <w:rsid w:val="0043265A"/>
    <w:rsid w:val="00437668"/>
    <w:rsid w:val="00442D87"/>
    <w:rsid w:val="0044573C"/>
    <w:rsid w:val="004471EB"/>
    <w:rsid w:val="00452207"/>
    <w:rsid w:val="004534F4"/>
    <w:rsid w:val="0045718E"/>
    <w:rsid w:val="00457E62"/>
    <w:rsid w:val="00460481"/>
    <w:rsid w:val="004619F1"/>
    <w:rsid w:val="00465C7D"/>
    <w:rsid w:val="00466080"/>
    <w:rsid w:val="0047057C"/>
    <w:rsid w:val="0047137A"/>
    <w:rsid w:val="004732C6"/>
    <w:rsid w:val="00475533"/>
    <w:rsid w:val="00477544"/>
    <w:rsid w:val="0048006B"/>
    <w:rsid w:val="0048041C"/>
    <w:rsid w:val="00481939"/>
    <w:rsid w:val="00484159"/>
    <w:rsid w:val="004915B9"/>
    <w:rsid w:val="00493A01"/>
    <w:rsid w:val="0049427A"/>
    <w:rsid w:val="004951DB"/>
    <w:rsid w:val="004A02F6"/>
    <w:rsid w:val="004A0AA0"/>
    <w:rsid w:val="004A1E8E"/>
    <w:rsid w:val="004A4037"/>
    <w:rsid w:val="004A4A2C"/>
    <w:rsid w:val="004A6E83"/>
    <w:rsid w:val="004A71E0"/>
    <w:rsid w:val="004B00C8"/>
    <w:rsid w:val="004B193B"/>
    <w:rsid w:val="004B334C"/>
    <w:rsid w:val="004B49CC"/>
    <w:rsid w:val="004B505B"/>
    <w:rsid w:val="004B7E8B"/>
    <w:rsid w:val="004C0F68"/>
    <w:rsid w:val="004C1D93"/>
    <w:rsid w:val="004C6730"/>
    <w:rsid w:val="004D269D"/>
    <w:rsid w:val="004D3E79"/>
    <w:rsid w:val="004D59FA"/>
    <w:rsid w:val="004E202C"/>
    <w:rsid w:val="004F6EBD"/>
    <w:rsid w:val="00501550"/>
    <w:rsid w:val="00507F2A"/>
    <w:rsid w:val="00510D81"/>
    <w:rsid w:val="00512027"/>
    <w:rsid w:val="0051664D"/>
    <w:rsid w:val="0052225D"/>
    <w:rsid w:val="00524CFA"/>
    <w:rsid w:val="005264E7"/>
    <w:rsid w:val="00526544"/>
    <w:rsid w:val="00526B07"/>
    <w:rsid w:val="005355A8"/>
    <w:rsid w:val="00540885"/>
    <w:rsid w:val="00545A18"/>
    <w:rsid w:val="00550DCA"/>
    <w:rsid w:val="00554D06"/>
    <w:rsid w:val="0055544B"/>
    <w:rsid w:val="00556268"/>
    <w:rsid w:val="00563845"/>
    <w:rsid w:val="00563E9F"/>
    <w:rsid w:val="00567FD4"/>
    <w:rsid w:val="0057481B"/>
    <w:rsid w:val="00575F91"/>
    <w:rsid w:val="00576AA3"/>
    <w:rsid w:val="00583CF4"/>
    <w:rsid w:val="00584C40"/>
    <w:rsid w:val="00587236"/>
    <w:rsid w:val="005927D4"/>
    <w:rsid w:val="005934A4"/>
    <w:rsid w:val="005941F3"/>
    <w:rsid w:val="00595390"/>
    <w:rsid w:val="005973D9"/>
    <w:rsid w:val="005A0F16"/>
    <w:rsid w:val="005A1125"/>
    <w:rsid w:val="005A33D9"/>
    <w:rsid w:val="005A4B59"/>
    <w:rsid w:val="005B1722"/>
    <w:rsid w:val="005B4F09"/>
    <w:rsid w:val="005B5875"/>
    <w:rsid w:val="005B5993"/>
    <w:rsid w:val="005B67BA"/>
    <w:rsid w:val="005C046F"/>
    <w:rsid w:val="005C148C"/>
    <w:rsid w:val="005C5CD8"/>
    <w:rsid w:val="005C619F"/>
    <w:rsid w:val="005C66E7"/>
    <w:rsid w:val="005C6848"/>
    <w:rsid w:val="005D2F88"/>
    <w:rsid w:val="005E6ED5"/>
    <w:rsid w:val="005F115B"/>
    <w:rsid w:val="005F680C"/>
    <w:rsid w:val="00607CC4"/>
    <w:rsid w:val="0061163D"/>
    <w:rsid w:val="00611E9F"/>
    <w:rsid w:val="0061311F"/>
    <w:rsid w:val="00613972"/>
    <w:rsid w:val="00613C02"/>
    <w:rsid w:val="00616510"/>
    <w:rsid w:val="00617C96"/>
    <w:rsid w:val="00621171"/>
    <w:rsid w:val="00625A69"/>
    <w:rsid w:val="006271E2"/>
    <w:rsid w:val="006304D7"/>
    <w:rsid w:val="00633222"/>
    <w:rsid w:val="00636351"/>
    <w:rsid w:val="0064102C"/>
    <w:rsid w:val="0064291F"/>
    <w:rsid w:val="006537E3"/>
    <w:rsid w:val="0065514B"/>
    <w:rsid w:val="00656C83"/>
    <w:rsid w:val="00657BC5"/>
    <w:rsid w:val="006609D5"/>
    <w:rsid w:val="00664C6E"/>
    <w:rsid w:val="006662E7"/>
    <w:rsid w:val="00670BF8"/>
    <w:rsid w:val="00673760"/>
    <w:rsid w:val="006737F4"/>
    <w:rsid w:val="00681E6A"/>
    <w:rsid w:val="00682FC2"/>
    <w:rsid w:val="00684B50"/>
    <w:rsid w:val="00692960"/>
    <w:rsid w:val="006932EC"/>
    <w:rsid w:val="00693343"/>
    <w:rsid w:val="006954FE"/>
    <w:rsid w:val="00696A2F"/>
    <w:rsid w:val="00696B97"/>
    <w:rsid w:val="006A0A30"/>
    <w:rsid w:val="006A7905"/>
    <w:rsid w:val="006C3222"/>
    <w:rsid w:val="006C3AA9"/>
    <w:rsid w:val="006C56C5"/>
    <w:rsid w:val="006D4B12"/>
    <w:rsid w:val="006D6396"/>
    <w:rsid w:val="006D7FEA"/>
    <w:rsid w:val="006E1167"/>
    <w:rsid w:val="006E5A82"/>
    <w:rsid w:val="006F1EFA"/>
    <w:rsid w:val="006F2B7C"/>
    <w:rsid w:val="006F3295"/>
    <w:rsid w:val="007033ED"/>
    <w:rsid w:val="0070670E"/>
    <w:rsid w:val="00706F9B"/>
    <w:rsid w:val="007151B0"/>
    <w:rsid w:val="00715553"/>
    <w:rsid w:val="007177CD"/>
    <w:rsid w:val="00721DD4"/>
    <w:rsid w:val="007257ED"/>
    <w:rsid w:val="00725DA0"/>
    <w:rsid w:val="00726191"/>
    <w:rsid w:val="007301FB"/>
    <w:rsid w:val="007311A5"/>
    <w:rsid w:val="0073791C"/>
    <w:rsid w:val="00741963"/>
    <w:rsid w:val="007530A9"/>
    <w:rsid w:val="00756DC6"/>
    <w:rsid w:val="0076014C"/>
    <w:rsid w:val="00761EC9"/>
    <w:rsid w:val="007620CB"/>
    <w:rsid w:val="00766B5C"/>
    <w:rsid w:val="00770958"/>
    <w:rsid w:val="00771443"/>
    <w:rsid w:val="00776753"/>
    <w:rsid w:val="00776AD6"/>
    <w:rsid w:val="00776FD3"/>
    <w:rsid w:val="00783C2A"/>
    <w:rsid w:val="007875E5"/>
    <w:rsid w:val="0079016F"/>
    <w:rsid w:val="00790B94"/>
    <w:rsid w:val="00790EEB"/>
    <w:rsid w:val="00793516"/>
    <w:rsid w:val="00793811"/>
    <w:rsid w:val="0079543B"/>
    <w:rsid w:val="007955F0"/>
    <w:rsid w:val="00795EC1"/>
    <w:rsid w:val="007A0B23"/>
    <w:rsid w:val="007A5FFB"/>
    <w:rsid w:val="007B0B52"/>
    <w:rsid w:val="007B390E"/>
    <w:rsid w:val="007B4D66"/>
    <w:rsid w:val="007C5253"/>
    <w:rsid w:val="007D0EF8"/>
    <w:rsid w:val="007D1203"/>
    <w:rsid w:val="007D459C"/>
    <w:rsid w:val="007D60E5"/>
    <w:rsid w:val="007E49B0"/>
    <w:rsid w:val="007E4DE8"/>
    <w:rsid w:val="007E6832"/>
    <w:rsid w:val="007F544D"/>
    <w:rsid w:val="007F6971"/>
    <w:rsid w:val="00802E52"/>
    <w:rsid w:val="0080453A"/>
    <w:rsid w:val="008048F0"/>
    <w:rsid w:val="00817156"/>
    <w:rsid w:val="00837453"/>
    <w:rsid w:val="00845183"/>
    <w:rsid w:val="008468B9"/>
    <w:rsid w:val="00851027"/>
    <w:rsid w:val="0085287F"/>
    <w:rsid w:val="008573EA"/>
    <w:rsid w:val="00861C14"/>
    <w:rsid w:val="00866506"/>
    <w:rsid w:val="00870E68"/>
    <w:rsid w:val="008730DD"/>
    <w:rsid w:val="00873531"/>
    <w:rsid w:val="00874288"/>
    <w:rsid w:val="0087536B"/>
    <w:rsid w:val="008935C4"/>
    <w:rsid w:val="0089584D"/>
    <w:rsid w:val="008A2202"/>
    <w:rsid w:val="008A3333"/>
    <w:rsid w:val="008A58E2"/>
    <w:rsid w:val="008B1A97"/>
    <w:rsid w:val="008B4CF9"/>
    <w:rsid w:val="008C00D7"/>
    <w:rsid w:val="008C0ECF"/>
    <w:rsid w:val="008C2100"/>
    <w:rsid w:val="008C23EC"/>
    <w:rsid w:val="008C2E76"/>
    <w:rsid w:val="008C6CAC"/>
    <w:rsid w:val="008C7FE7"/>
    <w:rsid w:val="008D00E0"/>
    <w:rsid w:val="008D1014"/>
    <w:rsid w:val="008D17EB"/>
    <w:rsid w:val="008F2A52"/>
    <w:rsid w:val="008F474F"/>
    <w:rsid w:val="008F47F2"/>
    <w:rsid w:val="008F5915"/>
    <w:rsid w:val="008F6AB9"/>
    <w:rsid w:val="009000BD"/>
    <w:rsid w:val="00903519"/>
    <w:rsid w:val="009051F0"/>
    <w:rsid w:val="0090579F"/>
    <w:rsid w:val="0090747A"/>
    <w:rsid w:val="00912D45"/>
    <w:rsid w:val="00914CCE"/>
    <w:rsid w:val="00916F98"/>
    <w:rsid w:val="00917CB4"/>
    <w:rsid w:val="00923283"/>
    <w:rsid w:val="00924F07"/>
    <w:rsid w:val="00925CCB"/>
    <w:rsid w:val="0092680C"/>
    <w:rsid w:val="009308F0"/>
    <w:rsid w:val="009321D7"/>
    <w:rsid w:val="009334B8"/>
    <w:rsid w:val="00935BC3"/>
    <w:rsid w:val="00937A55"/>
    <w:rsid w:val="00937F6B"/>
    <w:rsid w:val="00942E83"/>
    <w:rsid w:val="00946312"/>
    <w:rsid w:val="00946A28"/>
    <w:rsid w:val="00947428"/>
    <w:rsid w:val="00951763"/>
    <w:rsid w:val="0095458B"/>
    <w:rsid w:val="00960413"/>
    <w:rsid w:val="00960456"/>
    <w:rsid w:val="00962F9D"/>
    <w:rsid w:val="009657B6"/>
    <w:rsid w:val="00965A22"/>
    <w:rsid w:val="00970222"/>
    <w:rsid w:val="0097061D"/>
    <w:rsid w:val="00972259"/>
    <w:rsid w:val="00974F33"/>
    <w:rsid w:val="00980748"/>
    <w:rsid w:val="0098299E"/>
    <w:rsid w:val="00983531"/>
    <w:rsid w:val="00994526"/>
    <w:rsid w:val="00997DF4"/>
    <w:rsid w:val="009A054F"/>
    <w:rsid w:val="009A0D0D"/>
    <w:rsid w:val="009A1F02"/>
    <w:rsid w:val="009A2182"/>
    <w:rsid w:val="009A54A3"/>
    <w:rsid w:val="009A7652"/>
    <w:rsid w:val="009A7CD9"/>
    <w:rsid w:val="009B0327"/>
    <w:rsid w:val="009B0D6E"/>
    <w:rsid w:val="009B2BBD"/>
    <w:rsid w:val="009B5BA6"/>
    <w:rsid w:val="009B62DD"/>
    <w:rsid w:val="009C1E80"/>
    <w:rsid w:val="009C21B3"/>
    <w:rsid w:val="009C32A8"/>
    <w:rsid w:val="009C4119"/>
    <w:rsid w:val="009C4B04"/>
    <w:rsid w:val="009D5AC1"/>
    <w:rsid w:val="009E3987"/>
    <w:rsid w:val="009F0304"/>
    <w:rsid w:val="009F429B"/>
    <w:rsid w:val="00A003B5"/>
    <w:rsid w:val="00A01C6A"/>
    <w:rsid w:val="00A01C6C"/>
    <w:rsid w:val="00A03CFF"/>
    <w:rsid w:val="00A06B9E"/>
    <w:rsid w:val="00A07979"/>
    <w:rsid w:val="00A130F2"/>
    <w:rsid w:val="00A15A77"/>
    <w:rsid w:val="00A15BEE"/>
    <w:rsid w:val="00A16DB5"/>
    <w:rsid w:val="00A21093"/>
    <w:rsid w:val="00A2316E"/>
    <w:rsid w:val="00A24445"/>
    <w:rsid w:val="00A2516A"/>
    <w:rsid w:val="00A2577C"/>
    <w:rsid w:val="00A26606"/>
    <w:rsid w:val="00A344BF"/>
    <w:rsid w:val="00A359FA"/>
    <w:rsid w:val="00A37B3B"/>
    <w:rsid w:val="00A42AE6"/>
    <w:rsid w:val="00A509DD"/>
    <w:rsid w:val="00A51295"/>
    <w:rsid w:val="00A52B4C"/>
    <w:rsid w:val="00A551F2"/>
    <w:rsid w:val="00A60286"/>
    <w:rsid w:val="00A614C3"/>
    <w:rsid w:val="00A66E68"/>
    <w:rsid w:val="00A706E4"/>
    <w:rsid w:val="00A73390"/>
    <w:rsid w:val="00A76DCC"/>
    <w:rsid w:val="00A82180"/>
    <w:rsid w:val="00A82C7F"/>
    <w:rsid w:val="00A8469B"/>
    <w:rsid w:val="00A863CF"/>
    <w:rsid w:val="00A9184A"/>
    <w:rsid w:val="00A96736"/>
    <w:rsid w:val="00A973BA"/>
    <w:rsid w:val="00AA4310"/>
    <w:rsid w:val="00AA67BC"/>
    <w:rsid w:val="00AB2709"/>
    <w:rsid w:val="00AB332E"/>
    <w:rsid w:val="00AB7C49"/>
    <w:rsid w:val="00AC4865"/>
    <w:rsid w:val="00AD59B0"/>
    <w:rsid w:val="00AE6B5A"/>
    <w:rsid w:val="00AF0342"/>
    <w:rsid w:val="00AF6584"/>
    <w:rsid w:val="00AF71D4"/>
    <w:rsid w:val="00AF7387"/>
    <w:rsid w:val="00B0077B"/>
    <w:rsid w:val="00B0535C"/>
    <w:rsid w:val="00B0571F"/>
    <w:rsid w:val="00B075DC"/>
    <w:rsid w:val="00B11461"/>
    <w:rsid w:val="00B11DAD"/>
    <w:rsid w:val="00B2244B"/>
    <w:rsid w:val="00B23E17"/>
    <w:rsid w:val="00B2692C"/>
    <w:rsid w:val="00B322A3"/>
    <w:rsid w:val="00B348FD"/>
    <w:rsid w:val="00B35465"/>
    <w:rsid w:val="00B37655"/>
    <w:rsid w:val="00B400CB"/>
    <w:rsid w:val="00B412DE"/>
    <w:rsid w:val="00B44C9A"/>
    <w:rsid w:val="00B46BB4"/>
    <w:rsid w:val="00B4702B"/>
    <w:rsid w:val="00B60BFD"/>
    <w:rsid w:val="00B6326A"/>
    <w:rsid w:val="00B6357F"/>
    <w:rsid w:val="00B6416C"/>
    <w:rsid w:val="00B77FC8"/>
    <w:rsid w:val="00B8158B"/>
    <w:rsid w:val="00B852FA"/>
    <w:rsid w:val="00B96633"/>
    <w:rsid w:val="00BA0161"/>
    <w:rsid w:val="00BA0CC8"/>
    <w:rsid w:val="00BA17C4"/>
    <w:rsid w:val="00BB15A3"/>
    <w:rsid w:val="00BB27AE"/>
    <w:rsid w:val="00BC0D2B"/>
    <w:rsid w:val="00BC0E55"/>
    <w:rsid w:val="00BD0934"/>
    <w:rsid w:val="00BD38DC"/>
    <w:rsid w:val="00BD4675"/>
    <w:rsid w:val="00BD4FD1"/>
    <w:rsid w:val="00BD5659"/>
    <w:rsid w:val="00BE631A"/>
    <w:rsid w:val="00BF6069"/>
    <w:rsid w:val="00BF6AC4"/>
    <w:rsid w:val="00BF70F6"/>
    <w:rsid w:val="00C001FE"/>
    <w:rsid w:val="00C0145C"/>
    <w:rsid w:val="00C0205C"/>
    <w:rsid w:val="00C02EC0"/>
    <w:rsid w:val="00C0420B"/>
    <w:rsid w:val="00C122DB"/>
    <w:rsid w:val="00C15F24"/>
    <w:rsid w:val="00C22944"/>
    <w:rsid w:val="00C25AD0"/>
    <w:rsid w:val="00C2701E"/>
    <w:rsid w:val="00C34760"/>
    <w:rsid w:val="00C36268"/>
    <w:rsid w:val="00C449CC"/>
    <w:rsid w:val="00C54221"/>
    <w:rsid w:val="00C572A0"/>
    <w:rsid w:val="00C57488"/>
    <w:rsid w:val="00C61B1A"/>
    <w:rsid w:val="00C630E6"/>
    <w:rsid w:val="00C70742"/>
    <w:rsid w:val="00C7081D"/>
    <w:rsid w:val="00C769BC"/>
    <w:rsid w:val="00C80341"/>
    <w:rsid w:val="00C82AC4"/>
    <w:rsid w:val="00C84126"/>
    <w:rsid w:val="00C86A41"/>
    <w:rsid w:val="00C86DB3"/>
    <w:rsid w:val="00C872E7"/>
    <w:rsid w:val="00C909D7"/>
    <w:rsid w:val="00C95932"/>
    <w:rsid w:val="00CA4208"/>
    <w:rsid w:val="00CA6B66"/>
    <w:rsid w:val="00CA7D59"/>
    <w:rsid w:val="00CA7E2B"/>
    <w:rsid w:val="00CA7EEC"/>
    <w:rsid w:val="00CB04C1"/>
    <w:rsid w:val="00CB19A1"/>
    <w:rsid w:val="00CB3A34"/>
    <w:rsid w:val="00CC6805"/>
    <w:rsid w:val="00CD026E"/>
    <w:rsid w:val="00CD07A0"/>
    <w:rsid w:val="00CD24E9"/>
    <w:rsid w:val="00CE02D2"/>
    <w:rsid w:val="00CE074A"/>
    <w:rsid w:val="00CE4D8B"/>
    <w:rsid w:val="00CE626B"/>
    <w:rsid w:val="00CE7B06"/>
    <w:rsid w:val="00CF022A"/>
    <w:rsid w:val="00CF160F"/>
    <w:rsid w:val="00CF515A"/>
    <w:rsid w:val="00CF560E"/>
    <w:rsid w:val="00D11C81"/>
    <w:rsid w:val="00D14F73"/>
    <w:rsid w:val="00D23660"/>
    <w:rsid w:val="00D25C55"/>
    <w:rsid w:val="00D326D2"/>
    <w:rsid w:val="00D34072"/>
    <w:rsid w:val="00D34B44"/>
    <w:rsid w:val="00D36B40"/>
    <w:rsid w:val="00D43469"/>
    <w:rsid w:val="00D45734"/>
    <w:rsid w:val="00D45EC2"/>
    <w:rsid w:val="00D46397"/>
    <w:rsid w:val="00D47C90"/>
    <w:rsid w:val="00D5004B"/>
    <w:rsid w:val="00D51F7A"/>
    <w:rsid w:val="00D5306A"/>
    <w:rsid w:val="00D54CF9"/>
    <w:rsid w:val="00D56A8B"/>
    <w:rsid w:val="00D57910"/>
    <w:rsid w:val="00D60877"/>
    <w:rsid w:val="00D65226"/>
    <w:rsid w:val="00D710EF"/>
    <w:rsid w:val="00D71956"/>
    <w:rsid w:val="00D7708E"/>
    <w:rsid w:val="00D81BB2"/>
    <w:rsid w:val="00D8415A"/>
    <w:rsid w:val="00D847B3"/>
    <w:rsid w:val="00D85473"/>
    <w:rsid w:val="00D86743"/>
    <w:rsid w:val="00D92727"/>
    <w:rsid w:val="00D93AE9"/>
    <w:rsid w:val="00DA58B2"/>
    <w:rsid w:val="00DA5BE1"/>
    <w:rsid w:val="00DA77E8"/>
    <w:rsid w:val="00DB1E03"/>
    <w:rsid w:val="00DB507D"/>
    <w:rsid w:val="00DB5153"/>
    <w:rsid w:val="00DB6B39"/>
    <w:rsid w:val="00DC03F4"/>
    <w:rsid w:val="00DC131D"/>
    <w:rsid w:val="00DC32B0"/>
    <w:rsid w:val="00DC727B"/>
    <w:rsid w:val="00DD6E53"/>
    <w:rsid w:val="00DE01BC"/>
    <w:rsid w:val="00DE2925"/>
    <w:rsid w:val="00DE31E3"/>
    <w:rsid w:val="00DE6601"/>
    <w:rsid w:val="00DF1C1B"/>
    <w:rsid w:val="00DF66BA"/>
    <w:rsid w:val="00E0091F"/>
    <w:rsid w:val="00E02FCE"/>
    <w:rsid w:val="00E03DB6"/>
    <w:rsid w:val="00E06E27"/>
    <w:rsid w:val="00E07369"/>
    <w:rsid w:val="00E12FB1"/>
    <w:rsid w:val="00E2116F"/>
    <w:rsid w:val="00E21A33"/>
    <w:rsid w:val="00E22141"/>
    <w:rsid w:val="00E30601"/>
    <w:rsid w:val="00E30606"/>
    <w:rsid w:val="00E30A0A"/>
    <w:rsid w:val="00E34199"/>
    <w:rsid w:val="00E353AB"/>
    <w:rsid w:val="00E3576E"/>
    <w:rsid w:val="00E35BD8"/>
    <w:rsid w:val="00E41F1D"/>
    <w:rsid w:val="00E46E5F"/>
    <w:rsid w:val="00E471E5"/>
    <w:rsid w:val="00E53F1A"/>
    <w:rsid w:val="00E61635"/>
    <w:rsid w:val="00E62923"/>
    <w:rsid w:val="00E64F58"/>
    <w:rsid w:val="00E65476"/>
    <w:rsid w:val="00E66626"/>
    <w:rsid w:val="00E67E66"/>
    <w:rsid w:val="00E80DF3"/>
    <w:rsid w:val="00E81793"/>
    <w:rsid w:val="00E8277A"/>
    <w:rsid w:val="00E95C39"/>
    <w:rsid w:val="00EA0F28"/>
    <w:rsid w:val="00EB3526"/>
    <w:rsid w:val="00EB3D06"/>
    <w:rsid w:val="00EB738D"/>
    <w:rsid w:val="00EC2F4D"/>
    <w:rsid w:val="00EC35BC"/>
    <w:rsid w:val="00EC640C"/>
    <w:rsid w:val="00ED0E44"/>
    <w:rsid w:val="00ED10A1"/>
    <w:rsid w:val="00ED3837"/>
    <w:rsid w:val="00ED64DA"/>
    <w:rsid w:val="00EE1619"/>
    <w:rsid w:val="00EF0510"/>
    <w:rsid w:val="00EF1883"/>
    <w:rsid w:val="00EF2B29"/>
    <w:rsid w:val="00EF3305"/>
    <w:rsid w:val="00EF336A"/>
    <w:rsid w:val="00EF75F2"/>
    <w:rsid w:val="00F016CD"/>
    <w:rsid w:val="00F02368"/>
    <w:rsid w:val="00F040DA"/>
    <w:rsid w:val="00F0423A"/>
    <w:rsid w:val="00F04525"/>
    <w:rsid w:val="00F10910"/>
    <w:rsid w:val="00F109AF"/>
    <w:rsid w:val="00F1582E"/>
    <w:rsid w:val="00F177B7"/>
    <w:rsid w:val="00F274C7"/>
    <w:rsid w:val="00F27929"/>
    <w:rsid w:val="00F31772"/>
    <w:rsid w:val="00F31955"/>
    <w:rsid w:val="00F34BF4"/>
    <w:rsid w:val="00F36146"/>
    <w:rsid w:val="00F47CEE"/>
    <w:rsid w:val="00F47F49"/>
    <w:rsid w:val="00F52E2A"/>
    <w:rsid w:val="00F53610"/>
    <w:rsid w:val="00F53911"/>
    <w:rsid w:val="00F53F1E"/>
    <w:rsid w:val="00F63143"/>
    <w:rsid w:val="00F663AE"/>
    <w:rsid w:val="00F73EA4"/>
    <w:rsid w:val="00F772BF"/>
    <w:rsid w:val="00F81317"/>
    <w:rsid w:val="00F85CAB"/>
    <w:rsid w:val="00F85D64"/>
    <w:rsid w:val="00F86F30"/>
    <w:rsid w:val="00F94CFF"/>
    <w:rsid w:val="00F9666F"/>
    <w:rsid w:val="00FA235A"/>
    <w:rsid w:val="00FA4DED"/>
    <w:rsid w:val="00FB580A"/>
    <w:rsid w:val="00FB6479"/>
    <w:rsid w:val="00FB6FF4"/>
    <w:rsid w:val="00FB7F12"/>
    <w:rsid w:val="00FC0E68"/>
    <w:rsid w:val="00FC1B89"/>
    <w:rsid w:val="00FC3038"/>
    <w:rsid w:val="00FC5341"/>
    <w:rsid w:val="00FD1C08"/>
    <w:rsid w:val="00FD3387"/>
    <w:rsid w:val="00FD3F76"/>
    <w:rsid w:val="00FE0CD4"/>
    <w:rsid w:val="00FE263C"/>
    <w:rsid w:val="00FE3DB6"/>
    <w:rsid w:val="00FE4821"/>
    <w:rsid w:val="00FE4B75"/>
    <w:rsid w:val="00FE6030"/>
    <w:rsid w:val="00FE64D6"/>
    <w:rsid w:val="00FF2E71"/>
    <w:rsid w:val="00FF3666"/>
    <w:rsid w:val="00FF6690"/>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E3D54"/>
  <w15:docId w15:val="{00FB9E52-AF37-422C-98BA-AF029AD5F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476"/>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D86743"/>
    <w:pPr>
      <w:keepNext/>
      <w:spacing w:before="240" w:after="60" w:line="276" w:lineRule="auto"/>
      <w:outlineLvl w:val="0"/>
    </w:pPr>
    <w:rPr>
      <w:rFonts w:ascii="Cambria" w:eastAsiaTheme="minorEastAsia" w:hAnsi="Cambria" w:cstheme="minorBidi"/>
      <w:b/>
      <w:bCs/>
      <w:kern w:val="32"/>
      <w:sz w:val="32"/>
      <w:szCs w:val="32"/>
    </w:rPr>
  </w:style>
  <w:style w:type="paragraph" w:styleId="Titre3">
    <w:name w:val="heading 3"/>
    <w:basedOn w:val="Normal"/>
    <w:link w:val="Titre3Car"/>
    <w:uiPriority w:val="9"/>
    <w:qFormat/>
    <w:rsid w:val="00C909D7"/>
    <w:pPr>
      <w:spacing w:before="100" w:beforeAutospacing="1" w:after="100" w:afterAutospacing="1" w:line="276" w:lineRule="auto"/>
      <w:outlineLvl w:val="2"/>
    </w:pPr>
    <w:rPr>
      <w:rFonts w:asciiTheme="minorHAnsi" w:eastAsiaTheme="minorEastAsia" w:hAnsiTheme="minorHAnsi" w:cstheme="minorBidi"/>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next w:val="Normal"/>
    <w:qFormat/>
    <w:rsid w:val="00CE4D8B"/>
    <w:pPr>
      <w:spacing w:after="200" w:line="276" w:lineRule="auto"/>
      <w:jc w:val="center"/>
    </w:pPr>
    <w:rPr>
      <w:rFonts w:ascii="Comic Sans MS" w:eastAsiaTheme="minorEastAsia" w:hAnsi="Comic Sans MS" w:cstheme="minorBidi"/>
      <w:b/>
      <w:bCs/>
      <w:iCs/>
      <w:sz w:val="28"/>
      <w:szCs w:val="20"/>
    </w:rPr>
  </w:style>
  <w:style w:type="paragraph" w:styleId="Paragraphedeliste">
    <w:name w:val="List Paragraph"/>
    <w:basedOn w:val="Normal"/>
    <w:uiPriority w:val="34"/>
    <w:qFormat/>
    <w:rsid w:val="00131E5A"/>
    <w:pPr>
      <w:spacing w:after="200" w:line="276" w:lineRule="auto"/>
      <w:ind w:left="720"/>
      <w:contextualSpacing/>
    </w:pPr>
    <w:rPr>
      <w:rFonts w:asciiTheme="minorHAnsi" w:eastAsiaTheme="minorEastAsia" w:hAnsiTheme="minorHAnsi" w:cstheme="minorBidi"/>
      <w:sz w:val="22"/>
      <w:szCs w:val="22"/>
    </w:rPr>
  </w:style>
  <w:style w:type="paragraph" w:styleId="En-tte">
    <w:name w:val="header"/>
    <w:basedOn w:val="Normal"/>
    <w:link w:val="En-tteCar"/>
    <w:uiPriority w:val="99"/>
    <w:unhideWhenUsed/>
    <w:rsid w:val="00A863CF"/>
    <w:pPr>
      <w:tabs>
        <w:tab w:val="center" w:pos="4536"/>
        <w:tab w:val="right" w:pos="9072"/>
      </w:tabs>
      <w:spacing w:after="200" w:line="276" w:lineRule="auto"/>
    </w:pPr>
    <w:rPr>
      <w:rFonts w:asciiTheme="minorHAnsi" w:eastAsiaTheme="minorEastAsia" w:hAnsiTheme="minorHAnsi" w:cstheme="minorBidi"/>
      <w:sz w:val="22"/>
      <w:szCs w:val="22"/>
    </w:rPr>
  </w:style>
  <w:style w:type="character" w:customStyle="1" w:styleId="En-tteCar">
    <w:name w:val="En-tête Car"/>
    <w:basedOn w:val="Policepardfaut"/>
    <w:link w:val="En-tte"/>
    <w:uiPriority w:val="99"/>
    <w:rsid w:val="00A863CF"/>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863CF"/>
    <w:pPr>
      <w:tabs>
        <w:tab w:val="center" w:pos="4536"/>
        <w:tab w:val="right" w:pos="9072"/>
      </w:tabs>
      <w:spacing w:after="200" w:line="276" w:lineRule="auto"/>
    </w:pPr>
    <w:rPr>
      <w:rFonts w:asciiTheme="minorHAnsi" w:eastAsiaTheme="minorEastAsia" w:hAnsiTheme="minorHAnsi" w:cstheme="minorBidi"/>
      <w:sz w:val="22"/>
      <w:szCs w:val="22"/>
    </w:rPr>
  </w:style>
  <w:style w:type="character" w:customStyle="1" w:styleId="PieddepageCar">
    <w:name w:val="Pied de page Car"/>
    <w:basedOn w:val="Policepardfaut"/>
    <w:link w:val="Pieddepage"/>
    <w:uiPriority w:val="99"/>
    <w:rsid w:val="00A863CF"/>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DF66BA"/>
    <w:pPr>
      <w:spacing w:after="200" w:line="276" w:lineRule="auto"/>
    </w:pPr>
    <w:rPr>
      <w:rFonts w:ascii="Tahoma" w:eastAsiaTheme="minorEastAsia" w:hAnsi="Tahoma" w:cs="Tahoma"/>
      <w:sz w:val="16"/>
      <w:szCs w:val="16"/>
    </w:rPr>
  </w:style>
  <w:style w:type="character" w:customStyle="1" w:styleId="TextedebullesCar">
    <w:name w:val="Texte de bulles Car"/>
    <w:basedOn w:val="Policepardfaut"/>
    <w:link w:val="Textedebulles"/>
    <w:uiPriority w:val="99"/>
    <w:semiHidden/>
    <w:rsid w:val="00DF66BA"/>
    <w:rPr>
      <w:rFonts w:ascii="Tahoma" w:eastAsia="Times New Roman" w:hAnsi="Tahoma" w:cs="Tahoma"/>
      <w:sz w:val="16"/>
      <w:szCs w:val="16"/>
      <w:lang w:eastAsia="fr-FR"/>
    </w:rPr>
  </w:style>
  <w:style w:type="table" w:styleId="Grilledutableau">
    <w:name w:val="Table Grid"/>
    <w:basedOn w:val="TableauNormal"/>
    <w:uiPriority w:val="59"/>
    <w:unhideWhenUsed/>
    <w:rsid w:val="0090351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re1Car">
    <w:name w:val="Titre 1 Car"/>
    <w:basedOn w:val="Policepardfaut"/>
    <w:link w:val="Titre1"/>
    <w:rsid w:val="00D86743"/>
    <w:rPr>
      <w:rFonts w:ascii="Cambria" w:eastAsia="Times New Roman" w:hAnsi="Cambria" w:cs="Times New Roman"/>
      <w:b/>
      <w:bCs/>
      <w:kern w:val="32"/>
      <w:sz w:val="32"/>
      <w:szCs w:val="32"/>
      <w:lang w:eastAsia="fr-FR"/>
    </w:rPr>
  </w:style>
  <w:style w:type="paragraph" w:customStyle="1" w:styleId="NormalPar">
    <w:name w:val="NormalPar"/>
    <w:rsid w:val="00437668"/>
    <w:pPr>
      <w:autoSpaceDE w:val="0"/>
      <w:autoSpaceDN w:val="0"/>
      <w:bidi/>
      <w:adjustRightInd w:val="0"/>
      <w:spacing w:after="0" w:line="240" w:lineRule="auto"/>
      <w:jc w:val="right"/>
    </w:pPr>
    <w:rPr>
      <w:rFonts w:ascii="Malik Lt BT" w:eastAsia="Times New Roman" w:hAnsi="Malik Lt BT" w:cs="Times New Roman"/>
      <w:sz w:val="24"/>
      <w:szCs w:val="24"/>
      <w:lang w:eastAsia="fr-FR"/>
    </w:rPr>
  </w:style>
  <w:style w:type="character" w:styleId="Lienhypertexte">
    <w:name w:val="Hyperlink"/>
    <w:basedOn w:val="Policepardfaut"/>
    <w:rsid w:val="00437668"/>
    <w:rPr>
      <w:color w:val="0000FF"/>
      <w:u w:val="single"/>
    </w:rPr>
  </w:style>
  <w:style w:type="character" w:styleId="Textedelespacerserv">
    <w:name w:val="Placeholder Text"/>
    <w:basedOn w:val="Policepardfaut"/>
    <w:uiPriority w:val="99"/>
    <w:semiHidden/>
    <w:rsid w:val="00437668"/>
    <w:rPr>
      <w:color w:val="808080"/>
    </w:rPr>
  </w:style>
  <w:style w:type="character" w:customStyle="1" w:styleId="st">
    <w:name w:val="st"/>
    <w:basedOn w:val="Policepardfaut"/>
    <w:rsid w:val="00437668"/>
  </w:style>
  <w:style w:type="table" w:styleId="Grillemoyenne1-Accent3">
    <w:name w:val="Medium Grid 1 Accent 3"/>
    <w:basedOn w:val="TableauNormal"/>
    <w:uiPriority w:val="67"/>
    <w:rsid w:val="00437668"/>
    <w:pPr>
      <w:spacing w:after="0" w:line="240" w:lineRule="auto"/>
    </w:pPr>
    <w:rPr>
      <w:rFonts w:eastAsiaTheme="minorEastAsia"/>
      <w:lang w:eastAsia="fr-FR"/>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2-Accent4">
    <w:name w:val="Medium Grid 2 Accent 4"/>
    <w:basedOn w:val="TableauNormal"/>
    <w:uiPriority w:val="68"/>
    <w:rsid w:val="00437668"/>
    <w:pPr>
      <w:spacing w:after="0" w:line="240" w:lineRule="auto"/>
    </w:pPr>
    <w:rPr>
      <w:rFonts w:asciiTheme="majorHAnsi" w:eastAsiaTheme="majorEastAsia" w:hAnsiTheme="majorHAnsi" w:cstheme="majorBidi"/>
      <w:color w:val="000000" w:themeColor="text1"/>
      <w:lang w:eastAsia="fr-F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claire">
    <w:name w:val="Light Grid"/>
    <w:basedOn w:val="TableauNormal"/>
    <w:uiPriority w:val="62"/>
    <w:rsid w:val="00437668"/>
    <w:pPr>
      <w:spacing w:after="0" w:line="240" w:lineRule="auto"/>
    </w:pPr>
    <w:rPr>
      <w:rFonts w:eastAsiaTheme="minorEastAsia"/>
      <w:lang w:eastAsia="fr-F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Titre3Car">
    <w:name w:val="Titre 3 Car"/>
    <w:basedOn w:val="Policepardfaut"/>
    <w:link w:val="Titre3"/>
    <w:uiPriority w:val="9"/>
    <w:rsid w:val="00C909D7"/>
    <w:rPr>
      <w:rFonts w:ascii="Times New Roman" w:eastAsia="Times New Roman" w:hAnsi="Times New Roman" w:cs="Times New Roman"/>
      <w:b/>
      <w:bCs/>
      <w:sz w:val="27"/>
      <w:szCs w:val="27"/>
      <w:lang w:eastAsia="fr-FR"/>
    </w:rPr>
  </w:style>
  <w:style w:type="character" w:customStyle="1" w:styleId="tgc">
    <w:name w:val="_tgc"/>
    <w:basedOn w:val="Policepardfaut"/>
    <w:rsid w:val="00C909D7"/>
  </w:style>
  <w:style w:type="paragraph" w:styleId="NormalWeb">
    <w:name w:val="Normal (Web)"/>
    <w:basedOn w:val="Normal"/>
    <w:uiPriority w:val="99"/>
    <w:unhideWhenUsed/>
    <w:rsid w:val="00656C83"/>
    <w:pPr>
      <w:spacing w:before="100" w:beforeAutospacing="1" w:after="100" w:afterAutospacing="1"/>
    </w:pPr>
    <w:rPr>
      <w:lang w:val="en-US" w:eastAsia="en-US"/>
    </w:rPr>
  </w:style>
  <w:style w:type="character" w:styleId="Mentionnonrsolue">
    <w:name w:val="Unresolved Mention"/>
    <w:basedOn w:val="Policepardfaut"/>
    <w:uiPriority w:val="99"/>
    <w:semiHidden/>
    <w:unhideWhenUsed/>
    <w:rsid w:val="00D34B44"/>
    <w:rPr>
      <w:color w:val="605E5C"/>
      <w:shd w:val="clear" w:color="auto" w:fill="E1DFDD"/>
    </w:rPr>
  </w:style>
  <w:style w:type="character" w:styleId="Marquedecommentaire">
    <w:name w:val="annotation reference"/>
    <w:basedOn w:val="Policepardfaut"/>
    <w:uiPriority w:val="99"/>
    <w:semiHidden/>
    <w:unhideWhenUsed/>
    <w:rsid w:val="000513E8"/>
    <w:rPr>
      <w:sz w:val="16"/>
      <w:szCs w:val="16"/>
    </w:rPr>
  </w:style>
  <w:style w:type="paragraph" w:styleId="Commentaire">
    <w:name w:val="annotation text"/>
    <w:basedOn w:val="Normal"/>
    <w:link w:val="CommentaireCar"/>
    <w:uiPriority w:val="99"/>
    <w:semiHidden/>
    <w:unhideWhenUsed/>
    <w:rsid w:val="000513E8"/>
    <w:pPr>
      <w:spacing w:after="160"/>
    </w:pPr>
    <w:rPr>
      <w:rFonts w:asciiTheme="minorHAnsi" w:eastAsiaTheme="minorEastAsia" w:hAnsiTheme="minorHAnsi" w:cstheme="minorBidi"/>
      <w:sz w:val="20"/>
      <w:szCs w:val="20"/>
    </w:rPr>
  </w:style>
  <w:style w:type="character" w:customStyle="1" w:styleId="CommentaireCar">
    <w:name w:val="Commentaire Car"/>
    <w:basedOn w:val="Policepardfaut"/>
    <w:link w:val="Commentaire"/>
    <w:uiPriority w:val="99"/>
    <w:semiHidden/>
    <w:rsid w:val="000513E8"/>
    <w:rPr>
      <w:rFonts w:eastAsiaTheme="minorEastAsia"/>
      <w:sz w:val="20"/>
      <w:szCs w:val="20"/>
      <w:lang w:eastAsia="fr-FR"/>
    </w:rPr>
  </w:style>
  <w:style w:type="character" w:styleId="lev">
    <w:name w:val="Strong"/>
    <w:basedOn w:val="Policepardfaut"/>
    <w:uiPriority w:val="22"/>
    <w:qFormat/>
    <w:rsid w:val="00D45E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0278">
      <w:bodyDiv w:val="1"/>
      <w:marLeft w:val="0"/>
      <w:marRight w:val="0"/>
      <w:marTop w:val="0"/>
      <w:marBottom w:val="0"/>
      <w:divBdr>
        <w:top w:val="none" w:sz="0" w:space="0" w:color="auto"/>
        <w:left w:val="none" w:sz="0" w:space="0" w:color="auto"/>
        <w:bottom w:val="none" w:sz="0" w:space="0" w:color="auto"/>
        <w:right w:val="none" w:sz="0" w:space="0" w:color="auto"/>
      </w:divBdr>
    </w:div>
    <w:div w:id="45764777">
      <w:bodyDiv w:val="1"/>
      <w:marLeft w:val="0"/>
      <w:marRight w:val="0"/>
      <w:marTop w:val="0"/>
      <w:marBottom w:val="0"/>
      <w:divBdr>
        <w:top w:val="none" w:sz="0" w:space="0" w:color="auto"/>
        <w:left w:val="none" w:sz="0" w:space="0" w:color="auto"/>
        <w:bottom w:val="none" w:sz="0" w:space="0" w:color="auto"/>
        <w:right w:val="none" w:sz="0" w:space="0" w:color="auto"/>
      </w:divBdr>
    </w:div>
    <w:div w:id="47800130">
      <w:bodyDiv w:val="1"/>
      <w:marLeft w:val="0"/>
      <w:marRight w:val="0"/>
      <w:marTop w:val="0"/>
      <w:marBottom w:val="0"/>
      <w:divBdr>
        <w:top w:val="none" w:sz="0" w:space="0" w:color="auto"/>
        <w:left w:val="none" w:sz="0" w:space="0" w:color="auto"/>
        <w:bottom w:val="none" w:sz="0" w:space="0" w:color="auto"/>
        <w:right w:val="none" w:sz="0" w:space="0" w:color="auto"/>
      </w:divBdr>
    </w:div>
    <w:div w:id="262078907">
      <w:bodyDiv w:val="1"/>
      <w:marLeft w:val="0"/>
      <w:marRight w:val="0"/>
      <w:marTop w:val="0"/>
      <w:marBottom w:val="0"/>
      <w:divBdr>
        <w:top w:val="none" w:sz="0" w:space="0" w:color="auto"/>
        <w:left w:val="none" w:sz="0" w:space="0" w:color="auto"/>
        <w:bottom w:val="none" w:sz="0" w:space="0" w:color="auto"/>
        <w:right w:val="none" w:sz="0" w:space="0" w:color="auto"/>
      </w:divBdr>
    </w:div>
    <w:div w:id="465661218">
      <w:bodyDiv w:val="1"/>
      <w:marLeft w:val="0"/>
      <w:marRight w:val="0"/>
      <w:marTop w:val="0"/>
      <w:marBottom w:val="0"/>
      <w:divBdr>
        <w:top w:val="none" w:sz="0" w:space="0" w:color="auto"/>
        <w:left w:val="none" w:sz="0" w:space="0" w:color="auto"/>
        <w:bottom w:val="none" w:sz="0" w:space="0" w:color="auto"/>
        <w:right w:val="none" w:sz="0" w:space="0" w:color="auto"/>
      </w:divBdr>
    </w:div>
    <w:div w:id="712848121">
      <w:bodyDiv w:val="1"/>
      <w:marLeft w:val="0"/>
      <w:marRight w:val="0"/>
      <w:marTop w:val="0"/>
      <w:marBottom w:val="0"/>
      <w:divBdr>
        <w:top w:val="none" w:sz="0" w:space="0" w:color="auto"/>
        <w:left w:val="none" w:sz="0" w:space="0" w:color="auto"/>
        <w:bottom w:val="none" w:sz="0" w:space="0" w:color="auto"/>
        <w:right w:val="none" w:sz="0" w:space="0" w:color="auto"/>
      </w:divBdr>
    </w:div>
    <w:div w:id="723992031">
      <w:bodyDiv w:val="1"/>
      <w:marLeft w:val="0"/>
      <w:marRight w:val="0"/>
      <w:marTop w:val="0"/>
      <w:marBottom w:val="0"/>
      <w:divBdr>
        <w:top w:val="none" w:sz="0" w:space="0" w:color="auto"/>
        <w:left w:val="none" w:sz="0" w:space="0" w:color="auto"/>
        <w:bottom w:val="none" w:sz="0" w:space="0" w:color="auto"/>
        <w:right w:val="none" w:sz="0" w:space="0" w:color="auto"/>
      </w:divBdr>
    </w:div>
    <w:div w:id="772284832">
      <w:bodyDiv w:val="1"/>
      <w:marLeft w:val="0"/>
      <w:marRight w:val="0"/>
      <w:marTop w:val="0"/>
      <w:marBottom w:val="0"/>
      <w:divBdr>
        <w:top w:val="none" w:sz="0" w:space="0" w:color="auto"/>
        <w:left w:val="none" w:sz="0" w:space="0" w:color="auto"/>
        <w:bottom w:val="none" w:sz="0" w:space="0" w:color="auto"/>
        <w:right w:val="none" w:sz="0" w:space="0" w:color="auto"/>
      </w:divBdr>
    </w:div>
    <w:div w:id="797332684">
      <w:bodyDiv w:val="1"/>
      <w:marLeft w:val="0"/>
      <w:marRight w:val="0"/>
      <w:marTop w:val="0"/>
      <w:marBottom w:val="0"/>
      <w:divBdr>
        <w:top w:val="none" w:sz="0" w:space="0" w:color="auto"/>
        <w:left w:val="none" w:sz="0" w:space="0" w:color="auto"/>
        <w:bottom w:val="none" w:sz="0" w:space="0" w:color="auto"/>
        <w:right w:val="none" w:sz="0" w:space="0" w:color="auto"/>
      </w:divBdr>
    </w:div>
    <w:div w:id="827402536">
      <w:bodyDiv w:val="1"/>
      <w:marLeft w:val="0"/>
      <w:marRight w:val="0"/>
      <w:marTop w:val="0"/>
      <w:marBottom w:val="0"/>
      <w:divBdr>
        <w:top w:val="none" w:sz="0" w:space="0" w:color="auto"/>
        <w:left w:val="none" w:sz="0" w:space="0" w:color="auto"/>
        <w:bottom w:val="none" w:sz="0" w:space="0" w:color="auto"/>
        <w:right w:val="none" w:sz="0" w:space="0" w:color="auto"/>
      </w:divBdr>
    </w:div>
    <w:div w:id="900748893">
      <w:bodyDiv w:val="1"/>
      <w:marLeft w:val="0"/>
      <w:marRight w:val="0"/>
      <w:marTop w:val="0"/>
      <w:marBottom w:val="0"/>
      <w:divBdr>
        <w:top w:val="none" w:sz="0" w:space="0" w:color="auto"/>
        <w:left w:val="none" w:sz="0" w:space="0" w:color="auto"/>
        <w:bottom w:val="none" w:sz="0" w:space="0" w:color="auto"/>
        <w:right w:val="none" w:sz="0" w:space="0" w:color="auto"/>
      </w:divBdr>
    </w:div>
    <w:div w:id="971865481">
      <w:bodyDiv w:val="1"/>
      <w:marLeft w:val="0"/>
      <w:marRight w:val="0"/>
      <w:marTop w:val="0"/>
      <w:marBottom w:val="0"/>
      <w:divBdr>
        <w:top w:val="none" w:sz="0" w:space="0" w:color="auto"/>
        <w:left w:val="none" w:sz="0" w:space="0" w:color="auto"/>
        <w:bottom w:val="none" w:sz="0" w:space="0" w:color="auto"/>
        <w:right w:val="none" w:sz="0" w:space="0" w:color="auto"/>
      </w:divBdr>
    </w:div>
    <w:div w:id="1220477364">
      <w:bodyDiv w:val="1"/>
      <w:marLeft w:val="0"/>
      <w:marRight w:val="0"/>
      <w:marTop w:val="0"/>
      <w:marBottom w:val="0"/>
      <w:divBdr>
        <w:top w:val="none" w:sz="0" w:space="0" w:color="auto"/>
        <w:left w:val="none" w:sz="0" w:space="0" w:color="auto"/>
        <w:bottom w:val="none" w:sz="0" w:space="0" w:color="auto"/>
        <w:right w:val="none" w:sz="0" w:space="0" w:color="auto"/>
      </w:divBdr>
    </w:div>
    <w:div w:id="1240677115">
      <w:bodyDiv w:val="1"/>
      <w:marLeft w:val="0"/>
      <w:marRight w:val="0"/>
      <w:marTop w:val="0"/>
      <w:marBottom w:val="0"/>
      <w:divBdr>
        <w:top w:val="none" w:sz="0" w:space="0" w:color="auto"/>
        <w:left w:val="none" w:sz="0" w:space="0" w:color="auto"/>
        <w:bottom w:val="none" w:sz="0" w:space="0" w:color="auto"/>
        <w:right w:val="none" w:sz="0" w:space="0" w:color="auto"/>
      </w:divBdr>
    </w:div>
    <w:div w:id="1301612992">
      <w:bodyDiv w:val="1"/>
      <w:marLeft w:val="0"/>
      <w:marRight w:val="0"/>
      <w:marTop w:val="0"/>
      <w:marBottom w:val="0"/>
      <w:divBdr>
        <w:top w:val="none" w:sz="0" w:space="0" w:color="auto"/>
        <w:left w:val="none" w:sz="0" w:space="0" w:color="auto"/>
        <w:bottom w:val="none" w:sz="0" w:space="0" w:color="auto"/>
        <w:right w:val="none" w:sz="0" w:space="0" w:color="auto"/>
      </w:divBdr>
    </w:div>
    <w:div w:id="1310793670">
      <w:bodyDiv w:val="1"/>
      <w:marLeft w:val="0"/>
      <w:marRight w:val="0"/>
      <w:marTop w:val="0"/>
      <w:marBottom w:val="0"/>
      <w:divBdr>
        <w:top w:val="none" w:sz="0" w:space="0" w:color="auto"/>
        <w:left w:val="none" w:sz="0" w:space="0" w:color="auto"/>
        <w:bottom w:val="none" w:sz="0" w:space="0" w:color="auto"/>
        <w:right w:val="none" w:sz="0" w:space="0" w:color="auto"/>
      </w:divBdr>
    </w:div>
    <w:div w:id="1346396447">
      <w:bodyDiv w:val="1"/>
      <w:marLeft w:val="0"/>
      <w:marRight w:val="0"/>
      <w:marTop w:val="0"/>
      <w:marBottom w:val="0"/>
      <w:divBdr>
        <w:top w:val="none" w:sz="0" w:space="0" w:color="auto"/>
        <w:left w:val="none" w:sz="0" w:space="0" w:color="auto"/>
        <w:bottom w:val="none" w:sz="0" w:space="0" w:color="auto"/>
        <w:right w:val="none" w:sz="0" w:space="0" w:color="auto"/>
      </w:divBdr>
    </w:div>
    <w:div w:id="1368487253">
      <w:bodyDiv w:val="1"/>
      <w:marLeft w:val="0"/>
      <w:marRight w:val="0"/>
      <w:marTop w:val="0"/>
      <w:marBottom w:val="0"/>
      <w:divBdr>
        <w:top w:val="none" w:sz="0" w:space="0" w:color="auto"/>
        <w:left w:val="none" w:sz="0" w:space="0" w:color="auto"/>
        <w:bottom w:val="none" w:sz="0" w:space="0" w:color="auto"/>
        <w:right w:val="none" w:sz="0" w:space="0" w:color="auto"/>
      </w:divBdr>
    </w:div>
    <w:div w:id="1568304414">
      <w:bodyDiv w:val="1"/>
      <w:marLeft w:val="0"/>
      <w:marRight w:val="0"/>
      <w:marTop w:val="0"/>
      <w:marBottom w:val="0"/>
      <w:divBdr>
        <w:top w:val="none" w:sz="0" w:space="0" w:color="auto"/>
        <w:left w:val="none" w:sz="0" w:space="0" w:color="auto"/>
        <w:bottom w:val="none" w:sz="0" w:space="0" w:color="auto"/>
        <w:right w:val="none" w:sz="0" w:space="0" w:color="auto"/>
      </w:divBdr>
      <w:divsChild>
        <w:div w:id="1860922848">
          <w:marLeft w:val="0"/>
          <w:marRight w:val="0"/>
          <w:marTop w:val="0"/>
          <w:marBottom w:val="0"/>
          <w:divBdr>
            <w:top w:val="none" w:sz="0" w:space="0" w:color="auto"/>
            <w:left w:val="none" w:sz="0" w:space="0" w:color="auto"/>
            <w:bottom w:val="none" w:sz="0" w:space="0" w:color="auto"/>
            <w:right w:val="none" w:sz="0" w:space="0" w:color="auto"/>
          </w:divBdr>
          <w:divsChild>
            <w:div w:id="193878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5216">
      <w:bodyDiv w:val="1"/>
      <w:marLeft w:val="0"/>
      <w:marRight w:val="0"/>
      <w:marTop w:val="0"/>
      <w:marBottom w:val="0"/>
      <w:divBdr>
        <w:top w:val="none" w:sz="0" w:space="0" w:color="auto"/>
        <w:left w:val="none" w:sz="0" w:space="0" w:color="auto"/>
        <w:bottom w:val="none" w:sz="0" w:space="0" w:color="auto"/>
        <w:right w:val="none" w:sz="0" w:space="0" w:color="auto"/>
      </w:divBdr>
    </w:div>
    <w:div w:id="1619218366">
      <w:bodyDiv w:val="1"/>
      <w:marLeft w:val="0"/>
      <w:marRight w:val="0"/>
      <w:marTop w:val="0"/>
      <w:marBottom w:val="0"/>
      <w:divBdr>
        <w:top w:val="none" w:sz="0" w:space="0" w:color="auto"/>
        <w:left w:val="none" w:sz="0" w:space="0" w:color="auto"/>
        <w:bottom w:val="none" w:sz="0" w:space="0" w:color="auto"/>
        <w:right w:val="none" w:sz="0" w:space="0" w:color="auto"/>
      </w:divBdr>
    </w:div>
    <w:div w:id="1710492220">
      <w:bodyDiv w:val="1"/>
      <w:marLeft w:val="0"/>
      <w:marRight w:val="0"/>
      <w:marTop w:val="0"/>
      <w:marBottom w:val="0"/>
      <w:divBdr>
        <w:top w:val="none" w:sz="0" w:space="0" w:color="auto"/>
        <w:left w:val="none" w:sz="0" w:space="0" w:color="auto"/>
        <w:bottom w:val="none" w:sz="0" w:space="0" w:color="auto"/>
        <w:right w:val="none" w:sz="0" w:space="0" w:color="auto"/>
      </w:divBdr>
    </w:div>
    <w:div w:id="1836870130">
      <w:bodyDiv w:val="1"/>
      <w:marLeft w:val="0"/>
      <w:marRight w:val="0"/>
      <w:marTop w:val="0"/>
      <w:marBottom w:val="0"/>
      <w:divBdr>
        <w:top w:val="none" w:sz="0" w:space="0" w:color="auto"/>
        <w:left w:val="none" w:sz="0" w:space="0" w:color="auto"/>
        <w:bottom w:val="none" w:sz="0" w:space="0" w:color="auto"/>
        <w:right w:val="none" w:sz="0" w:space="0" w:color="auto"/>
      </w:divBdr>
    </w:div>
    <w:div w:id="1933658240">
      <w:bodyDiv w:val="1"/>
      <w:marLeft w:val="0"/>
      <w:marRight w:val="0"/>
      <w:marTop w:val="0"/>
      <w:marBottom w:val="0"/>
      <w:divBdr>
        <w:top w:val="none" w:sz="0" w:space="0" w:color="auto"/>
        <w:left w:val="none" w:sz="0" w:space="0" w:color="auto"/>
        <w:bottom w:val="none" w:sz="0" w:space="0" w:color="auto"/>
        <w:right w:val="none" w:sz="0" w:space="0" w:color="auto"/>
      </w:divBdr>
    </w:div>
    <w:div w:id="1986274243">
      <w:bodyDiv w:val="1"/>
      <w:marLeft w:val="0"/>
      <w:marRight w:val="0"/>
      <w:marTop w:val="0"/>
      <w:marBottom w:val="0"/>
      <w:divBdr>
        <w:top w:val="none" w:sz="0" w:space="0" w:color="auto"/>
        <w:left w:val="none" w:sz="0" w:space="0" w:color="auto"/>
        <w:bottom w:val="none" w:sz="0" w:space="0" w:color="auto"/>
        <w:right w:val="none" w:sz="0" w:space="0" w:color="auto"/>
      </w:divBdr>
    </w:div>
    <w:div w:id="1988510433">
      <w:bodyDiv w:val="1"/>
      <w:marLeft w:val="0"/>
      <w:marRight w:val="0"/>
      <w:marTop w:val="0"/>
      <w:marBottom w:val="0"/>
      <w:divBdr>
        <w:top w:val="none" w:sz="0" w:space="0" w:color="auto"/>
        <w:left w:val="none" w:sz="0" w:space="0" w:color="auto"/>
        <w:bottom w:val="none" w:sz="0" w:space="0" w:color="auto"/>
        <w:right w:val="none" w:sz="0" w:space="0" w:color="auto"/>
      </w:divBdr>
    </w:div>
    <w:div w:id="214075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LAIL.Soukaina\Desktop\GST\entete%20.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DD3698-CC86-4A2A-8859-95697CBFE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entete .dotx</Template>
  <TotalTime>2</TotalTime>
  <Pages>1</Pages>
  <Words>131</Words>
  <Characters>724</Characters>
  <Application>Microsoft Office Word</Application>
  <DocSecurity>0</DocSecurity>
  <Lines>6</Lines>
  <Paragraphs>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BENJLAIL.Soukaina</dc:creator>
  <cp:lastModifiedBy>Jabrane Jelah</cp:lastModifiedBy>
  <cp:revision>3</cp:revision>
  <cp:lastPrinted>2026-03-11T09:51:00Z</cp:lastPrinted>
  <dcterms:created xsi:type="dcterms:W3CDTF">2026-05-18T14:43:00Z</dcterms:created>
  <dcterms:modified xsi:type="dcterms:W3CDTF">2026-06-10T08:02:00Z</dcterms:modified>
</cp:coreProperties>
</file>