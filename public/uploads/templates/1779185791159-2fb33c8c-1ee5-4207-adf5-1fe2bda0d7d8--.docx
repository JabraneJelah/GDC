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51FBA99C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="00E6700E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</w:t>
      </w:r>
      <w:r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nom_complet</w:t>
      </w:r>
      <w:proofErr w:type="spellEnd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….</w:t>
      </w:r>
    </w:p>
    <w:p w14:paraId="149DDBD8" w14:textId="72F1C292" w:rsidR="00CE02D2" w:rsidRDefault="00AC3C24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profil}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{service}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...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 xml:space="preserve"> 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FD76D59" w14:textId="623EFC92" w:rsidR="00CE02D2" w:rsidRDefault="00CE02D2" w:rsidP="00CE02D2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A6F6158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416B86DC" w14:textId="044A9EA4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تبعاً لما ورد في محضر اللجنة الطبية الإقليمية الخاصة بالفحص المضاد، والذي خلص إلى اعتبار الشهادة الطبية المدلى بها بتاريخ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date_certificat_</w:t>
      </w:r>
      <w:r w:rsidR="00806C6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mediclae</w:t>
      </w:r>
      <w:proofErr w:type="spellEnd"/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لمدة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duree_certificat_</w:t>
      </w:r>
      <w:r w:rsidR="00806C6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medicical</w:t>
      </w:r>
      <w:proofErr w:type="spellEnd"/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E55D20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في حكم </w:t>
      </w:r>
      <w:r w:rsidRPr="003113D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عطلة مرضية غير </w:t>
      </w:r>
      <w:r w:rsidRPr="003113DB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>مبررة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حيث لوحظ أن هذه الشهادة قد استُعملت لغرض غير استشفائي، فإن هذا السلوك يُعد غير مقبول ويتنافى مع الضوابط الإدارية المعمول بها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5218B39" w14:textId="77777777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وعليه، نطلب منكم موافاتنا بجواب مفصل حول الموضوع داخل أجل لا يتعدى 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48 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ساعة من تاريخ توصلكم بهذا الاستفسار</w:t>
      </w:r>
      <w:r w:rsidRPr="000731F9">
        <w:rPr>
          <w:lang w:val="fr-MA" w:eastAsia="fr-MA"/>
        </w:rPr>
        <w:t>.</w:t>
      </w:r>
    </w:p>
    <w:p w14:paraId="256C4681" w14:textId="77777777" w:rsidR="00E66626" w:rsidRPr="00C26BBF" w:rsidRDefault="00E66626" w:rsidP="00E66626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CDA4E" w14:textId="77777777" w:rsidR="007776D5" w:rsidRDefault="007776D5" w:rsidP="00A863CF">
      <w:r>
        <w:separator/>
      </w:r>
    </w:p>
  </w:endnote>
  <w:endnote w:type="continuationSeparator" w:id="0">
    <w:p w14:paraId="3AE280C0" w14:textId="77777777" w:rsidR="007776D5" w:rsidRDefault="007776D5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5813B" w14:textId="77777777" w:rsidR="007776D5" w:rsidRDefault="007776D5" w:rsidP="00A863CF">
      <w:r>
        <w:separator/>
      </w:r>
    </w:p>
  </w:footnote>
  <w:footnote w:type="continuationSeparator" w:id="0">
    <w:p w14:paraId="14C89D7E" w14:textId="77777777" w:rsidR="007776D5" w:rsidRDefault="007776D5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 تطوان .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 تطوان .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962477">
    <w:abstractNumId w:val="19"/>
  </w:num>
  <w:num w:numId="2" w16cid:durableId="952057330">
    <w:abstractNumId w:val="18"/>
  </w:num>
  <w:num w:numId="3" w16cid:durableId="916747481">
    <w:abstractNumId w:val="2"/>
  </w:num>
  <w:num w:numId="4" w16cid:durableId="63377816">
    <w:abstractNumId w:val="12"/>
  </w:num>
  <w:num w:numId="5" w16cid:durableId="713312540">
    <w:abstractNumId w:val="10"/>
  </w:num>
  <w:num w:numId="6" w16cid:durableId="186412953">
    <w:abstractNumId w:val="9"/>
  </w:num>
  <w:num w:numId="7" w16cid:durableId="1372415659">
    <w:abstractNumId w:val="21"/>
  </w:num>
  <w:num w:numId="8" w16cid:durableId="29576956">
    <w:abstractNumId w:val="20"/>
  </w:num>
  <w:num w:numId="9" w16cid:durableId="913706275">
    <w:abstractNumId w:val="1"/>
  </w:num>
  <w:num w:numId="10" w16cid:durableId="713047453">
    <w:abstractNumId w:val="16"/>
  </w:num>
  <w:num w:numId="11" w16cid:durableId="1082681888">
    <w:abstractNumId w:val="22"/>
  </w:num>
  <w:num w:numId="12" w16cid:durableId="1999460926">
    <w:abstractNumId w:val="4"/>
  </w:num>
  <w:num w:numId="13" w16cid:durableId="1186483743">
    <w:abstractNumId w:val="14"/>
  </w:num>
  <w:num w:numId="14" w16cid:durableId="245918901">
    <w:abstractNumId w:val="5"/>
  </w:num>
  <w:num w:numId="15" w16cid:durableId="1117143223">
    <w:abstractNumId w:val="8"/>
  </w:num>
  <w:num w:numId="16" w16cid:durableId="258486246">
    <w:abstractNumId w:val="6"/>
  </w:num>
  <w:num w:numId="17" w16cid:durableId="1544756671">
    <w:abstractNumId w:val="17"/>
  </w:num>
  <w:num w:numId="18" w16cid:durableId="1308314011">
    <w:abstractNumId w:val="15"/>
  </w:num>
  <w:num w:numId="19" w16cid:durableId="2089692475">
    <w:abstractNumId w:val="13"/>
  </w:num>
  <w:num w:numId="20" w16cid:durableId="1039206916">
    <w:abstractNumId w:val="11"/>
  </w:num>
  <w:num w:numId="21" w16cid:durableId="868681925">
    <w:abstractNumId w:val="0"/>
  </w:num>
  <w:num w:numId="22" w16cid:durableId="1759131360">
    <w:abstractNumId w:val="3"/>
  </w:num>
  <w:num w:numId="23" w16cid:durableId="127862248">
    <w:abstractNumId w:val="3"/>
  </w:num>
  <w:num w:numId="24" w16cid:durableId="2003656034">
    <w:abstractNumId w:val="3"/>
  </w:num>
  <w:num w:numId="25" w16cid:durableId="84123483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2C9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0B8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1FF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E2CCB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36DF1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B16FD"/>
    <w:rsid w:val="006B373B"/>
    <w:rsid w:val="006C3222"/>
    <w:rsid w:val="006C3AA9"/>
    <w:rsid w:val="006C56C5"/>
    <w:rsid w:val="006D4B12"/>
    <w:rsid w:val="006D4C17"/>
    <w:rsid w:val="006D62E3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776D5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2590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06C64"/>
    <w:rsid w:val="00817156"/>
    <w:rsid w:val="00822FD4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8F78EB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D5EAD"/>
    <w:rsid w:val="009E3987"/>
    <w:rsid w:val="009F0304"/>
    <w:rsid w:val="009F429B"/>
    <w:rsid w:val="00A003B5"/>
    <w:rsid w:val="00A01C6A"/>
    <w:rsid w:val="00A01C6C"/>
    <w:rsid w:val="00A03CFF"/>
    <w:rsid w:val="00A06422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3D75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4A9A"/>
    <w:rsid w:val="00AB7C49"/>
    <w:rsid w:val="00AC3C24"/>
    <w:rsid w:val="00AC4865"/>
    <w:rsid w:val="00AC6747"/>
    <w:rsid w:val="00AD59B0"/>
    <w:rsid w:val="00AE2FED"/>
    <w:rsid w:val="00AE6B5A"/>
    <w:rsid w:val="00AF0342"/>
    <w:rsid w:val="00AF05F0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C67E8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6BBF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981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28CE"/>
    <w:rsid w:val="00E53F1A"/>
    <w:rsid w:val="00E55D20"/>
    <w:rsid w:val="00E61635"/>
    <w:rsid w:val="00E62923"/>
    <w:rsid w:val="00E64F58"/>
    <w:rsid w:val="00E65476"/>
    <w:rsid w:val="00E66626"/>
    <w:rsid w:val="00E6700E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1B4B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5FE99-26D0-40E3-B6FD-6119417C8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13</TotalTime>
  <Pages>1</Pages>
  <Words>107</Words>
  <Characters>593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9</cp:revision>
  <cp:lastPrinted>2026-03-11T09:51:00Z</cp:lastPrinted>
  <dcterms:created xsi:type="dcterms:W3CDTF">2026-05-19T09:52:00Z</dcterms:created>
  <dcterms:modified xsi:type="dcterms:W3CDTF">2026-05-19T10:15:00Z</dcterms:modified>
</cp:coreProperties>
</file>