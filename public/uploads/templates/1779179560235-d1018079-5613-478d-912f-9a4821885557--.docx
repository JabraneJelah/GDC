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A5572E9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complete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25CF3CC8" w:rsidR="00CE02D2" w:rsidRDefault="00E6700E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52EEFD9C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date_certificate_mediclae</w:t>
      </w:r>
      <w:proofErr w:type="spellEnd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duree_certificate_mediclae</w:t>
      </w:r>
      <w:proofErr w:type="spellEnd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7059" w14:textId="77777777" w:rsidR="007C0C45" w:rsidRDefault="007C0C45" w:rsidP="00A863CF">
      <w:r>
        <w:separator/>
      </w:r>
    </w:p>
  </w:endnote>
  <w:endnote w:type="continuationSeparator" w:id="0">
    <w:p w14:paraId="6A923031" w14:textId="77777777" w:rsidR="007C0C45" w:rsidRDefault="007C0C4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BB5A" w14:textId="77777777" w:rsidR="007C0C45" w:rsidRDefault="007C0C45" w:rsidP="00A863CF">
      <w:r>
        <w:separator/>
      </w:r>
    </w:p>
  </w:footnote>
  <w:footnote w:type="continuationSeparator" w:id="0">
    <w:p w14:paraId="568C0B25" w14:textId="77777777" w:rsidR="007C0C45" w:rsidRDefault="007C0C4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0C45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C6747"/>
    <w:rsid w:val="00AD59B0"/>
    <w:rsid w:val="00AE2FED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14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5</cp:revision>
  <cp:lastPrinted>2026-03-11T09:51:00Z</cp:lastPrinted>
  <dcterms:created xsi:type="dcterms:W3CDTF">2026-05-18T20:34:00Z</dcterms:created>
  <dcterms:modified xsi:type="dcterms:W3CDTF">2026-05-19T08:32:00Z</dcterms:modified>
</cp:coreProperties>
</file>