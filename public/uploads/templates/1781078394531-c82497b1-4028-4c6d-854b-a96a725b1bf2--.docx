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2E9C" w14:textId="77777777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481A22FD" w14:textId="25D041A5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DBD150F" w14:textId="157423EE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49DDAF6C" w14:textId="59008231" w:rsidR="003A643F" w:rsidRDefault="00636343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3A643F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3A643F" w:rsidRPr="007C35D7">
        <w:rPr>
          <w:rtl/>
        </w:rPr>
        <w:t xml:space="preserve"> </w:t>
      </w:r>
      <w:r w:rsidR="003A643F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3A643F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3A643F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...</w:t>
      </w:r>
      <w:r w:rsidR="003A643F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589FAD4E" w14:textId="77777777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00C878D5" w14:textId="77777777" w:rsidR="003A643F" w:rsidRPr="00D45EC2" w:rsidRDefault="003A643F" w:rsidP="003A643F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E0B070C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781A23C8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1DDBBA5A" w14:textId="7CC78695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لمراسلة مصالحكم، حول غيابكم عن العمل يوم</w:t>
      </w:r>
      <w:r w:rsidRPr="00636343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636343" w:rsidRPr="005D1B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636343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دون مبرر قانوني أو إذن مسبق، وهو ما يتنافى مع الالتزامات المهنية المنصوص عليها وفقا للقوانين والأنظمة الجاري بها العمل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188CA91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هذا الغياب غير المبرر، داخل أجل لا يتعدى 48 ساعة من تاريخ تسلمكم لهذا الاستفسار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7CFD52C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B31D12E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4888C1" w14:textId="77777777" w:rsidR="00976DAF" w:rsidRPr="003A643F" w:rsidRDefault="00976DAF" w:rsidP="003A643F">
      <w:pPr>
        <w:pStyle w:val="NormalWeb"/>
        <w:bidi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7311A5" w:rsidRDefault="00E64F58" w:rsidP="003A643F">
      <w:pPr>
        <w:bidi/>
        <w:jc w:val="both"/>
        <w:rPr>
          <w:lang w:val="fr-MA"/>
        </w:rPr>
      </w:pPr>
    </w:p>
    <w:sectPr w:rsidR="00E64F58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D7E25" w14:textId="77777777" w:rsidR="00BB77A8" w:rsidRDefault="00BB77A8" w:rsidP="00A863CF">
      <w:r>
        <w:separator/>
      </w:r>
    </w:p>
  </w:endnote>
  <w:endnote w:type="continuationSeparator" w:id="0">
    <w:p w14:paraId="5C800F26" w14:textId="77777777" w:rsidR="00BB77A8" w:rsidRDefault="00BB77A8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A044" w14:textId="77777777" w:rsidR="00BB77A8" w:rsidRDefault="00BB77A8" w:rsidP="00A863CF">
      <w:r>
        <w:separator/>
      </w:r>
    </w:p>
  </w:footnote>
  <w:footnote w:type="continuationSeparator" w:id="0">
    <w:p w14:paraId="68820311" w14:textId="77777777" w:rsidR="00BB77A8" w:rsidRDefault="00BB77A8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50783">
    <w:abstractNumId w:val="19"/>
  </w:num>
  <w:num w:numId="2" w16cid:durableId="1095828600">
    <w:abstractNumId w:val="18"/>
  </w:num>
  <w:num w:numId="3" w16cid:durableId="354036681">
    <w:abstractNumId w:val="2"/>
  </w:num>
  <w:num w:numId="4" w16cid:durableId="1129472603">
    <w:abstractNumId w:val="12"/>
  </w:num>
  <w:num w:numId="5" w16cid:durableId="132602411">
    <w:abstractNumId w:val="10"/>
  </w:num>
  <w:num w:numId="6" w16cid:durableId="1628004748">
    <w:abstractNumId w:val="9"/>
  </w:num>
  <w:num w:numId="7" w16cid:durableId="220673559">
    <w:abstractNumId w:val="21"/>
  </w:num>
  <w:num w:numId="8" w16cid:durableId="1077435730">
    <w:abstractNumId w:val="20"/>
  </w:num>
  <w:num w:numId="9" w16cid:durableId="2062748783">
    <w:abstractNumId w:val="1"/>
  </w:num>
  <w:num w:numId="10" w16cid:durableId="89619035">
    <w:abstractNumId w:val="16"/>
  </w:num>
  <w:num w:numId="11" w16cid:durableId="817260219">
    <w:abstractNumId w:val="22"/>
  </w:num>
  <w:num w:numId="12" w16cid:durableId="1154489538">
    <w:abstractNumId w:val="4"/>
  </w:num>
  <w:num w:numId="13" w16cid:durableId="1833132301">
    <w:abstractNumId w:val="14"/>
  </w:num>
  <w:num w:numId="14" w16cid:durableId="487091337">
    <w:abstractNumId w:val="5"/>
  </w:num>
  <w:num w:numId="15" w16cid:durableId="1382708856">
    <w:abstractNumId w:val="8"/>
  </w:num>
  <w:num w:numId="16" w16cid:durableId="865406033">
    <w:abstractNumId w:val="6"/>
  </w:num>
  <w:num w:numId="17" w16cid:durableId="240336171">
    <w:abstractNumId w:val="17"/>
  </w:num>
  <w:num w:numId="18" w16cid:durableId="1929925009">
    <w:abstractNumId w:val="15"/>
  </w:num>
  <w:num w:numId="19" w16cid:durableId="1285845152">
    <w:abstractNumId w:val="13"/>
  </w:num>
  <w:num w:numId="20" w16cid:durableId="476268908">
    <w:abstractNumId w:val="11"/>
  </w:num>
  <w:num w:numId="21" w16cid:durableId="32582028">
    <w:abstractNumId w:val="0"/>
  </w:num>
  <w:num w:numId="22" w16cid:durableId="1116172688">
    <w:abstractNumId w:val="3"/>
  </w:num>
  <w:num w:numId="23" w16cid:durableId="1026836213">
    <w:abstractNumId w:val="3"/>
  </w:num>
  <w:num w:numId="24" w16cid:durableId="1196847064">
    <w:abstractNumId w:val="3"/>
  </w:num>
  <w:num w:numId="25" w16cid:durableId="44449722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95CB7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06B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643F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1B20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43"/>
    <w:rsid w:val="00636351"/>
    <w:rsid w:val="0064102C"/>
    <w:rsid w:val="0064291F"/>
    <w:rsid w:val="006537E3"/>
    <w:rsid w:val="0065514B"/>
    <w:rsid w:val="00656C83"/>
    <w:rsid w:val="00657BC5"/>
    <w:rsid w:val="006609D5"/>
    <w:rsid w:val="00661EA3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76DAF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55CAD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B77A8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5E0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0541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372A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1A47D-5653-46AD-9C20-E97C2DC23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2026-05-18T14:40:00Z</dcterms:created>
  <dcterms:modified xsi:type="dcterms:W3CDTF">2026-06-10T07:59:00Z</dcterms:modified>
</cp:coreProperties>
</file>