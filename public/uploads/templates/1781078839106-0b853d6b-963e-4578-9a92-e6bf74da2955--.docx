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2A34" w14:textId="77777777" w:rsidR="00CE02D2"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p>
    <w:p w14:paraId="17962139" w14:textId="768AB935" w:rsidR="00CE02D2"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rtl/>
          <w:lang w:val="fr-MA" w:eastAsia="fr-MA"/>
        </w:rPr>
        <w:t>إلى</w:t>
      </w:r>
    </w:p>
    <w:p w14:paraId="75854465" w14:textId="006883FE" w:rsidR="00CE02D2" w:rsidRPr="0019703C"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lang w:val="fr-MA" w:eastAsia="fr-MA"/>
        </w:rPr>
        <w:br/>
      </w:r>
      <w:r w:rsidRPr="0019703C">
        <w:rPr>
          <w:rFonts w:ascii="Arabic Typesetting" w:hAnsi="Arabic Typesetting" w:cs="Arabic Typesetting"/>
          <w:sz w:val="40"/>
          <w:szCs w:val="40"/>
          <w:rtl/>
          <w:lang w:val="fr-MA" w:eastAsia="fr-MA"/>
        </w:rPr>
        <w:t>السيد (ة)</w:t>
      </w:r>
      <w:r w:rsidRPr="005A1528">
        <w:rPr>
          <w:rFonts w:ascii="Arabic Typesetting" w:hAnsi="Arabic Typesetting" w:cs="Arabic Typesetting"/>
          <w:sz w:val="40"/>
          <w:szCs w:val="40"/>
          <w:lang w:val="fr-MA" w:eastAsia="fr-MA"/>
        </w:rPr>
        <w:t>…</w:t>
      </w:r>
      <w:r w:rsidR="005A1528" w:rsidRPr="005F7834">
        <w:rPr>
          <w:rFonts w:ascii="Arabic Typesetting" w:hAnsi="Arabic Typesetting" w:cs="Arabic Typesetting"/>
          <w:b/>
          <w:bCs/>
          <w:sz w:val="40"/>
          <w:szCs w:val="40"/>
          <w:lang w:val="fr-MA" w:eastAsia="fr-MA"/>
        </w:rPr>
        <w:t>{</w:t>
      </w:r>
      <w:proofErr w:type="spellStart"/>
      <w:r w:rsidR="00C52548">
        <w:rPr>
          <w:rFonts w:ascii="Arabic Typesetting" w:hAnsi="Arabic Typesetting" w:cs="Arabic Typesetting"/>
          <w:b/>
          <w:bCs/>
          <w:sz w:val="40"/>
          <w:szCs w:val="40"/>
          <w:lang w:val="fr-MA" w:eastAsia="fr-MA"/>
        </w:rPr>
        <w:t>n</w:t>
      </w:r>
      <w:r w:rsidR="005A1528" w:rsidRPr="005F7834">
        <w:rPr>
          <w:rFonts w:ascii="Arabic Typesetting" w:hAnsi="Arabic Typesetting" w:cs="Arabic Typesetting"/>
          <w:b/>
          <w:bCs/>
          <w:sz w:val="40"/>
          <w:szCs w:val="40"/>
          <w:lang w:val="fr-MA" w:eastAsia="fr-MA"/>
        </w:rPr>
        <w:t>om_complet</w:t>
      </w:r>
      <w:proofErr w:type="spellEnd"/>
      <w:r w:rsidR="005A1528" w:rsidRPr="005F7834">
        <w:rPr>
          <w:rFonts w:ascii="Arabic Typesetting" w:hAnsi="Arabic Typesetting" w:cs="Arabic Typesetting"/>
          <w:b/>
          <w:bCs/>
          <w:sz w:val="40"/>
          <w:szCs w:val="40"/>
          <w:lang w:val="fr-MA" w:eastAsia="fr-MA"/>
        </w:rPr>
        <w:t>}</w:t>
      </w:r>
      <w:r w:rsidRPr="005F7834">
        <w:rPr>
          <w:rFonts w:ascii="Arabic Typesetting" w:hAnsi="Arabic Typesetting" w:cs="Arabic Typesetting"/>
          <w:b/>
          <w:bCs/>
          <w:sz w:val="40"/>
          <w:szCs w:val="40"/>
          <w:lang w:val="fr-MA" w:eastAsia="fr-MA"/>
        </w:rPr>
        <w:t>….</w:t>
      </w:r>
    </w:p>
    <w:p w14:paraId="149DDBD8" w14:textId="50E4434A" w:rsidR="00CE02D2" w:rsidRDefault="005A1528"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5F7834">
        <w:rPr>
          <w:rFonts w:ascii="Arabic Typesetting" w:hAnsi="Arabic Typesetting" w:cs="Arabic Typesetting"/>
          <w:b/>
          <w:bCs/>
          <w:sz w:val="40"/>
          <w:szCs w:val="40"/>
          <w:lang w:val="fr-MA" w:eastAsia="fr-MA"/>
        </w:rPr>
        <w:t>{profil}</w:t>
      </w:r>
      <w:r w:rsidR="00CE02D2" w:rsidRPr="0019703C">
        <w:rPr>
          <w:rFonts w:ascii="Arabic Typesetting" w:hAnsi="Arabic Typesetting" w:cs="Arabic Typesetting"/>
          <w:sz w:val="40"/>
          <w:szCs w:val="40"/>
          <w:rtl/>
          <w:lang w:val="fr-MA" w:eastAsia="fr-MA"/>
        </w:rPr>
        <w:t>،</w:t>
      </w:r>
      <w:r w:rsidR="00CE02D2" w:rsidRPr="007C35D7">
        <w:rPr>
          <w:rtl/>
        </w:rPr>
        <w:t xml:space="preserve"> </w:t>
      </w:r>
      <w:r w:rsidR="00CE02D2" w:rsidRPr="007C35D7">
        <w:rPr>
          <w:rFonts w:ascii="Arabic Typesetting" w:hAnsi="Arabic Typesetting" w:cs="Arabic Typesetting"/>
          <w:sz w:val="40"/>
          <w:szCs w:val="40"/>
          <w:rtl/>
          <w:lang w:val="fr-MA" w:eastAsia="fr-MA"/>
        </w:rPr>
        <w:t>بمصلحة</w:t>
      </w:r>
      <w:r w:rsidR="00CE02D2" w:rsidRPr="005F7834">
        <w:rPr>
          <w:rFonts w:ascii="Arabic Typesetting" w:hAnsi="Arabic Typesetting" w:cs="Arabic Typesetting"/>
          <w:b/>
          <w:bCs/>
          <w:sz w:val="40"/>
          <w:szCs w:val="40"/>
          <w:lang w:val="fr-MA" w:eastAsia="fr-MA"/>
        </w:rPr>
        <w:t>…</w:t>
      </w:r>
      <w:r w:rsidRPr="005F7834">
        <w:rPr>
          <w:rFonts w:ascii="Arabic Typesetting" w:hAnsi="Arabic Typesetting" w:cs="Arabic Typesetting"/>
          <w:b/>
          <w:bCs/>
          <w:sz w:val="40"/>
          <w:szCs w:val="40"/>
          <w:lang w:val="fr-MA" w:eastAsia="fr-MA"/>
        </w:rPr>
        <w:t>{service}</w:t>
      </w:r>
      <w:r w:rsidR="00CE02D2" w:rsidRPr="005F7834">
        <w:rPr>
          <w:rFonts w:ascii="Arabic Typesetting" w:hAnsi="Arabic Typesetting" w:cs="Arabic Typesetting"/>
          <w:b/>
          <w:bCs/>
          <w:sz w:val="40"/>
          <w:szCs w:val="40"/>
          <w:lang w:val="fr-MA" w:eastAsia="fr-MA"/>
        </w:rPr>
        <w:t>...</w:t>
      </w:r>
      <w:r w:rsidR="00CE02D2" w:rsidRPr="005F7834">
        <w:rPr>
          <w:rFonts w:ascii="Arabic Typesetting" w:hAnsi="Arabic Typesetting" w:cs="Arabic Typesetting"/>
          <w:b/>
          <w:bCs/>
          <w:sz w:val="40"/>
          <w:szCs w:val="40"/>
          <w:rtl/>
          <w:lang w:val="fr-MA" w:eastAsia="fr-MA"/>
        </w:rPr>
        <w:t xml:space="preserve"> </w:t>
      </w:r>
      <w:r w:rsidR="00CE02D2" w:rsidRPr="0019703C">
        <w:rPr>
          <w:rFonts w:ascii="Arabic Typesetting" w:hAnsi="Arabic Typesetting" w:cs="Arabic Typesetting"/>
          <w:sz w:val="40"/>
          <w:szCs w:val="40"/>
          <w:rtl/>
          <w:lang w:val="fr-MA" w:eastAsia="fr-MA"/>
        </w:rPr>
        <w:t xml:space="preserve">بالمستشفى الجامعي العام محمد السادس طنجة، التابع للمجموعة الصحية الترابية لجهة </w:t>
      </w:r>
    </w:p>
    <w:p w14:paraId="07079868" w14:textId="77777777" w:rsidR="00CE02D2" w:rsidRPr="0019703C"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rtl/>
          <w:lang w:val="fr-MA" w:eastAsia="fr-MA"/>
        </w:rPr>
        <w:t>طنجة – تطوان – الحسيمة</w:t>
      </w:r>
    </w:p>
    <w:p w14:paraId="496E8454" w14:textId="77777777" w:rsidR="00CE02D2" w:rsidRPr="00D45EC2" w:rsidRDefault="00CE02D2" w:rsidP="00CE02D2">
      <w:pPr>
        <w:bidi/>
        <w:jc w:val="center"/>
        <w:rPr>
          <w:rFonts w:ascii="Arabic Typesetting" w:hAnsi="Arabic Typesetting" w:cs="Arabic Typesetting"/>
          <w:sz w:val="40"/>
          <w:szCs w:val="40"/>
          <w:lang w:val="fr-MA" w:eastAsia="fr-MA"/>
        </w:rPr>
      </w:pPr>
      <w:r w:rsidRPr="00D45EC2">
        <w:rPr>
          <w:rFonts w:ascii="Arabic Typesetting" w:hAnsi="Arabic Typesetting" w:cs="Arabic Typesetting"/>
          <w:sz w:val="40"/>
          <w:szCs w:val="40"/>
          <w:lang w:val="fr-MA" w:eastAsia="fr-MA"/>
        </w:rPr>
        <w:t xml:space="preserve">– </w:t>
      </w:r>
      <w:r w:rsidRPr="00D45EC2">
        <w:rPr>
          <w:rFonts w:ascii="Arabic Typesetting" w:hAnsi="Arabic Typesetting" w:cs="Arabic Typesetting"/>
          <w:sz w:val="40"/>
          <w:szCs w:val="40"/>
          <w:rtl/>
          <w:lang w:val="fr-MA" w:eastAsia="fr-MA"/>
        </w:rPr>
        <w:t>تحت إشراف السلم الإداري</w:t>
      </w:r>
      <w:r w:rsidRPr="00D45EC2">
        <w:rPr>
          <w:rFonts w:ascii="Arabic Typesetting" w:hAnsi="Arabic Typesetting" w:cs="Arabic Typesetting"/>
          <w:sz w:val="40"/>
          <w:szCs w:val="40"/>
          <w:lang w:val="fr-MA" w:eastAsia="fr-MA"/>
        </w:rPr>
        <w:t xml:space="preserve"> –</w:t>
      </w:r>
    </w:p>
    <w:p w14:paraId="2FD76D59" w14:textId="756A9F4A" w:rsidR="00CE02D2" w:rsidRDefault="00CE02D2" w:rsidP="00CE02D2">
      <w:pPr>
        <w:bidi/>
        <w:spacing w:before="100" w:beforeAutospacing="1" w:after="100" w:afterAutospacing="1" w:line="480" w:lineRule="auto"/>
        <w:rPr>
          <w:rFonts w:ascii="Arabic Typesetting" w:hAnsi="Arabic Typesetting" w:cs="Arabic Typesetting"/>
          <w:sz w:val="40"/>
          <w:szCs w:val="40"/>
          <w:lang w:val="fr-MA" w:eastAsia="fr-MA"/>
        </w:rPr>
      </w:pPr>
      <w:r w:rsidRPr="003A643F">
        <w:rPr>
          <w:rFonts w:ascii="Arabic Typesetting" w:hAnsi="Arabic Typesetting" w:cs="Arabic Typesetting"/>
          <w:b/>
          <w:bCs/>
          <w:sz w:val="40"/>
          <w:szCs w:val="40"/>
          <w:rtl/>
          <w:lang w:val="fr-MA" w:eastAsia="fr-MA"/>
        </w:rPr>
        <w:t>الموضوع</w:t>
      </w:r>
      <w:r w:rsidRPr="003A643F">
        <w:rPr>
          <w:rFonts w:ascii="Arabic Typesetting" w:hAnsi="Arabic Typesetting" w:cs="Arabic Typesetting"/>
          <w:sz w:val="40"/>
          <w:szCs w:val="40"/>
          <w:rtl/>
          <w:lang w:val="fr-MA" w:eastAsia="fr-MA"/>
        </w:rPr>
        <w:t>: طلب استفسار</w:t>
      </w:r>
      <w:r w:rsidRPr="003A643F">
        <w:rPr>
          <w:rFonts w:ascii="Arabic Typesetting" w:hAnsi="Arabic Typesetting" w:cs="Arabic Typesetting"/>
          <w:sz w:val="40"/>
          <w:szCs w:val="40"/>
          <w:lang w:val="fr-MA" w:eastAsia="fr-MA"/>
        </w:rPr>
        <w:t>.</w:t>
      </w:r>
    </w:p>
    <w:p w14:paraId="40CAF86C" w14:textId="77777777" w:rsidR="00EE2BA2" w:rsidRPr="00EE2BA2" w:rsidRDefault="00EE2BA2" w:rsidP="00EE2BA2">
      <w:pPr>
        <w:bidi/>
        <w:spacing w:before="100" w:beforeAutospacing="1" w:after="100" w:afterAutospacing="1" w:line="360" w:lineRule="auto"/>
        <w:jc w:val="both"/>
        <w:rPr>
          <w:rFonts w:ascii="Arabic Typesetting" w:hAnsi="Arabic Typesetting" w:cs="Arabic Typesetting"/>
          <w:sz w:val="40"/>
          <w:szCs w:val="40"/>
          <w:lang w:val="fr-MA" w:eastAsia="fr-MA"/>
        </w:rPr>
      </w:pPr>
      <w:r w:rsidRPr="00EE2BA2">
        <w:rPr>
          <w:rFonts w:ascii="Arabic Typesetting" w:hAnsi="Arabic Typesetting" w:cs="Arabic Typesetting"/>
          <w:sz w:val="40"/>
          <w:szCs w:val="40"/>
          <w:rtl/>
          <w:lang w:val="fr-MA" w:eastAsia="fr-MA"/>
        </w:rPr>
        <w:t>سلام تام بوجود مولانا الإمام وبعد،</w:t>
      </w:r>
    </w:p>
    <w:p w14:paraId="45A91DC7" w14:textId="349AD903" w:rsidR="00EE2BA2" w:rsidRPr="00EE2BA2" w:rsidRDefault="00EE2BA2" w:rsidP="00EE2BA2">
      <w:pPr>
        <w:bidi/>
        <w:spacing w:before="100" w:beforeAutospacing="1" w:after="100" w:afterAutospacing="1" w:line="360" w:lineRule="auto"/>
        <w:jc w:val="both"/>
        <w:rPr>
          <w:rFonts w:ascii="Arabic Typesetting" w:hAnsi="Arabic Typesetting" w:cs="Arabic Typesetting"/>
          <w:sz w:val="40"/>
          <w:szCs w:val="40"/>
          <w:lang w:val="fr-MA" w:eastAsia="fr-MA"/>
        </w:rPr>
      </w:pPr>
      <w:r w:rsidRPr="00EE2BA2">
        <w:rPr>
          <w:rFonts w:ascii="Arabic Typesetting" w:hAnsi="Arabic Typesetting" w:cs="Arabic Typesetting"/>
          <w:sz w:val="40"/>
          <w:szCs w:val="40"/>
          <w:rtl/>
          <w:lang w:val="fr-MA" w:eastAsia="fr-MA"/>
        </w:rPr>
        <w:t>تبعا لمراسلة مصالحكم، حول سوء تعاملكم مع المرضى أو المرتفقين يوم</w:t>
      </w:r>
      <w:r w:rsidRPr="005A1528">
        <w:rPr>
          <w:rFonts w:ascii="Arabic Typesetting" w:hAnsi="Arabic Typesetting" w:cs="Arabic Typesetting"/>
          <w:sz w:val="40"/>
          <w:szCs w:val="40"/>
          <w:rtl/>
          <w:lang w:val="fr-MA" w:eastAsia="fr-MA"/>
        </w:rPr>
        <w:t>…</w:t>
      </w:r>
      <w:r w:rsidR="005A1528" w:rsidRPr="005F7834">
        <w:rPr>
          <w:rFonts w:ascii="Arabic Typesetting" w:hAnsi="Arabic Typesetting" w:cs="Arabic Typesetting"/>
          <w:b/>
          <w:bCs/>
          <w:sz w:val="40"/>
          <w:szCs w:val="40"/>
          <w:lang w:val="fr-MA" w:eastAsia="fr-MA"/>
        </w:rPr>
        <w:t>{</w:t>
      </w:r>
      <w:proofErr w:type="spellStart"/>
      <w:r w:rsidR="005A1528" w:rsidRPr="005F7834">
        <w:rPr>
          <w:rFonts w:ascii="Arabic Typesetting" w:hAnsi="Arabic Typesetting" w:cs="Arabic Typesetting"/>
          <w:b/>
          <w:bCs/>
          <w:sz w:val="40"/>
          <w:szCs w:val="40"/>
          <w:lang w:val="fr-MA" w:eastAsia="fr-MA"/>
        </w:rPr>
        <w:t>date_faute</w:t>
      </w:r>
      <w:proofErr w:type="spellEnd"/>
      <w:r w:rsidR="005A1528" w:rsidRPr="005F7834">
        <w:rPr>
          <w:rFonts w:ascii="Arabic Typesetting" w:hAnsi="Arabic Typesetting" w:cs="Arabic Typesetting"/>
          <w:b/>
          <w:bCs/>
          <w:sz w:val="40"/>
          <w:szCs w:val="40"/>
          <w:lang w:val="fr-MA" w:eastAsia="fr-MA"/>
        </w:rPr>
        <w:t>}</w:t>
      </w:r>
      <w:r w:rsidRPr="005A1528">
        <w:rPr>
          <w:rFonts w:ascii="Arabic Typesetting" w:hAnsi="Arabic Typesetting" w:cs="Arabic Typesetting"/>
          <w:sz w:val="40"/>
          <w:szCs w:val="40"/>
          <w:rtl/>
          <w:lang w:val="fr-MA" w:eastAsia="fr-MA"/>
        </w:rPr>
        <w:t>…،</w:t>
      </w:r>
      <w:r w:rsidRPr="00EE2BA2">
        <w:rPr>
          <w:rFonts w:ascii="Arabic Typesetting" w:hAnsi="Arabic Typesetting" w:cs="Arabic Typesetting"/>
          <w:sz w:val="40"/>
          <w:szCs w:val="40"/>
          <w:rtl/>
          <w:lang w:val="fr-MA" w:eastAsia="fr-MA"/>
        </w:rPr>
        <w:t xml:space="preserve"> وذلك بما لا يتماشى مع قواعد السلوك المهني وأخلاقيات المرفق العمومي، ودون مراعاة لواجب الاحترام وحسن الاستقبال، وهو ما يتنافى مع الالتزامات المهنية المنصوص عليها وفقا للقوانين والأنظمة الجاري بها العمل</w:t>
      </w:r>
      <w:r w:rsidRPr="00EE2BA2">
        <w:rPr>
          <w:rFonts w:ascii="Arabic Typesetting" w:hAnsi="Arabic Typesetting" w:cs="Arabic Typesetting"/>
          <w:sz w:val="40"/>
          <w:szCs w:val="40"/>
          <w:lang w:val="fr-MA" w:eastAsia="fr-MA"/>
        </w:rPr>
        <w:t>.</w:t>
      </w:r>
    </w:p>
    <w:p w14:paraId="03E82D45" w14:textId="77777777" w:rsidR="00EE2BA2" w:rsidRPr="00EE2BA2" w:rsidRDefault="00EE2BA2" w:rsidP="00EE2BA2">
      <w:pPr>
        <w:bidi/>
        <w:spacing w:before="100" w:beforeAutospacing="1" w:after="100" w:afterAutospacing="1" w:line="360" w:lineRule="auto"/>
        <w:jc w:val="both"/>
        <w:rPr>
          <w:rFonts w:ascii="Arabic Typesetting" w:hAnsi="Arabic Typesetting" w:cs="Arabic Typesetting"/>
          <w:sz w:val="40"/>
          <w:szCs w:val="40"/>
          <w:lang w:val="fr-MA" w:eastAsia="fr-MA"/>
        </w:rPr>
      </w:pPr>
      <w:r w:rsidRPr="00EE2BA2">
        <w:rPr>
          <w:rFonts w:ascii="Arabic Typesetting" w:hAnsi="Arabic Typesetting" w:cs="Arabic Typesetting"/>
          <w:sz w:val="40"/>
          <w:szCs w:val="40"/>
          <w:rtl/>
          <w:lang w:val="fr-MA" w:eastAsia="fr-MA"/>
        </w:rPr>
        <w:t>وعليه، أطلب منكم تقديم جواب مفصل بخصوص هذا السلوك، داخل أجل لا يتعدى 48 ساعة من تاريخ تسلمكم لهذا الاستفسار</w:t>
      </w:r>
      <w:r w:rsidRPr="00EE2BA2">
        <w:rPr>
          <w:rFonts w:ascii="Arabic Typesetting" w:hAnsi="Arabic Typesetting" w:cs="Arabic Typesetting"/>
          <w:sz w:val="40"/>
          <w:szCs w:val="40"/>
          <w:lang w:val="fr-MA" w:eastAsia="fr-MA"/>
        </w:rPr>
        <w:t>.</w:t>
      </w:r>
    </w:p>
    <w:p w14:paraId="7D1D5899" w14:textId="77777777" w:rsidR="00EE2BA2" w:rsidRPr="00EE2BA2" w:rsidRDefault="00EE2BA2" w:rsidP="00EE2BA2">
      <w:pPr>
        <w:bidi/>
        <w:spacing w:before="100" w:beforeAutospacing="1" w:after="100" w:afterAutospacing="1" w:line="360" w:lineRule="auto"/>
        <w:jc w:val="both"/>
        <w:rPr>
          <w:rFonts w:ascii="Arabic Typesetting" w:hAnsi="Arabic Typesetting" w:cs="Arabic Typesetting"/>
          <w:sz w:val="40"/>
          <w:szCs w:val="40"/>
          <w:lang w:val="fr-MA" w:eastAsia="fr-MA"/>
        </w:rPr>
      </w:pPr>
      <w:r w:rsidRPr="00EE2BA2">
        <w:rPr>
          <w:rFonts w:ascii="Arabic Typesetting" w:hAnsi="Arabic Typesetting" w:cs="Arabic Typesetting"/>
          <w:sz w:val="40"/>
          <w:szCs w:val="40"/>
          <w:rtl/>
          <w:lang w:val="fr-MA" w:eastAsia="fr-MA"/>
        </w:rPr>
        <w:t>وأشير انتباهكم إلى أنه في حال تأخركم أو امتناعكم عن الرد على الاستفسار في الآجال المحددة، فإنه سيتخذ في حقكم العقوبات التأديبية اللازمة</w:t>
      </w:r>
      <w:r w:rsidRPr="00EE2BA2">
        <w:rPr>
          <w:rFonts w:ascii="Arabic Typesetting" w:hAnsi="Arabic Typesetting" w:cs="Arabic Typesetting"/>
          <w:sz w:val="40"/>
          <w:szCs w:val="40"/>
          <w:lang w:val="fr-MA" w:eastAsia="fr-MA"/>
        </w:rPr>
        <w:t>.</w:t>
      </w:r>
    </w:p>
    <w:p w14:paraId="69DCF00C" w14:textId="77777777" w:rsidR="00EE2BA2" w:rsidRPr="00EE2BA2" w:rsidRDefault="00EE2BA2" w:rsidP="00EE2BA2">
      <w:pPr>
        <w:bidi/>
        <w:spacing w:before="100" w:beforeAutospacing="1" w:after="100" w:afterAutospacing="1" w:line="360" w:lineRule="auto"/>
        <w:jc w:val="both"/>
        <w:rPr>
          <w:rFonts w:ascii="Arabic Typesetting" w:hAnsi="Arabic Typesetting" w:cs="Arabic Typesetting"/>
          <w:sz w:val="40"/>
          <w:szCs w:val="40"/>
          <w:lang w:val="fr-MA" w:eastAsia="fr-MA"/>
        </w:rPr>
      </w:pPr>
      <w:r w:rsidRPr="00EE2BA2">
        <w:rPr>
          <w:rFonts w:ascii="Arabic Typesetting" w:hAnsi="Arabic Typesetting" w:cs="Arabic Typesetting"/>
          <w:sz w:val="40"/>
          <w:szCs w:val="40"/>
          <w:rtl/>
          <w:lang w:val="fr-MA" w:eastAsia="fr-MA"/>
        </w:rPr>
        <w:t>والسلام</w:t>
      </w:r>
      <w:r w:rsidRPr="00EE2BA2">
        <w:rPr>
          <w:rFonts w:ascii="Arabic Typesetting" w:hAnsi="Arabic Typesetting" w:cs="Arabic Typesetting"/>
          <w:sz w:val="40"/>
          <w:szCs w:val="40"/>
          <w:lang w:val="fr-MA" w:eastAsia="fr-MA"/>
        </w:rPr>
        <w:t>.</w:t>
      </w:r>
    </w:p>
    <w:p w14:paraId="2216180A" w14:textId="206B555A" w:rsidR="00E64F58" w:rsidRPr="00CE02D2" w:rsidRDefault="00E64F58" w:rsidP="00CE02D2"/>
    <w:sectPr w:rsidR="00E64F58" w:rsidRPr="00CE02D2" w:rsidSect="003C648F">
      <w:headerReference w:type="default" r:id="rId8"/>
      <w:footerReference w:type="default" r:id="rId9"/>
      <w:type w:val="continuous"/>
      <w:pgSz w:w="11906" w:h="16838"/>
      <w:pgMar w:top="2552" w:right="1418" w:bottom="851" w:left="1418" w:header="426" w:footer="6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B02DD" w14:textId="77777777" w:rsidR="00806DA3" w:rsidRDefault="00806DA3" w:rsidP="00A863CF">
      <w:r>
        <w:separator/>
      </w:r>
    </w:p>
  </w:endnote>
  <w:endnote w:type="continuationSeparator" w:id="0">
    <w:p w14:paraId="2DBA35B6" w14:textId="77777777" w:rsidR="00806DA3" w:rsidRDefault="00806DA3" w:rsidP="00A86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Malik Lt BT">
    <w:altName w:val="Symbol"/>
    <w:charset w:val="02"/>
    <w:family w:val="auto"/>
    <w:pitch w:val="variable"/>
    <w:sig w:usb0="00000000" w:usb1="10000000" w:usb2="00000000" w:usb3="00000000" w:csb0="80000000" w:csb1="00000000"/>
  </w:font>
  <w:font w:name="Arabic Typesetting">
    <w:altName w:val="Arabic Typesetting"/>
    <w:panose1 w:val="03020402040406030203"/>
    <w:charset w:val="00"/>
    <w:family w:val="script"/>
    <w:pitch w:val="variable"/>
    <w:sig w:usb0="80002007" w:usb1="80000000" w:usb2="00000008" w:usb3="00000000" w:csb0="000000D3" w:csb1="00000000"/>
  </w:font>
  <w:font w:name="Ebrima">
    <w:panose1 w:val="02000000000000000000"/>
    <w:charset w:val="00"/>
    <w:family w:val="auto"/>
    <w:pitch w:val="variable"/>
    <w:sig w:usb0="A000005F" w:usb1="02000041" w:usb2="00000800" w:usb3="00000000" w:csb0="00000093" w:csb1="00000000"/>
  </w:font>
  <w:font w:name="+mn-e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0716" w14:textId="77777777" w:rsidR="00426E4B" w:rsidRPr="007955F0" w:rsidRDefault="00426E4B" w:rsidP="00426E4B">
    <w:pPr>
      <w:pStyle w:val="Pieddepage"/>
      <w:tabs>
        <w:tab w:val="clear" w:pos="9072"/>
      </w:tabs>
      <w:bidi/>
      <w:spacing w:after="0"/>
      <w:ind w:left="-709" w:right="-569"/>
      <w:jc w:val="center"/>
      <w:rPr>
        <w:color w:val="262626" w:themeColor="text1" w:themeTint="D9"/>
      </w:rPr>
    </w:pPr>
    <w:r>
      <w:rPr>
        <w:noProof/>
        <w:lang w:val="es-ES" w:eastAsia="es-ES"/>
      </w:rPr>
      <mc:AlternateContent>
        <mc:Choice Requires="wps">
          <w:drawing>
            <wp:anchor distT="0" distB="0" distL="114300" distR="114300" simplePos="0" relativeHeight="251663360" behindDoc="0" locked="0" layoutInCell="1" allowOverlap="1" wp14:anchorId="22190C4B" wp14:editId="35F96094">
              <wp:simplePos x="0" y="0"/>
              <wp:positionH relativeFrom="column">
                <wp:posOffset>-457200</wp:posOffset>
              </wp:positionH>
              <wp:positionV relativeFrom="paragraph">
                <wp:posOffset>-19050</wp:posOffset>
              </wp:positionV>
              <wp:extent cx="6645275" cy="10795"/>
              <wp:effectExtent l="0" t="0" r="41275" b="46355"/>
              <wp:wrapNone/>
              <wp:docPr id="6" name="Connecteur droit avec flèch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10795"/>
                      </a:xfrm>
                      <a:prstGeom prst="straightConnector1">
                        <a:avLst/>
                      </a:prstGeom>
                      <a:noFill/>
                      <a:ln w="12700">
                        <a:solidFill>
                          <a:schemeClr val="tx2">
                            <a:lumMod val="60000"/>
                            <a:lumOff val="40000"/>
                          </a:schemeClr>
                        </a:solidFill>
                        <a:round/>
                        <a:headEnd/>
                        <a:tailEnd/>
                      </a:ln>
                      <a:effectLst>
                        <a:outerShdw dist="28398" dir="3806097" algn="ctr" rotWithShape="0">
                          <a:srgbClr val="92D050">
                            <a:alpha val="50000"/>
                          </a:srgbClr>
                        </a:outerShdw>
                      </a:effectLst>
                    </wps:spPr>
                    <wps:bodyPr/>
                  </wps:wsp>
                </a:graphicData>
              </a:graphic>
              <wp14:sizeRelH relativeFrom="page">
                <wp14:pctWidth>0</wp14:pctWidth>
              </wp14:sizeRelH>
              <wp14:sizeRelV relativeFrom="page">
                <wp14:pctHeight>0</wp14:pctHeight>
              </wp14:sizeRelV>
            </wp:anchor>
          </w:drawing>
        </mc:Choice>
        <mc:Fallback>
          <w:pict>
            <v:shapetype w14:anchorId="0A44EF51" id="_x0000_t32" coordsize="21600,21600" o:spt="32" o:oned="t" path="m,l21600,21600e" filled="f">
              <v:path arrowok="t" fillok="f" o:connecttype="none"/>
              <o:lock v:ext="edit" shapetype="t"/>
            </v:shapetype>
            <v:shape id="Connecteur droit avec flèche 6" o:spid="_x0000_s1026" type="#_x0000_t32" style="position:absolute;margin-left:-36pt;margin-top:-1.5pt;width:523.25pt;height:.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" strokecolor="#548dd4 [1951]" strokeweight="1pt">
              <v:shadow on="t" color="#92d050" opacity=".5" offset="1pt"/>
            </v:shape>
          </w:pict>
        </mc:Fallback>
      </mc:AlternateContent>
    </w:r>
    <w:r>
      <w:rPr>
        <w:noProof/>
        <w:lang w:val="es-ES" w:eastAsia="es-ES"/>
      </w:rPr>
      <mc:AlternateContent>
        <mc:Choice Requires="wps">
          <w:drawing>
            <wp:anchor distT="0" distB="0" distL="114300" distR="114300" simplePos="0" relativeHeight="251664384" behindDoc="0" locked="0" layoutInCell="1" allowOverlap="1" wp14:anchorId="3AFAE49C" wp14:editId="4620FC27">
              <wp:simplePos x="0" y="0"/>
              <wp:positionH relativeFrom="column">
                <wp:posOffset>-457200</wp:posOffset>
              </wp:positionH>
              <wp:positionV relativeFrom="paragraph">
                <wp:posOffset>-19050</wp:posOffset>
              </wp:positionV>
              <wp:extent cx="6645275" cy="10795"/>
              <wp:effectExtent l="0" t="0" r="41275" b="46355"/>
              <wp:wrapNone/>
              <wp:docPr id="1"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10795"/>
                      </a:xfrm>
                      <a:prstGeom prst="straightConnector1">
                        <a:avLst/>
                      </a:prstGeom>
                      <a:noFill/>
                      <a:ln w="12700">
                        <a:solidFill>
                          <a:schemeClr val="tx2">
                            <a:lumMod val="60000"/>
                            <a:lumOff val="40000"/>
                          </a:schemeClr>
                        </a:solidFill>
                        <a:round/>
                        <a:headEnd/>
                        <a:tailEnd/>
                      </a:ln>
                      <a:effectLst>
                        <a:outerShdw dist="28398" dir="3806097" algn="ctr" rotWithShape="0">
                          <a:srgbClr val="92D050">
                            <a:alpha val="50000"/>
                          </a:srgbClr>
                        </a:outerShdw>
                      </a:effectLst>
                    </wps:spPr>
                    <wps:bodyPr/>
                  </wps:wsp>
                </a:graphicData>
              </a:graphic>
              <wp14:sizeRelH relativeFrom="page">
                <wp14:pctWidth>0</wp14:pctWidth>
              </wp14:sizeRelH>
              <wp14:sizeRelV relativeFrom="page">
                <wp14:pctHeight>0</wp14:pctHeight>
              </wp14:sizeRelV>
            </wp:anchor>
          </w:drawing>
        </mc:Choice>
        <mc:Fallback>
          <w:pict>
            <v:shape w14:anchorId="01DCB0C7" id="Connecteur droit avec flèche 1" o:spid="_x0000_s1026" type="#_x0000_t32" style="position:absolute;margin-left:-36pt;margin-top:-1.5pt;width:523.25pt;height:.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" strokecolor="#548dd4 [1951]" strokeweight="1pt">
              <v:shadow on="t" color="#92d050" opacity=".5" offset="1pt"/>
            </v:shape>
          </w:pict>
        </mc:Fallback>
      </mc:AlternateContent>
    </w:r>
    <w:r>
      <w:rPr>
        <w:rFonts w:hint="cs"/>
        <w:color w:val="262626" w:themeColor="text1" w:themeTint="D9"/>
        <w:rtl/>
        <w:lang w:bidi="ar-MA"/>
      </w:rPr>
      <w:t xml:space="preserve">طريق الرباط، كلم 17، ص.ب 398، </w:t>
    </w:r>
    <w:proofErr w:type="spellStart"/>
    <w:r>
      <w:rPr>
        <w:rFonts w:hint="cs"/>
        <w:color w:val="262626" w:themeColor="text1" w:themeTint="D9"/>
        <w:rtl/>
        <w:lang w:bidi="ar-MA"/>
      </w:rPr>
      <w:t>كزناية</w:t>
    </w:r>
    <w:proofErr w:type="spellEnd"/>
    <w:r>
      <w:rPr>
        <w:rFonts w:hint="cs"/>
        <w:color w:val="262626" w:themeColor="text1" w:themeTint="D9"/>
        <w:rtl/>
        <w:lang w:bidi="ar-MA"/>
      </w:rPr>
      <w:t xml:space="preserve"> - طنجة، الهاتف: 05.39.40.90.80 - الفاكس: 05.39.33.01.17</w:t>
    </w:r>
  </w:p>
  <w:p w14:paraId="48FFC1F8" w14:textId="00C11E8C" w:rsidR="00F04525" w:rsidRPr="00426E4B" w:rsidRDefault="00426E4B" w:rsidP="00426E4B">
    <w:pPr>
      <w:pStyle w:val="Pieddepage"/>
      <w:tabs>
        <w:tab w:val="clear" w:pos="9072"/>
        <w:tab w:val="center" w:pos="4394"/>
        <w:tab w:val="left" w:pos="8685"/>
      </w:tabs>
      <w:ind w:left="-1276" w:right="-569" w:firstLine="425"/>
    </w:pPr>
    <w:r>
      <w:rPr>
        <w:rFonts w:hint="cs"/>
        <w:color w:val="262626" w:themeColor="text1" w:themeTint="D9"/>
        <w:rtl/>
      </w:rPr>
      <w:t xml:space="preserve">                       </w:t>
    </w:r>
    <w:r w:rsidRPr="007955F0">
      <w:rPr>
        <w:color w:val="262626" w:themeColor="text1" w:themeTint="D9"/>
      </w:rPr>
      <w:t>Route de Rabat Km 17</w:t>
    </w:r>
    <w:r>
      <w:rPr>
        <w:color w:val="262626" w:themeColor="text1" w:themeTint="D9"/>
      </w:rPr>
      <w:t>,</w:t>
    </w:r>
    <w:r w:rsidRPr="007955F0">
      <w:rPr>
        <w:color w:val="262626" w:themeColor="text1" w:themeTint="D9"/>
      </w:rPr>
      <w:t xml:space="preserve"> BP 398 -</w:t>
    </w:r>
    <w:proofErr w:type="spellStart"/>
    <w:r w:rsidRPr="007955F0">
      <w:rPr>
        <w:color w:val="262626" w:themeColor="text1" w:themeTint="D9"/>
      </w:rPr>
      <w:t>Gzinaya</w:t>
    </w:r>
    <w:proofErr w:type="spellEnd"/>
    <w:r w:rsidRPr="007955F0">
      <w:rPr>
        <w:color w:val="262626" w:themeColor="text1" w:themeTint="D9"/>
      </w:rPr>
      <w:t xml:space="preserve"> -Tanger, Tél : 0</w:t>
    </w:r>
    <w:r>
      <w:rPr>
        <w:rFonts w:hint="cs"/>
        <w:color w:val="262626" w:themeColor="text1" w:themeTint="D9"/>
        <w:rtl/>
      </w:rPr>
      <w:t>5.39.40.90.80</w:t>
    </w:r>
    <w:r w:rsidRPr="007955F0">
      <w:rPr>
        <w:color w:val="262626" w:themeColor="text1" w:themeTint="D9"/>
      </w:rPr>
      <w:t xml:space="preserve"> Fax : </w:t>
    </w:r>
    <w:r>
      <w:rPr>
        <w:rFonts w:hint="cs"/>
        <w:color w:val="262626" w:themeColor="text1" w:themeTint="D9"/>
        <w:rtl/>
      </w:rPr>
      <w:t>05.39.33.01.17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5A71" w14:textId="77777777" w:rsidR="00806DA3" w:rsidRDefault="00806DA3" w:rsidP="00A863CF">
      <w:r>
        <w:separator/>
      </w:r>
    </w:p>
  </w:footnote>
  <w:footnote w:type="continuationSeparator" w:id="0">
    <w:p w14:paraId="27DECDFC" w14:textId="77777777" w:rsidR="00806DA3" w:rsidRDefault="00806DA3" w:rsidP="00A86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55D2" w14:textId="18E13304" w:rsidR="0097061D" w:rsidRPr="009C4B04" w:rsidRDefault="00481939" w:rsidP="00F04525">
    <w:pPr>
      <w:pStyle w:val="En-tte"/>
      <w:tabs>
        <w:tab w:val="clear" w:pos="4536"/>
      </w:tabs>
      <w:bidi/>
      <w:jc w:val="center"/>
    </w:pPr>
    <w:r>
      <w:rPr>
        <w:rFonts w:eastAsiaTheme="minorHAnsi"/>
        <w:noProof/>
        <w:sz w:val="24"/>
        <w:szCs w:val="24"/>
        <w:lang w:val="fr-MA" w:eastAsia="fr-MA"/>
      </w:rPr>
      <mc:AlternateContent>
        <mc:Choice Requires="wps">
          <w:drawing>
            <wp:anchor distT="0" distB="0" distL="114300" distR="114300" simplePos="0" relativeHeight="251666432" behindDoc="0" locked="0" layoutInCell="1" allowOverlap="1" wp14:anchorId="728A10D2" wp14:editId="67E7CB03">
              <wp:simplePos x="0" y="0"/>
              <wp:positionH relativeFrom="column">
                <wp:posOffset>3778250</wp:posOffset>
              </wp:positionH>
              <wp:positionV relativeFrom="paragraph">
                <wp:posOffset>9525</wp:posOffset>
              </wp:positionV>
              <wp:extent cx="2838450" cy="1228725"/>
              <wp:effectExtent l="0" t="0" r="0" b="0"/>
              <wp:wrapNone/>
              <wp:docPr id="2" name="Rectangle 2"/>
              <wp:cNvGraphicFramePr/>
              <a:graphic xmlns:a="http://schemas.openxmlformats.org/drawingml/2006/main">
                <a:graphicData uri="http://schemas.microsoft.com/office/word/2010/wordprocessingShape">
                  <wps:wsp>
                    <wps:cNvSpPr/>
                    <wps:spPr>
                      <a:xfrm>
                        <a:off x="0" y="0"/>
                        <a:ext cx="2838450" cy="1228725"/>
                      </a:xfrm>
                      <a:prstGeom prst="rect">
                        <a:avLst/>
                      </a:prstGeom>
                    </wps:spPr>
                    <wps:txbx>
                      <w:txbxContent>
                        <w:p w14:paraId="35B436E2"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المملكة المغربية</w:t>
                          </w:r>
                        </w:p>
                        <w:p w14:paraId="5DAA59D6"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ⵜⴰⴳⵍⴷⵉⵜ ⵏ ⵍⵎⵖⵔⵉⴱ</w:t>
                          </w:r>
                        </w:p>
                        <w:p w14:paraId="6B45497F"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وزارة الصحة والحماية الاجتماعية</w:t>
                          </w:r>
                        </w:p>
                        <w:p w14:paraId="5C217669"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ⵜⴰⵎⴰⵡⴰⵙⵜ  ⵏ ⵜⴷⵓⵙⵉ ⴷ  ⵓⴼⵔⴰⴳ</w:t>
                          </w:r>
                          <w:r>
                            <w:rPr>
                              <w:rFonts w:ascii="Arabic Typesetting" w:hAnsi="Arabic Typesetting" w:cstheme="minorBidi" w:hint="cs"/>
                              <w:b/>
                              <w:bCs/>
                              <w:color w:val="1F497D"/>
                              <w:kern w:val="24"/>
                              <w:sz w:val="18"/>
                              <w:szCs w:val="18"/>
                              <w14:shadow w14:blurRad="50800" w14:dist="38100" w14:dir="0" w14:sx="100000" w14:sy="100000" w14:kx="0" w14:ky="0" w14:algn="tr">
                                <w14:srgbClr w14:val="000000">
                                  <w14:alpha w14:val="60000"/>
                                </w14:srgbClr>
                              </w14:shadow>
                            </w:rPr>
                            <w:t xml:space="preserve">  </w:t>
                          </w:r>
                          <w:r>
                            <w:rPr>
                              <w:rFonts w:ascii="Ebrima" w:hAnsi="Ebrima" w:cs="Ebrima"/>
                              <w:b/>
                              <w:bCs/>
                              <w:color w:val="00B0F0"/>
                              <w:kern w:val="24"/>
                              <w:sz w:val="18"/>
                              <w:szCs w:val="18"/>
                              <w:lang w:val="tzm-Tfng-MA"/>
                            </w:rPr>
                            <w:t>ⴰⵏⴰⵎⵓⵏ</w:t>
                          </w:r>
                        </w:p>
                        <w:p w14:paraId="0AC87BEE" w14:textId="77777777" w:rsidR="00481939" w:rsidRDefault="00481939" w:rsidP="00481939">
                          <w:pPr>
                            <w:bidi/>
                            <w:jc w:val="center"/>
                            <w:rPr>
                              <w:rFonts w:cs="Ebrima"/>
                              <w:b/>
                              <w:bCs/>
                              <w:color w:val="00B0F0"/>
                              <w:kern w:val="24"/>
                              <w:sz w:val="18"/>
                              <w:szCs w:val="18"/>
                              <w:rtl/>
                              <w:lang w:val="tzm-Tfng-MA"/>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المستشفى الجامعي العام محمد السادس</w:t>
                          </w:r>
                          <w: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t>-</w:t>
                          </w: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 xml:space="preserve"> طنجة</w:t>
                          </w:r>
                        </w:p>
                        <w:p w14:paraId="48470E83" w14:textId="77777777" w:rsidR="00481939" w:rsidRDefault="00481939" w:rsidP="00481939">
                          <w:pPr>
                            <w:jc w:val="center"/>
                            <w:rPr>
                              <w:rFonts w:cs="Ebrima"/>
                              <w:b/>
                              <w:bCs/>
                              <w:color w:val="00B0F0"/>
                              <w:kern w:val="24"/>
                              <w:sz w:val="18"/>
                              <w:szCs w:val="18"/>
                              <w:lang w:val="tzm-Tfng-MA"/>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28A10D2" id="Rectangle 2" o:spid="_x0000_s1026" style="position:absolute;left:0;text-align:left;margin-left:297.5pt;margin-top:.75pt;width:223.5pt;height:9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" filled="f" stroked="f">
              <v:textbox>
                <w:txbxContent>
                  <w:p w14:paraId="35B436E2"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المملكة المغربية</w:t>
                    </w:r>
                  </w:p>
                  <w:p w14:paraId="5DAA59D6"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ⵜⴰⴳⵍⴷⵉⵜ ⵏ ⵍⵎⵖⵔⵉⴱ</w:t>
                    </w:r>
                  </w:p>
                  <w:p w14:paraId="6B45497F"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وزارة الصحة والحماية الاجتماعية</w:t>
                    </w:r>
                  </w:p>
                  <w:p w14:paraId="5C217669"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ⵜⴰⵎⴰⵡⴰⵙⵜ  ⵏ ⵜⴷⵓⵙⵉ ⴷ  ⵓⴼⵔⴰⴳ</w:t>
                    </w:r>
                    <w:r>
                      <w:rPr>
                        <w:rFonts w:ascii="Arabic Typesetting" w:hAnsi="Arabic Typesetting" w:cstheme="minorBidi" w:hint="cs"/>
                        <w:b/>
                        <w:bCs/>
                        <w:color w:val="1F497D"/>
                        <w:kern w:val="24"/>
                        <w:sz w:val="18"/>
                        <w:szCs w:val="18"/>
                        <w14:shadow w14:blurRad="50800" w14:dist="38100" w14:dir="0" w14:sx="100000" w14:sy="100000" w14:kx="0" w14:ky="0" w14:algn="tr">
                          <w14:srgbClr w14:val="000000">
                            <w14:alpha w14:val="60000"/>
                          </w14:srgbClr>
                        </w14:shadow>
                      </w:rPr>
                      <w:t xml:space="preserve">  </w:t>
                    </w:r>
                    <w:r>
                      <w:rPr>
                        <w:rFonts w:ascii="Ebrima" w:hAnsi="Ebrima" w:cs="Ebrima"/>
                        <w:b/>
                        <w:bCs/>
                        <w:color w:val="00B0F0"/>
                        <w:kern w:val="24"/>
                        <w:sz w:val="18"/>
                        <w:szCs w:val="18"/>
                        <w:lang w:val="tzm-Tfng-MA"/>
                      </w:rPr>
                      <w:t>ⴰⵏⴰⵎⵓⵏ</w:t>
                    </w:r>
                  </w:p>
                  <w:p w14:paraId="0AC87BEE" w14:textId="77777777" w:rsidR="00481939" w:rsidRDefault="00481939" w:rsidP="00481939">
                    <w:pPr>
                      <w:bidi/>
                      <w:jc w:val="center"/>
                      <w:rPr>
                        <w:rFonts w:cs="Ebrima"/>
                        <w:b/>
                        <w:bCs/>
                        <w:color w:val="00B0F0"/>
                        <w:kern w:val="24"/>
                        <w:sz w:val="18"/>
                        <w:szCs w:val="18"/>
                        <w:rtl/>
                        <w:lang w:val="tzm-Tfng-MA"/>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المستشفى الجامعي العام محمد السادس</w:t>
                    </w:r>
                    <w: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t>-</w:t>
                    </w: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 xml:space="preserve"> طنجة</w:t>
                    </w:r>
                  </w:p>
                  <w:p w14:paraId="48470E83" w14:textId="77777777" w:rsidR="00481939" w:rsidRDefault="00481939" w:rsidP="00481939">
                    <w:pPr>
                      <w:jc w:val="center"/>
                      <w:rPr>
                        <w:rFonts w:cs="Ebrima"/>
                        <w:b/>
                        <w:bCs/>
                        <w:color w:val="00B0F0"/>
                        <w:kern w:val="24"/>
                        <w:sz w:val="18"/>
                        <w:szCs w:val="18"/>
                        <w:lang w:val="tzm-Tfng-MA"/>
                      </w:rPr>
                    </w:pPr>
                  </w:p>
                </w:txbxContent>
              </v:textbox>
            </v:rect>
          </w:pict>
        </mc:Fallback>
      </mc:AlternateContent>
    </w:r>
    <w:r w:rsidR="00426E4B" w:rsidRPr="006A0A30">
      <w:rPr>
        <w:rFonts w:asciiTheme="majorBidi" w:hAnsiTheme="majorBidi" w:cstheme="majorBidi"/>
        <w:noProof/>
        <w:color w:val="262626" w:themeColor="text1" w:themeTint="D9"/>
        <w:sz w:val="20"/>
        <w:szCs w:val="20"/>
      </w:rPr>
      <mc:AlternateContent>
        <mc:Choice Requires="wps">
          <w:drawing>
            <wp:anchor distT="0" distB="0" distL="114300" distR="114300" simplePos="0" relativeHeight="251659264" behindDoc="0" locked="0" layoutInCell="1" allowOverlap="1" wp14:anchorId="55B5FE52" wp14:editId="0F44A051">
              <wp:simplePos x="0" y="0"/>
              <wp:positionH relativeFrom="column">
                <wp:posOffset>-394335</wp:posOffset>
              </wp:positionH>
              <wp:positionV relativeFrom="paragraph">
                <wp:posOffset>1257935</wp:posOffset>
              </wp:positionV>
              <wp:extent cx="6642735" cy="10160"/>
              <wp:effectExtent l="0" t="0" r="24765" b="27940"/>
              <wp:wrapNone/>
              <wp:docPr id="5" name="Connecteur droit 5"/>
              <wp:cNvGraphicFramePr/>
              <a:graphic xmlns:a="http://schemas.openxmlformats.org/drawingml/2006/main">
                <a:graphicData uri="http://schemas.microsoft.com/office/word/2010/wordprocessingShape">
                  <wps:wsp>
                    <wps:cNvCnPr/>
                    <wps:spPr>
                      <a:xfrm flipV="1">
                        <a:off x="0" y="0"/>
                        <a:ext cx="6642735"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9A703" id="Connecteur droit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pt,99.05pt" to="492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" strokecolor="#4579b8 [3044]"/>
          </w:pict>
        </mc:Fallback>
      </mc:AlternateContent>
    </w:r>
    <w:r w:rsidR="00426E4B">
      <w:rPr>
        <w:noProof/>
      </w:rPr>
      <mc:AlternateContent>
        <mc:Choice Requires="wps">
          <w:drawing>
            <wp:anchor distT="0" distB="0" distL="114300" distR="114300" simplePos="0" relativeHeight="251661312" behindDoc="0" locked="0" layoutInCell="1" allowOverlap="1" wp14:anchorId="0BFD671E" wp14:editId="42BF012C">
              <wp:simplePos x="0" y="0"/>
              <wp:positionH relativeFrom="page">
                <wp:posOffset>190500</wp:posOffset>
              </wp:positionH>
              <wp:positionV relativeFrom="paragraph">
                <wp:posOffset>5715</wp:posOffset>
              </wp:positionV>
              <wp:extent cx="2562225" cy="933450"/>
              <wp:effectExtent l="0" t="0" r="0" b="0"/>
              <wp:wrapNone/>
              <wp:docPr id="7" name="Text Box 2">
                <a:extLst xmlns:a="http://schemas.openxmlformats.org/drawingml/2006/main">
                  <a:ext uri="{FF2B5EF4-FFF2-40B4-BE49-F238E27FC236}">
                    <a16:creationId xmlns:a16="http://schemas.microsoft.com/office/drawing/2014/main" id="{6E477BC7-3171-4C42-AD3F-7FB80775AB8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933450"/>
                      </a:xfrm>
                      <a:prstGeom prst="rect">
                        <a:avLst/>
                      </a:prstGeom>
                      <a:noFill/>
                      <a:ln>
                        <a:noFill/>
                      </a:ln>
                    </wps:spPr>
                    <wps:txbx>
                      <w:txbxContent>
                        <w:p w14:paraId="321A61B3" w14:textId="77777777"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المجموعة الصحية الترابية</w:t>
                          </w:r>
                        </w:p>
                        <w:p w14:paraId="1762DAAE" w14:textId="77777777" w:rsidR="009A1F02" w:rsidRPr="00426E4B" w:rsidRDefault="009A1F02" w:rsidP="00F04525">
                          <w:pPr>
                            <w:jc w:val="center"/>
                            <w:rPr>
                              <w:rFonts w:cs="Ebrima"/>
                              <w:b/>
                              <w:bCs/>
                              <w:color w:val="00B0F0"/>
                              <w:kern w:val="24"/>
                              <w:sz w:val="18"/>
                              <w:szCs w:val="18"/>
                              <w:lang w:val="tzm-Tfng-MA"/>
                            </w:rPr>
                          </w:pPr>
                          <w:r w:rsidRPr="00426E4B">
                            <w:rPr>
                              <w:rFonts w:ascii="Ebrima" w:hAnsi="Ebrima" w:cs="Ebrima"/>
                              <w:b/>
                              <w:bCs/>
                              <w:color w:val="00B0F0"/>
                              <w:kern w:val="24"/>
                              <w:sz w:val="18"/>
                              <w:szCs w:val="18"/>
                              <w:lang w:val="tzm-Tfng-MA"/>
                            </w:rPr>
                            <w:t xml:space="preserve">ⵜⴳⵔⵓⵎⵎⴰ  ⵜⴰⴷⵓⵙⴰⵏⵜ ⵜⴰⵎⵓⵔⴰⵏⵜ </w:t>
                          </w:r>
                        </w:p>
                        <w:p w14:paraId="0A254A53" w14:textId="4484028E"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طنجة . تطوان . الحسيمة</w:t>
                          </w:r>
                        </w:p>
                        <w:p w14:paraId="53A116DC" w14:textId="56FE83CF" w:rsidR="00F04525" w:rsidRPr="00426E4B" w:rsidRDefault="009A1F02" w:rsidP="009A1F02">
                          <w:pPr>
                            <w:jc w:val="center"/>
                            <w:rPr>
                              <w:rFonts w:ascii="Ebrima" w:hAnsi="+mn-ea" w:cs="Ebrima"/>
                              <w:b/>
                              <w:bCs/>
                              <w:color w:val="00B0F0"/>
                              <w:kern w:val="24"/>
                              <w:sz w:val="18"/>
                              <w:szCs w:val="18"/>
                              <w:rtl/>
                              <w:lang w:val="tzm-Tfng-MA"/>
                            </w:rPr>
                          </w:pPr>
                          <w:r w:rsidRPr="00426E4B">
                            <w:rPr>
                              <w:rFonts w:ascii="Ebrima" w:hAnsi="Ebrima" w:cs="Ebrima"/>
                              <w:b/>
                              <w:bCs/>
                              <w:color w:val="00B0F0"/>
                              <w:kern w:val="24"/>
                              <w:sz w:val="18"/>
                              <w:szCs w:val="18"/>
                              <w:lang w:val="tzm-Tfng-MA"/>
                            </w:rPr>
                            <w:t xml:space="preserve">ⵟⴰⵏⵊⴰ </w:t>
                          </w:r>
                          <w:r w:rsidRPr="00426E4B">
                            <w:rPr>
                              <w:rFonts w:ascii="Ebrima" w:hAnsi="Ebrima" w:cs="Ebrima"/>
                              <w:b/>
                              <w:bCs/>
                              <w:color w:val="00B0F0"/>
                              <w:kern w:val="24"/>
                              <w:sz w:val="18"/>
                              <w:szCs w:val="18"/>
                            </w:rPr>
                            <w:t xml:space="preserve">- </w:t>
                          </w:r>
                          <w:r w:rsidRPr="00426E4B">
                            <w:rPr>
                              <w:rFonts w:ascii="Ebrima" w:hAnsi="Ebrima" w:cs="Ebrima"/>
                              <w:b/>
                              <w:bCs/>
                              <w:color w:val="00B0F0"/>
                              <w:kern w:val="24"/>
                              <w:sz w:val="18"/>
                              <w:szCs w:val="18"/>
                              <w:lang w:val="tzm-Tfng-MA"/>
                            </w:rPr>
                            <w:t xml:space="preserve">ⵜⵉⵟⵡⴰⵏ </w:t>
                          </w:r>
                          <w:r w:rsidRPr="00426E4B">
                            <w:rPr>
                              <w:rFonts w:ascii="Ebrima" w:hAnsi="Ebrima" w:cs="Ebrima"/>
                              <w:b/>
                              <w:bCs/>
                              <w:color w:val="00B0F0"/>
                              <w:kern w:val="24"/>
                              <w:sz w:val="18"/>
                              <w:szCs w:val="18"/>
                            </w:rPr>
                            <w:t>-</w:t>
                          </w:r>
                          <w:r w:rsidRPr="00426E4B">
                            <w:rPr>
                              <w:rFonts w:ascii="Ebrima" w:hAnsi="Ebrima" w:cs="Ebrima"/>
                              <w:b/>
                              <w:bCs/>
                              <w:color w:val="00B0F0"/>
                              <w:kern w:val="24"/>
                              <w:sz w:val="18"/>
                              <w:szCs w:val="18"/>
                              <w:lang w:val="tzm-Tfng-MA"/>
                            </w:rPr>
                            <w:t xml:space="preserve"> ⵍⵃⵓⵙⵉⵎⴰ</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FD671E" id="_x0000_t202" coordsize="21600,21600" o:spt="202" path="m,l,21600r21600,l21600,xe">
              <v:stroke joinstyle="miter"/>
              <v:path gradientshapeok="t" o:connecttype="rect"/>
            </v:shapetype>
            <v:shape id="Text Box 2" o:spid="_x0000_s1027" type="#_x0000_t202" style="position:absolute;left:0;text-align:left;margin-left:15pt;margin-top:.45pt;width:201.75pt;height:7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" filled="f" stroked="f">
              <v:textbox>
                <w:txbxContent>
                  <w:p w14:paraId="321A61B3" w14:textId="77777777"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المجموعة الصحية الترابية</w:t>
                    </w:r>
                  </w:p>
                  <w:p w14:paraId="1762DAAE" w14:textId="77777777" w:rsidR="009A1F02" w:rsidRPr="00426E4B" w:rsidRDefault="009A1F02" w:rsidP="00F04525">
                    <w:pPr>
                      <w:jc w:val="center"/>
                      <w:rPr>
                        <w:rFonts w:cs="Ebrima"/>
                        <w:b/>
                        <w:bCs/>
                        <w:color w:val="00B0F0"/>
                        <w:kern w:val="24"/>
                        <w:sz w:val="18"/>
                        <w:szCs w:val="18"/>
                        <w:lang w:val="tzm-Tfng-MA"/>
                      </w:rPr>
                    </w:pPr>
                    <w:r w:rsidRPr="00426E4B">
                      <w:rPr>
                        <w:rFonts w:ascii="Ebrima" w:hAnsi="Ebrima" w:cs="Ebrima"/>
                        <w:b/>
                        <w:bCs/>
                        <w:color w:val="00B0F0"/>
                        <w:kern w:val="24"/>
                        <w:sz w:val="18"/>
                        <w:szCs w:val="18"/>
                        <w:lang w:val="tzm-Tfng-MA"/>
                      </w:rPr>
                      <w:t xml:space="preserve">ⵜⴳⵔⵓⵎⵎⴰ  ⵜⴰⴷⵓⵙⴰⵏⵜ ⵜⴰⵎⵓⵔⴰⵏⵜ </w:t>
                    </w:r>
                  </w:p>
                  <w:p w14:paraId="0A254A53" w14:textId="4484028E"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طنجة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w:t>
                    </w: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تطوان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الحسيمة</w:t>
                    </w:r>
                  </w:p>
                  <w:p w14:paraId="53A116DC" w14:textId="56FE83CF" w:rsidR="00F04525" w:rsidRPr="00426E4B" w:rsidRDefault="009A1F02" w:rsidP="009A1F02">
                    <w:pPr>
                      <w:jc w:val="center"/>
                      <w:rPr>
                        <w:rFonts w:ascii="Ebrima" w:hAnsi="+mn-ea" w:cs="Ebrima"/>
                        <w:b/>
                        <w:bCs/>
                        <w:color w:val="00B0F0"/>
                        <w:kern w:val="24"/>
                        <w:sz w:val="18"/>
                        <w:szCs w:val="18"/>
                        <w:rtl/>
                        <w:lang w:val="tzm-Tfng-MA"/>
                      </w:rPr>
                    </w:pPr>
                    <w:r w:rsidRPr="00426E4B">
                      <w:rPr>
                        <w:rFonts w:ascii="Ebrima" w:hAnsi="Ebrima" w:cs="Ebrima"/>
                        <w:b/>
                        <w:bCs/>
                        <w:color w:val="00B0F0"/>
                        <w:kern w:val="24"/>
                        <w:sz w:val="18"/>
                        <w:szCs w:val="18"/>
                        <w:lang w:val="tzm-Tfng-MA"/>
                      </w:rPr>
                      <w:t xml:space="preserve">ⵟⴰⵏⵊⴰ </w:t>
                    </w:r>
                    <w:r w:rsidRPr="00426E4B">
                      <w:rPr>
                        <w:rFonts w:ascii="Ebrima" w:hAnsi="Ebrima" w:cs="Ebrima"/>
                        <w:b/>
                        <w:bCs/>
                        <w:color w:val="00B0F0"/>
                        <w:kern w:val="24"/>
                        <w:sz w:val="18"/>
                        <w:szCs w:val="18"/>
                      </w:rPr>
                      <w:t xml:space="preserve">- </w:t>
                    </w:r>
                    <w:r w:rsidRPr="00426E4B">
                      <w:rPr>
                        <w:rFonts w:ascii="Ebrima" w:hAnsi="Ebrima" w:cs="Ebrima"/>
                        <w:b/>
                        <w:bCs/>
                        <w:color w:val="00B0F0"/>
                        <w:kern w:val="24"/>
                        <w:sz w:val="18"/>
                        <w:szCs w:val="18"/>
                        <w:lang w:val="tzm-Tfng-MA"/>
                      </w:rPr>
                      <w:t xml:space="preserve">ⵜⵉⵟⵡⴰⵏ </w:t>
                    </w:r>
                    <w:r w:rsidRPr="00426E4B">
                      <w:rPr>
                        <w:rFonts w:ascii="Ebrima" w:hAnsi="Ebrima" w:cs="Ebrima"/>
                        <w:b/>
                        <w:bCs/>
                        <w:color w:val="00B0F0"/>
                        <w:kern w:val="24"/>
                        <w:sz w:val="18"/>
                        <w:szCs w:val="18"/>
                      </w:rPr>
                      <w:t>-</w:t>
                    </w:r>
                    <w:r w:rsidRPr="00426E4B">
                      <w:rPr>
                        <w:rFonts w:ascii="Ebrima" w:hAnsi="Ebrima" w:cs="Ebrima"/>
                        <w:b/>
                        <w:bCs/>
                        <w:color w:val="00B0F0"/>
                        <w:kern w:val="24"/>
                        <w:sz w:val="18"/>
                        <w:szCs w:val="18"/>
                        <w:lang w:val="tzm-Tfng-MA"/>
                      </w:rPr>
                      <w:t xml:space="preserve"> ⵍⵃⵓⵙⵉⵎⴰ</w:t>
                    </w:r>
                  </w:p>
                </w:txbxContent>
              </v:textbox>
              <w10:wrap anchorx="page"/>
            </v:shape>
          </w:pict>
        </mc:Fallback>
      </mc:AlternateContent>
    </w:r>
    <w:r w:rsidR="00F04525" w:rsidRPr="00F04525">
      <w:rPr>
        <w:noProof/>
      </w:rPr>
      <w:t xml:space="preserve"> </w:t>
    </w:r>
    <w:r w:rsidR="00F04525">
      <w:rPr>
        <w:noProof/>
      </w:rPr>
      <w:drawing>
        <wp:inline distT="0" distB="0" distL="0" distR="0" wp14:anchorId="0A8F9572" wp14:editId="4164E5B2">
          <wp:extent cx="1438275" cy="1200150"/>
          <wp:effectExtent l="0" t="0" r="9525" b="0"/>
          <wp:docPr id="736820280" name="Image 7">
            <a:extLst xmlns:a="http://schemas.openxmlformats.org/drawingml/2006/main">
              <a:ext uri="{FF2B5EF4-FFF2-40B4-BE49-F238E27FC236}">
                <a16:creationId xmlns:a16="http://schemas.microsoft.com/office/drawing/2014/main" id="{C035DC79-AE1D-4D49-B512-9E0FE0FC31DF}"/>
              </a:ext>
            </a:extLst>
          </wp:docPr>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C035DC79-AE1D-4D49-B512-9E0FE0FC31DF}"/>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38685" cy="12004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1F0B0A"/>
    <w:multiLevelType w:val="hybridMultilevel"/>
    <w:tmpl w:val="37763BEC"/>
    <w:lvl w:ilvl="0" w:tplc="384410F8">
      <w:start w:val="1"/>
      <w:numFmt w:val="bullet"/>
      <w:lvlText w:val=""/>
      <w:lvlJc w:val="left"/>
      <w:pPr>
        <w:ind w:left="643"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1">
    <w:nsid w:val="09A77EC5"/>
    <w:multiLevelType w:val="hybridMultilevel"/>
    <w:tmpl w:val="2C9CD6F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1">
    <w:nsid w:val="0EE238BA"/>
    <w:multiLevelType w:val="hybridMultilevel"/>
    <w:tmpl w:val="F5E62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1">
    <w:nsid w:val="12684235"/>
    <w:multiLevelType w:val="hybridMultilevel"/>
    <w:tmpl w:val="0058AAB2"/>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1">
    <w:nsid w:val="180E05E4"/>
    <w:multiLevelType w:val="hybridMultilevel"/>
    <w:tmpl w:val="41E8E7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1">
    <w:nsid w:val="18B62E82"/>
    <w:multiLevelType w:val="hybridMultilevel"/>
    <w:tmpl w:val="C598E3A4"/>
    <w:lvl w:ilvl="0" w:tplc="299CAA8A">
      <w:start w:val="1"/>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1">
    <w:nsid w:val="19B16124"/>
    <w:multiLevelType w:val="hybridMultilevel"/>
    <w:tmpl w:val="E7CE540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8807FD"/>
    <w:multiLevelType w:val="multilevel"/>
    <w:tmpl w:val="2CB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1">
    <w:nsid w:val="20FB68A6"/>
    <w:multiLevelType w:val="hybridMultilevel"/>
    <w:tmpl w:val="C7464676"/>
    <w:lvl w:ilvl="0" w:tplc="9E56F1D6">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1">
    <w:nsid w:val="28FF6C05"/>
    <w:multiLevelType w:val="hybridMultilevel"/>
    <w:tmpl w:val="8972634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1">
    <w:nsid w:val="2A0C3733"/>
    <w:multiLevelType w:val="hybridMultilevel"/>
    <w:tmpl w:val="9716D6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1">
    <w:nsid w:val="30957CE1"/>
    <w:multiLevelType w:val="hybridMultilevel"/>
    <w:tmpl w:val="93D26432"/>
    <w:lvl w:ilvl="0" w:tplc="793A43F4">
      <w:numFmt w:val="bullet"/>
      <w:lvlText w:val="-"/>
      <w:lvlJc w:val="left"/>
      <w:pPr>
        <w:ind w:left="644"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1">
    <w:nsid w:val="3432231C"/>
    <w:multiLevelType w:val="hybridMultilevel"/>
    <w:tmpl w:val="585C18DC"/>
    <w:lvl w:ilvl="0" w:tplc="040C0001">
      <w:start w:val="1"/>
      <w:numFmt w:val="bullet"/>
      <w:lvlText w:val=""/>
      <w:lvlJc w:val="left"/>
      <w:pPr>
        <w:ind w:left="754" w:hanging="360"/>
      </w:pPr>
      <w:rPr>
        <w:rFonts w:ascii="Symbol" w:hAnsi="Symbol" w:hint="default"/>
      </w:rPr>
    </w:lvl>
    <w:lvl w:ilvl="1" w:tplc="040C0003" w:tentative="1">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13" w15:restartNumberingAfterBreak="1">
    <w:nsid w:val="3D0814AB"/>
    <w:multiLevelType w:val="hybridMultilevel"/>
    <w:tmpl w:val="3208C8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1">
    <w:nsid w:val="48BF07DA"/>
    <w:multiLevelType w:val="hybridMultilevel"/>
    <w:tmpl w:val="D944A8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1">
    <w:nsid w:val="4B9E4224"/>
    <w:multiLevelType w:val="hybridMultilevel"/>
    <w:tmpl w:val="5E486192"/>
    <w:lvl w:ilvl="0" w:tplc="299CAA8A">
      <w:start w:val="1"/>
      <w:numFmt w:val="bullet"/>
      <w:lvlText w:val="-"/>
      <w:lvlJc w:val="left"/>
      <w:pPr>
        <w:tabs>
          <w:tab w:val="num" w:pos="720"/>
        </w:tabs>
        <w:ind w:left="720" w:hanging="360"/>
      </w:pPr>
      <w:rPr>
        <w:rFonts w:ascii="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6" w15:restartNumberingAfterBreak="1">
    <w:nsid w:val="4F2E553A"/>
    <w:multiLevelType w:val="hybridMultilevel"/>
    <w:tmpl w:val="8EEA27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1">
    <w:nsid w:val="4FFB276E"/>
    <w:multiLevelType w:val="hybridMultilevel"/>
    <w:tmpl w:val="DCD6A8FE"/>
    <w:lvl w:ilvl="0" w:tplc="299CAA8A">
      <w:start w:val="1"/>
      <w:numFmt w:val="bullet"/>
      <w:lvlText w:val="-"/>
      <w:lvlJc w:val="left"/>
      <w:pPr>
        <w:tabs>
          <w:tab w:val="num" w:pos="720"/>
        </w:tabs>
        <w:ind w:left="720" w:hanging="360"/>
      </w:pPr>
      <w:rPr>
        <w:rFonts w:ascii="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8" w15:restartNumberingAfterBreak="1">
    <w:nsid w:val="5367548A"/>
    <w:multiLevelType w:val="hybridMultilevel"/>
    <w:tmpl w:val="AF2A558C"/>
    <w:lvl w:ilvl="0" w:tplc="A6F6B1AC">
      <w:numFmt w:val="bullet"/>
      <w:lvlText w:val="-"/>
      <w:lvlJc w:val="left"/>
      <w:pPr>
        <w:ind w:left="708" w:hanging="360"/>
      </w:pPr>
      <w:rPr>
        <w:rFonts w:ascii="Times New Roman" w:eastAsia="Times New Roman" w:hAnsi="Times New Roman" w:cs="Times New Roman" w:hint="default"/>
      </w:rPr>
    </w:lvl>
    <w:lvl w:ilvl="1" w:tplc="040C0003" w:tentative="1">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19" w15:restartNumberingAfterBreak="1">
    <w:nsid w:val="604B729B"/>
    <w:multiLevelType w:val="hybridMultilevel"/>
    <w:tmpl w:val="EE9EC5EE"/>
    <w:lvl w:ilvl="0" w:tplc="040C000B">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20" w15:restartNumberingAfterBreak="1">
    <w:nsid w:val="658611AE"/>
    <w:multiLevelType w:val="hybridMultilevel"/>
    <w:tmpl w:val="0B8C51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1">
    <w:nsid w:val="6F530FAA"/>
    <w:multiLevelType w:val="hybridMultilevel"/>
    <w:tmpl w:val="1B060C34"/>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1">
    <w:nsid w:val="7BC0392B"/>
    <w:multiLevelType w:val="hybridMultilevel"/>
    <w:tmpl w:val="AFB07B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91131140">
    <w:abstractNumId w:val="19"/>
  </w:num>
  <w:num w:numId="2" w16cid:durableId="793989495">
    <w:abstractNumId w:val="18"/>
  </w:num>
  <w:num w:numId="3" w16cid:durableId="1946694675">
    <w:abstractNumId w:val="2"/>
  </w:num>
  <w:num w:numId="4" w16cid:durableId="328796605">
    <w:abstractNumId w:val="12"/>
  </w:num>
  <w:num w:numId="5" w16cid:durableId="669596854">
    <w:abstractNumId w:val="10"/>
  </w:num>
  <w:num w:numId="6" w16cid:durableId="930623913">
    <w:abstractNumId w:val="9"/>
  </w:num>
  <w:num w:numId="7" w16cid:durableId="636957505">
    <w:abstractNumId w:val="21"/>
  </w:num>
  <w:num w:numId="8" w16cid:durableId="45758972">
    <w:abstractNumId w:val="20"/>
  </w:num>
  <w:num w:numId="9" w16cid:durableId="1333484123">
    <w:abstractNumId w:val="1"/>
  </w:num>
  <w:num w:numId="10" w16cid:durableId="1247035740">
    <w:abstractNumId w:val="16"/>
  </w:num>
  <w:num w:numId="11" w16cid:durableId="335420303">
    <w:abstractNumId w:val="22"/>
  </w:num>
  <w:num w:numId="12" w16cid:durableId="1830513864">
    <w:abstractNumId w:val="4"/>
  </w:num>
  <w:num w:numId="13" w16cid:durableId="1383405233">
    <w:abstractNumId w:val="14"/>
  </w:num>
  <w:num w:numId="14" w16cid:durableId="1709180766">
    <w:abstractNumId w:val="5"/>
  </w:num>
  <w:num w:numId="15" w16cid:durableId="1212964782">
    <w:abstractNumId w:val="8"/>
  </w:num>
  <w:num w:numId="16" w16cid:durableId="1713844742">
    <w:abstractNumId w:val="6"/>
  </w:num>
  <w:num w:numId="17" w16cid:durableId="369375916">
    <w:abstractNumId w:val="17"/>
  </w:num>
  <w:num w:numId="18" w16cid:durableId="323777834">
    <w:abstractNumId w:val="15"/>
  </w:num>
  <w:num w:numId="19" w16cid:durableId="1854567843">
    <w:abstractNumId w:val="13"/>
  </w:num>
  <w:num w:numId="20" w16cid:durableId="794979425">
    <w:abstractNumId w:val="11"/>
  </w:num>
  <w:num w:numId="21" w16cid:durableId="1757050976">
    <w:abstractNumId w:val="0"/>
  </w:num>
  <w:num w:numId="22" w16cid:durableId="1484925580">
    <w:abstractNumId w:val="3"/>
  </w:num>
  <w:num w:numId="23" w16cid:durableId="703136906">
    <w:abstractNumId w:val="3"/>
  </w:num>
  <w:num w:numId="24" w16cid:durableId="487480723">
    <w:abstractNumId w:val="3"/>
  </w:num>
  <w:num w:numId="25" w16cid:durableId="80072814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AB"/>
    <w:rsid w:val="00003BEA"/>
    <w:rsid w:val="0000469D"/>
    <w:rsid w:val="000056F6"/>
    <w:rsid w:val="00011595"/>
    <w:rsid w:val="00011F94"/>
    <w:rsid w:val="00016A2A"/>
    <w:rsid w:val="00020482"/>
    <w:rsid w:val="000213FE"/>
    <w:rsid w:val="00021DEE"/>
    <w:rsid w:val="00030B21"/>
    <w:rsid w:val="00033DCA"/>
    <w:rsid w:val="00035640"/>
    <w:rsid w:val="0003660B"/>
    <w:rsid w:val="00040BBF"/>
    <w:rsid w:val="00041EB1"/>
    <w:rsid w:val="00050B2D"/>
    <w:rsid w:val="000513E8"/>
    <w:rsid w:val="0005170C"/>
    <w:rsid w:val="000635B8"/>
    <w:rsid w:val="0006396F"/>
    <w:rsid w:val="00064768"/>
    <w:rsid w:val="00064EDE"/>
    <w:rsid w:val="00066846"/>
    <w:rsid w:val="000771A8"/>
    <w:rsid w:val="00082C3E"/>
    <w:rsid w:val="00084970"/>
    <w:rsid w:val="00086DAB"/>
    <w:rsid w:val="00087677"/>
    <w:rsid w:val="00094819"/>
    <w:rsid w:val="000A4031"/>
    <w:rsid w:val="000A5944"/>
    <w:rsid w:val="000A61EC"/>
    <w:rsid w:val="000A721A"/>
    <w:rsid w:val="000B15D8"/>
    <w:rsid w:val="000C5DC1"/>
    <w:rsid w:val="000D3C8D"/>
    <w:rsid w:val="000D54E0"/>
    <w:rsid w:val="000D661D"/>
    <w:rsid w:val="000F1217"/>
    <w:rsid w:val="000F1CDB"/>
    <w:rsid w:val="000F26A8"/>
    <w:rsid w:val="000F3312"/>
    <w:rsid w:val="000F3B5B"/>
    <w:rsid w:val="001000F3"/>
    <w:rsid w:val="001033AF"/>
    <w:rsid w:val="001102ED"/>
    <w:rsid w:val="001117A2"/>
    <w:rsid w:val="00112D5B"/>
    <w:rsid w:val="00114713"/>
    <w:rsid w:val="00115703"/>
    <w:rsid w:val="00121234"/>
    <w:rsid w:val="00126A11"/>
    <w:rsid w:val="0013011D"/>
    <w:rsid w:val="0013169C"/>
    <w:rsid w:val="00131E5A"/>
    <w:rsid w:val="001350CD"/>
    <w:rsid w:val="00155948"/>
    <w:rsid w:val="00160229"/>
    <w:rsid w:val="00164ABB"/>
    <w:rsid w:val="00164D62"/>
    <w:rsid w:val="00166920"/>
    <w:rsid w:val="001675BE"/>
    <w:rsid w:val="001677AA"/>
    <w:rsid w:val="001678CB"/>
    <w:rsid w:val="00170C1F"/>
    <w:rsid w:val="0017306F"/>
    <w:rsid w:val="00183463"/>
    <w:rsid w:val="00186FF8"/>
    <w:rsid w:val="0019517E"/>
    <w:rsid w:val="00197471"/>
    <w:rsid w:val="001A112B"/>
    <w:rsid w:val="001A1765"/>
    <w:rsid w:val="001A4383"/>
    <w:rsid w:val="001A5B73"/>
    <w:rsid w:val="001A6738"/>
    <w:rsid w:val="001C568B"/>
    <w:rsid w:val="001C62F0"/>
    <w:rsid w:val="001D47E4"/>
    <w:rsid w:val="001D5EC2"/>
    <w:rsid w:val="001D7749"/>
    <w:rsid w:val="001E1261"/>
    <w:rsid w:val="001E3317"/>
    <w:rsid w:val="001E36D1"/>
    <w:rsid w:val="001E4723"/>
    <w:rsid w:val="001F2BE2"/>
    <w:rsid w:val="001F6D02"/>
    <w:rsid w:val="00201CEA"/>
    <w:rsid w:val="0020275A"/>
    <w:rsid w:val="00206DF2"/>
    <w:rsid w:val="00213761"/>
    <w:rsid w:val="00217B8C"/>
    <w:rsid w:val="00223C9C"/>
    <w:rsid w:val="00226CE9"/>
    <w:rsid w:val="00226EC9"/>
    <w:rsid w:val="00233A95"/>
    <w:rsid w:val="0023437F"/>
    <w:rsid w:val="00234EC7"/>
    <w:rsid w:val="00240D69"/>
    <w:rsid w:val="002431A6"/>
    <w:rsid w:val="002442FC"/>
    <w:rsid w:val="0024616D"/>
    <w:rsid w:val="002475D3"/>
    <w:rsid w:val="00247E83"/>
    <w:rsid w:val="002506A2"/>
    <w:rsid w:val="00252BF5"/>
    <w:rsid w:val="00262A15"/>
    <w:rsid w:val="00263325"/>
    <w:rsid w:val="00265E66"/>
    <w:rsid w:val="00266558"/>
    <w:rsid w:val="00270494"/>
    <w:rsid w:val="002710DF"/>
    <w:rsid w:val="0027194F"/>
    <w:rsid w:val="00272E02"/>
    <w:rsid w:val="00274A30"/>
    <w:rsid w:val="002771BB"/>
    <w:rsid w:val="002832B8"/>
    <w:rsid w:val="002834B1"/>
    <w:rsid w:val="00284D70"/>
    <w:rsid w:val="00294D4A"/>
    <w:rsid w:val="00295D93"/>
    <w:rsid w:val="00296EB8"/>
    <w:rsid w:val="002A061B"/>
    <w:rsid w:val="002A6711"/>
    <w:rsid w:val="002C1E5E"/>
    <w:rsid w:val="002C3E7B"/>
    <w:rsid w:val="002D3812"/>
    <w:rsid w:val="002D5F28"/>
    <w:rsid w:val="002D6374"/>
    <w:rsid w:val="002D6731"/>
    <w:rsid w:val="002E05EC"/>
    <w:rsid w:val="002E08C8"/>
    <w:rsid w:val="002E31EA"/>
    <w:rsid w:val="002E3747"/>
    <w:rsid w:val="002E57BF"/>
    <w:rsid w:val="002E6870"/>
    <w:rsid w:val="002F6A4E"/>
    <w:rsid w:val="002F6F55"/>
    <w:rsid w:val="0030047C"/>
    <w:rsid w:val="00301F45"/>
    <w:rsid w:val="00305C95"/>
    <w:rsid w:val="0030727D"/>
    <w:rsid w:val="00310E62"/>
    <w:rsid w:val="00315763"/>
    <w:rsid w:val="003177A3"/>
    <w:rsid w:val="003347FF"/>
    <w:rsid w:val="0033557C"/>
    <w:rsid w:val="003440A3"/>
    <w:rsid w:val="00350BFF"/>
    <w:rsid w:val="00350EEE"/>
    <w:rsid w:val="00352FCE"/>
    <w:rsid w:val="00361201"/>
    <w:rsid w:val="0036279F"/>
    <w:rsid w:val="00362EC0"/>
    <w:rsid w:val="00365628"/>
    <w:rsid w:val="00365BD2"/>
    <w:rsid w:val="003661F9"/>
    <w:rsid w:val="00371EB8"/>
    <w:rsid w:val="00373417"/>
    <w:rsid w:val="003809ED"/>
    <w:rsid w:val="00381800"/>
    <w:rsid w:val="00385D08"/>
    <w:rsid w:val="00387F11"/>
    <w:rsid w:val="0039797B"/>
    <w:rsid w:val="003A2227"/>
    <w:rsid w:val="003A52E7"/>
    <w:rsid w:val="003A7799"/>
    <w:rsid w:val="003B3012"/>
    <w:rsid w:val="003B4247"/>
    <w:rsid w:val="003C273E"/>
    <w:rsid w:val="003C648F"/>
    <w:rsid w:val="003D230B"/>
    <w:rsid w:val="003D395A"/>
    <w:rsid w:val="003E22DD"/>
    <w:rsid w:val="003E25B0"/>
    <w:rsid w:val="003E425E"/>
    <w:rsid w:val="003F0628"/>
    <w:rsid w:val="003F27AE"/>
    <w:rsid w:val="003F3503"/>
    <w:rsid w:val="003F4C54"/>
    <w:rsid w:val="003F6A83"/>
    <w:rsid w:val="003F7451"/>
    <w:rsid w:val="00403EB2"/>
    <w:rsid w:val="0040592E"/>
    <w:rsid w:val="00410DFC"/>
    <w:rsid w:val="00412A2A"/>
    <w:rsid w:val="00416D5E"/>
    <w:rsid w:val="004267AF"/>
    <w:rsid w:val="00426E4B"/>
    <w:rsid w:val="0043265A"/>
    <w:rsid w:val="00437668"/>
    <w:rsid w:val="00442D87"/>
    <w:rsid w:val="0044573C"/>
    <w:rsid w:val="004471EB"/>
    <w:rsid w:val="00452207"/>
    <w:rsid w:val="0045718E"/>
    <w:rsid w:val="00457E62"/>
    <w:rsid w:val="00460481"/>
    <w:rsid w:val="004619F1"/>
    <w:rsid w:val="00465C7D"/>
    <w:rsid w:val="00466080"/>
    <w:rsid w:val="0047057C"/>
    <w:rsid w:val="0047137A"/>
    <w:rsid w:val="004732C6"/>
    <w:rsid w:val="00475533"/>
    <w:rsid w:val="00477544"/>
    <w:rsid w:val="0048006B"/>
    <w:rsid w:val="0048041C"/>
    <w:rsid w:val="00481939"/>
    <w:rsid w:val="00484159"/>
    <w:rsid w:val="004915B9"/>
    <w:rsid w:val="004919BB"/>
    <w:rsid w:val="00493A01"/>
    <w:rsid w:val="0049427A"/>
    <w:rsid w:val="004951DB"/>
    <w:rsid w:val="004A02F6"/>
    <w:rsid w:val="004A0AA0"/>
    <w:rsid w:val="004A1BD1"/>
    <w:rsid w:val="004A1E8E"/>
    <w:rsid w:val="004A4037"/>
    <w:rsid w:val="004A4A2C"/>
    <w:rsid w:val="004A6E83"/>
    <w:rsid w:val="004A71E0"/>
    <w:rsid w:val="004B00C8"/>
    <w:rsid w:val="004B193B"/>
    <w:rsid w:val="004B334C"/>
    <w:rsid w:val="004B49CC"/>
    <w:rsid w:val="004B505B"/>
    <w:rsid w:val="004B7E8B"/>
    <w:rsid w:val="004C0F68"/>
    <w:rsid w:val="004C1D93"/>
    <w:rsid w:val="004C6730"/>
    <w:rsid w:val="004D269D"/>
    <w:rsid w:val="004D3E79"/>
    <w:rsid w:val="004D59FA"/>
    <w:rsid w:val="004E202C"/>
    <w:rsid w:val="004F6EBD"/>
    <w:rsid w:val="00501550"/>
    <w:rsid w:val="00507F2A"/>
    <w:rsid w:val="00510D81"/>
    <w:rsid w:val="00512027"/>
    <w:rsid w:val="0051664D"/>
    <w:rsid w:val="0052225D"/>
    <w:rsid w:val="00524CFA"/>
    <w:rsid w:val="005264E7"/>
    <w:rsid w:val="00526544"/>
    <w:rsid w:val="00526B07"/>
    <w:rsid w:val="005355A8"/>
    <w:rsid w:val="00540885"/>
    <w:rsid w:val="00545A18"/>
    <w:rsid w:val="00550DCA"/>
    <w:rsid w:val="00554D06"/>
    <w:rsid w:val="0055544B"/>
    <w:rsid w:val="00556268"/>
    <w:rsid w:val="00563845"/>
    <w:rsid w:val="00563E9F"/>
    <w:rsid w:val="00567FD4"/>
    <w:rsid w:val="0057481B"/>
    <w:rsid w:val="00575F91"/>
    <w:rsid w:val="00576AA3"/>
    <w:rsid w:val="00583CF4"/>
    <w:rsid w:val="00584C40"/>
    <w:rsid w:val="00587236"/>
    <w:rsid w:val="005927D4"/>
    <w:rsid w:val="005934A4"/>
    <w:rsid w:val="005941F3"/>
    <w:rsid w:val="00595390"/>
    <w:rsid w:val="005973D9"/>
    <w:rsid w:val="005A0F16"/>
    <w:rsid w:val="005A1125"/>
    <w:rsid w:val="005A1528"/>
    <w:rsid w:val="005A33D9"/>
    <w:rsid w:val="005A4B59"/>
    <w:rsid w:val="005B1722"/>
    <w:rsid w:val="005B4F09"/>
    <w:rsid w:val="005B5875"/>
    <w:rsid w:val="005B5993"/>
    <w:rsid w:val="005B67BA"/>
    <w:rsid w:val="005C046F"/>
    <w:rsid w:val="005C148C"/>
    <w:rsid w:val="005C5CD8"/>
    <w:rsid w:val="005C619F"/>
    <w:rsid w:val="005C66E7"/>
    <w:rsid w:val="005C6848"/>
    <w:rsid w:val="005D2F88"/>
    <w:rsid w:val="005E6ED5"/>
    <w:rsid w:val="005F115B"/>
    <w:rsid w:val="005F680C"/>
    <w:rsid w:val="005F7834"/>
    <w:rsid w:val="00607CC4"/>
    <w:rsid w:val="0061163D"/>
    <w:rsid w:val="00611E9F"/>
    <w:rsid w:val="0061311F"/>
    <w:rsid w:val="00613972"/>
    <w:rsid w:val="00613C02"/>
    <w:rsid w:val="00616510"/>
    <w:rsid w:val="00617C96"/>
    <w:rsid w:val="00621171"/>
    <w:rsid w:val="00625A69"/>
    <w:rsid w:val="006271E2"/>
    <w:rsid w:val="006304D7"/>
    <w:rsid w:val="00633222"/>
    <w:rsid w:val="00636351"/>
    <w:rsid w:val="0064102C"/>
    <w:rsid w:val="0064291F"/>
    <w:rsid w:val="006537E3"/>
    <w:rsid w:val="0065514B"/>
    <w:rsid w:val="00656C83"/>
    <w:rsid w:val="00657BC5"/>
    <w:rsid w:val="006609D5"/>
    <w:rsid w:val="00664C6E"/>
    <w:rsid w:val="006662E7"/>
    <w:rsid w:val="00670BF8"/>
    <w:rsid w:val="00673760"/>
    <w:rsid w:val="006737F4"/>
    <w:rsid w:val="00681E6A"/>
    <w:rsid w:val="00682FC2"/>
    <w:rsid w:val="00684B50"/>
    <w:rsid w:val="00692960"/>
    <w:rsid w:val="006932EC"/>
    <w:rsid w:val="00693343"/>
    <w:rsid w:val="006954FE"/>
    <w:rsid w:val="00696A2F"/>
    <w:rsid w:val="00696B97"/>
    <w:rsid w:val="006A0A30"/>
    <w:rsid w:val="006A7905"/>
    <w:rsid w:val="006C3222"/>
    <w:rsid w:val="006C3AA9"/>
    <w:rsid w:val="006C56C5"/>
    <w:rsid w:val="006D4B12"/>
    <w:rsid w:val="006D6396"/>
    <w:rsid w:val="006D7FEA"/>
    <w:rsid w:val="006E1167"/>
    <w:rsid w:val="006E5A82"/>
    <w:rsid w:val="006F1EFA"/>
    <w:rsid w:val="006F2B7C"/>
    <w:rsid w:val="006F3295"/>
    <w:rsid w:val="007033ED"/>
    <w:rsid w:val="0070670E"/>
    <w:rsid w:val="00706F9B"/>
    <w:rsid w:val="007151B0"/>
    <w:rsid w:val="00715553"/>
    <w:rsid w:val="007177CD"/>
    <w:rsid w:val="00721DD4"/>
    <w:rsid w:val="007257ED"/>
    <w:rsid w:val="00725DA0"/>
    <w:rsid w:val="00726191"/>
    <w:rsid w:val="007301FB"/>
    <w:rsid w:val="007311A5"/>
    <w:rsid w:val="0073791C"/>
    <w:rsid w:val="00741963"/>
    <w:rsid w:val="007530A9"/>
    <w:rsid w:val="00756DC6"/>
    <w:rsid w:val="0076014C"/>
    <w:rsid w:val="00761EC9"/>
    <w:rsid w:val="007620CB"/>
    <w:rsid w:val="00766B5C"/>
    <w:rsid w:val="00770958"/>
    <w:rsid w:val="00771443"/>
    <w:rsid w:val="00776753"/>
    <w:rsid w:val="00776AD6"/>
    <w:rsid w:val="00776FD3"/>
    <w:rsid w:val="00783C2A"/>
    <w:rsid w:val="007875E5"/>
    <w:rsid w:val="0079016F"/>
    <w:rsid w:val="00790B94"/>
    <w:rsid w:val="00790EEB"/>
    <w:rsid w:val="00793516"/>
    <w:rsid w:val="00793811"/>
    <w:rsid w:val="0079543B"/>
    <w:rsid w:val="007955F0"/>
    <w:rsid w:val="00795EC1"/>
    <w:rsid w:val="007A0B23"/>
    <w:rsid w:val="007A5FFB"/>
    <w:rsid w:val="007B0B52"/>
    <w:rsid w:val="007B390E"/>
    <w:rsid w:val="007B4D66"/>
    <w:rsid w:val="007C5253"/>
    <w:rsid w:val="007D0EF8"/>
    <w:rsid w:val="007D1203"/>
    <w:rsid w:val="007D459C"/>
    <w:rsid w:val="007D60E5"/>
    <w:rsid w:val="007E49B0"/>
    <w:rsid w:val="007E4DE8"/>
    <w:rsid w:val="007E6832"/>
    <w:rsid w:val="007F544D"/>
    <w:rsid w:val="007F6971"/>
    <w:rsid w:val="00802E52"/>
    <w:rsid w:val="0080453A"/>
    <w:rsid w:val="008048F0"/>
    <w:rsid w:val="00806DA3"/>
    <w:rsid w:val="00817156"/>
    <w:rsid w:val="00837453"/>
    <w:rsid w:val="00845183"/>
    <w:rsid w:val="008468B9"/>
    <w:rsid w:val="00851027"/>
    <w:rsid w:val="0085287F"/>
    <w:rsid w:val="008573EA"/>
    <w:rsid w:val="00861C14"/>
    <w:rsid w:val="00866506"/>
    <w:rsid w:val="00870E68"/>
    <w:rsid w:val="008730DD"/>
    <w:rsid w:val="00873531"/>
    <w:rsid w:val="00874288"/>
    <w:rsid w:val="0087536B"/>
    <w:rsid w:val="008935C4"/>
    <w:rsid w:val="0089584D"/>
    <w:rsid w:val="008A2202"/>
    <w:rsid w:val="008A3333"/>
    <w:rsid w:val="008A58E2"/>
    <w:rsid w:val="008B1A97"/>
    <w:rsid w:val="008B4CF9"/>
    <w:rsid w:val="008C00D7"/>
    <w:rsid w:val="008C0ECF"/>
    <w:rsid w:val="008C2100"/>
    <w:rsid w:val="008C23EC"/>
    <w:rsid w:val="008C2E76"/>
    <w:rsid w:val="008C6CAC"/>
    <w:rsid w:val="008C7FE7"/>
    <w:rsid w:val="008D00E0"/>
    <w:rsid w:val="008D1014"/>
    <w:rsid w:val="008D17EB"/>
    <w:rsid w:val="008F2A52"/>
    <w:rsid w:val="008F474F"/>
    <w:rsid w:val="008F47F2"/>
    <w:rsid w:val="008F5915"/>
    <w:rsid w:val="008F6AB9"/>
    <w:rsid w:val="009000BD"/>
    <w:rsid w:val="00903519"/>
    <w:rsid w:val="009051F0"/>
    <w:rsid w:val="0090579F"/>
    <w:rsid w:val="0090747A"/>
    <w:rsid w:val="00912D45"/>
    <w:rsid w:val="00914CCE"/>
    <w:rsid w:val="00916F98"/>
    <w:rsid w:val="00917CB4"/>
    <w:rsid w:val="00923283"/>
    <w:rsid w:val="00924F07"/>
    <w:rsid w:val="00925CCB"/>
    <w:rsid w:val="0092680C"/>
    <w:rsid w:val="009308F0"/>
    <w:rsid w:val="009321D7"/>
    <w:rsid w:val="009334B8"/>
    <w:rsid w:val="00935BC3"/>
    <w:rsid w:val="00937A55"/>
    <w:rsid w:val="00937F6B"/>
    <w:rsid w:val="00942E83"/>
    <w:rsid w:val="00946312"/>
    <w:rsid w:val="00946A28"/>
    <w:rsid w:val="00947428"/>
    <w:rsid w:val="00951763"/>
    <w:rsid w:val="0095458B"/>
    <w:rsid w:val="00960413"/>
    <w:rsid w:val="00960456"/>
    <w:rsid w:val="00962F9D"/>
    <w:rsid w:val="009657B6"/>
    <w:rsid w:val="00965A22"/>
    <w:rsid w:val="00970222"/>
    <w:rsid w:val="0097061D"/>
    <w:rsid w:val="00972259"/>
    <w:rsid w:val="00974F33"/>
    <w:rsid w:val="00980748"/>
    <w:rsid w:val="0098299E"/>
    <w:rsid w:val="00983531"/>
    <w:rsid w:val="00994526"/>
    <w:rsid w:val="00997DF4"/>
    <w:rsid w:val="009A054F"/>
    <w:rsid w:val="009A0D0D"/>
    <w:rsid w:val="009A1F02"/>
    <w:rsid w:val="009A2182"/>
    <w:rsid w:val="009A54A3"/>
    <w:rsid w:val="009A7652"/>
    <w:rsid w:val="009A7CD9"/>
    <w:rsid w:val="009B0327"/>
    <w:rsid w:val="009B0D6E"/>
    <w:rsid w:val="009B2BBD"/>
    <w:rsid w:val="009B5BA6"/>
    <w:rsid w:val="009B62DD"/>
    <w:rsid w:val="009C1E80"/>
    <w:rsid w:val="009C21B3"/>
    <w:rsid w:val="009C32A8"/>
    <w:rsid w:val="009C4119"/>
    <w:rsid w:val="009C4B04"/>
    <w:rsid w:val="009D5AC1"/>
    <w:rsid w:val="009E3987"/>
    <w:rsid w:val="009F0304"/>
    <w:rsid w:val="009F429B"/>
    <w:rsid w:val="00A003B5"/>
    <w:rsid w:val="00A01C6A"/>
    <w:rsid w:val="00A01C6C"/>
    <w:rsid w:val="00A03CFF"/>
    <w:rsid w:val="00A06B9E"/>
    <w:rsid w:val="00A07979"/>
    <w:rsid w:val="00A130F2"/>
    <w:rsid w:val="00A15A77"/>
    <w:rsid w:val="00A15BEE"/>
    <w:rsid w:val="00A16DB5"/>
    <w:rsid w:val="00A21093"/>
    <w:rsid w:val="00A2316E"/>
    <w:rsid w:val="00A24445"/>
    <w:rsid w:val="00A2516A"/>
    <w:rsid w:val="00A2577C"/>
    <w:rsid w:val="00A32A69"/>
    <w:rsid w:val="00A344BF"/>
    <w:rsid w:val="00A359FA"/>
    <w:rsid w:val="00A37B3B"/>
    <w:rsid w:val="00A42AE6"/>
    <w:rsid w:val="00A509DD"/>
    <w:rsid w:val="00A51295"/>
    <w:rsid w:val="00A52B4C"/>
    <w:rsid w:val="00A551F2"/>
    <w:rsid w:val="00A60286"/>
    <w:rsid w:val="00A614C3"/>
    <w:rsid w:val="00A66E68"/>
    <w:rsid w:val="00A706E4"/>
    <w:rsid w:val="00A73390"/>
    <w:rsid w:val="00A76DCC"/>
    <w:rsid w:val="00A82180"/>
    <w:rsid w:val="00A82C7F"/>
    <w:rsid w:val="00A8469B"/>
    <w:rsid w:val="00A863CF"/>
    <w:rsid w:val="00A9184A"/>
    <w:rsid w:val="00A96736"/>
    <w:rsid w:val="00A973BA"/>
    <w:rsid w:val="00AA4310"/>
    <w:rsid w:val="00AA67BC"/>
    <w:rsid w:val="00AB2709"/>
    <w:rsid w:val="00AB332E"/>
    <w:rsid w:val="00AB7C49"/>
    <w:rsid w:val="00AC4865"/>
    <w:rsid w:val="00AD59B0"/>
    <w:rsid w:val="00AE6B5A"/>
    <w:rsid w:val="00AF0342"/>
    <w:rsid w:val="00AF6584"/>
    <w:rsid w:val="00AF71D4"/>
    <w:rsid w:val="00AF7387"/>
    <w:rsid w:val="00B0077B"/>
    <w:rsid w:val="00B0535C"/>
    <w:rsid w:val="00B0571F"/>
    <w:rsid w:val="00B075DC"/>
    <w:rsid w:val="00B11461"/>
    <w:rsid w:val="00B11DAD"/>
    <w:rsid w:val="00B23E17"/>
    <w:rsid w:val="00B2692C"/>
    <w:rsid w:val="00B322A3"/>
    <w:rsid w:val="00B348FD"/>
    <w:rsid w:val="00B35465"/>
    <w:rsid w:val="00B37655"/>
    <w:rsid w:val="00B400CB"/>
    <w:rsid w:val="00B44C9A"/>
    <w:rsid w:val="00B46BB4"/>
    <w:rsid w:val="00B4702B"/>
    <w:rsid w:val="00B60BFD"/>
    <w:rsid w:val="00B6326A"/>
    <w:rsid w:val="00B6357F"/>
    <w:rsid w:val="00B6416C"/>
    <w:rsid w:val="00B77FC8"/>
    <w:rsid w:val="00B8158B"/>
    <w:rsid w:val="00B852FA"/>
    <w:rsid w:val="00B96633"/>
    <w:rsid w:val="00BA0161"/>
    <w:rsid w:val="00BA0CC8"/>
    <w:rsid w:val="00BA17C4"/>
    <w:rsid w:val="00BB15A3"/>
    <w:rsid w:val="00BB27AE"/>
    <w:rsid w:val="00BC0D2B"/>
    <w:rsid w:val="00BC0E55"/>
    <w:rsid w:val="00BD0934"/>
    <w:rsid w:val="00BD38DC"/>
    <w:rsid w:val="00BD4675"/>
    <w:rsid w:val="00BD4FD1"/>
    <w:rsid w:val="00BD5659"/>
    <w:rsid w:val="00BE631A"/>
    <w:rsid w:val="00BF6069"/>
    <w:rsid w:val="00BF6AC4"/>
    <w:rsid w:val="00BF70F6"/>
    <w:rsid w:val="00C001FE"/>
    <w:rsid w:val="00C0145C"/>
    <w:rsid w:val="00C0205C"/>
    <w:rsid w:val="00C02EC0"/>
    <w:rsid w:val="00C0420B"/>
    <w:rsid w:val="00C122DB"/>
    <w:rsid w:val="00C15F24"/>
    <w:rsid w:val="00C22944"/>
    <w:rsid w:val="00C25AD0"/>
    <w:rsid w:val="00C2701E"/>
    <w:rsid w:val="00C34760"/>
    <w:rsid w:val="00C36268"/>
    <w:rsid w:val="00C449CC"/>
    <w:rsid w:val="00C52548"/>
    <w:rsid w:val="00C54221"/>
    <w:rsid w:val="00C572A0"/>
    <w:rsid w:val="00C57488"/>
    <w:rsid w:val="00C61B1A"/>
    <w:rsid w:val="00C630E6"/>
    <w:rsid w:val="00C70742"/>
    <w:rsid w:val="00C7081D"/>
    <w:rsid w:val="00C769BC"/>
    <w:rsid w:val="00C80341"/>
    <w:rsid w:val="00C82AC4"/>
    <w:rsid w:val="00C84126"/>
    <w:rsid w:val="00C86A41"/>
    <w:rsid w:val="00C86DB3"/>
    <w:rsid w:val="00C872E7"/>
    <w:rsid w:val="00C909D7"/>
    <w:rsid w:val="00C95932"/>
    <w:rsid w:val="00CA4208"/>
    <w:rsid w:val="00CA6B66"/>
    <w:rsid w:val="00CA7D59"/>
    <w:rsid w:val="00CA7E2B"/>
    <w:rsid w:val="00CA7EEC"/>
    <w:rsid w:val="00CB04C1"/>
    <w:rsid w:val="00CB19A1"/>
    <w:rsid w:val="00CB3A34"/>
    <w:rsid w:val="00CC6805"/>
    <w:rsid w:val="00CD026E"/>
    <w:rsid w:val="00CD07A0"/>
    <w:rsid w:val="00CD24E9"/>
    <w:rsid w:val="00CE02D2"/>
    <w:rsid w:val="00CE074A"/>
    <w:rsid w:val="00CE4D8B"/>
    <w:rsid w:val="00CE626B"/>
    <w:rsid w:val="00CE7B06"/>
    <w:rsid w:val="00CF022A"/>
    <w:rsid w:val="00CF160F"/>
    <w:rsid w:val="00CF515A"/>
    <w:rsid w:val="00CF560E"/>
    <w:rsid w:val="00D11C81"/>
    <w:rsid w:val="00D14F73"/>
    <w:rsid w:val="00D23660"/>
    <w:rsid w:val="00D25C55"/>
    <w:rsid w:val="00D326D2"/>
    <w:rsid w:val="00D34072"/>
    <w:rsid w:val="00D34B44"/>
    <w:rsid w:val="00D36B40"/>
    <w:rsid w:val="00D43469"/>
    <w:rsid w:val="00D45734"/>
    <w:rsid w:val="00D45EC2"/>
    <w:rsid w:val="00D46397"/>
    <w:rsid w:val="00D47C90"/>
    <w:rsid w:val="00D5004B"/>
    <w:rsid w:val="00D51F7A"/>
    <w:rsid w:val="00D5306A"/>
    <w:rsid w:val="00D54CF9"/>
    <w:rsid w:val="00D56A8B"/>
    <w:rsid w:val="00D57910"/>
    <w:rsid w:val="00D60877"/>
    <w:rsid w:val="00D65226"/>
    <w:rsid w:val="00D710EF"/>
    <w:rsid w:val="00D71956"/>
    <w:rsid w:val="00D7708E"/>
    <w:rsid w:val="00D81BB2"/>
    <w:rsid w:val="00D8415A"/>
    <w:rsid w:val="00D847B3"/>
    <w:rsid w:val="00D85473"/>
    <w:rsid w:val="00D86743"/>
    <w:rsid w:val="00D93AE9"/>
    <w:rsid w:val="00DA58B2"/>
    <w:rsid w:val="00DA5BE1"/>
    <w:rsid w:val="00DA77E8"/>
    <w:rsid w:val="00DB1E03"/>
    <w:rsid w:val="00DB507D"/>
    <w:rsid w:val="00DB5153"/>
    <w:rsid w:val="00DB6B39"/>
    <w:rsid w:val="00DC03F4"/>
    <w:rsid w:val="00DC131D"/>
    <w:rsid w:val="00DC32B0"/>
    <w:rsid w:val="00DC727B"/>
    <w:rsid w:val="00DD6E53"/>
    <w:rsid w:val="00DE01BC"/>
    <w:rsid w:val="00DE2925"/>
    <w:rsid w:val="00DE31E3"/>
    <w:rsid w:val="00DE6601"/>
    <w:rsid w:val="00DF1C1B"/>
    <w:rsid w:val="00DF66BA"/>
    <w:rsid w:val="00E0091F"/>
    <w:rsid w:val="00E02FCE"/>
    <w:rsid w:val="00E03DB6"/>
    <w:rsid w:val="00E06E27"/>
    <w:rsid w:val="00E07369"/>
    <w:rsid w:val="00E12FB1"/>
    <w:rsid w:val="00E2116F"/>
    <w:rsid w:val="00E21A33"/>
    <w:rsid w:val="00E22141"/>
    <w:rsid w:val="00E30601"/>
    <w:rsid w:val="00E30606"/>
    <w:rsid w:val="00E30A0A"/>
    <w:rsid w:val="00E34199"/>
    <w:rsid w:val="00E353AB"/>
    <w:rsid w:val="00E3576E"/>
    <w:rsid w:val="00E35BD8"/>
    <w:rsid w:val="00E41F1D"/>
    <w:rsid w:val="00E46E5F"/>
    <w:rsid w:val="00E471E5"/>
    <w:rsid w:val="00E53F1A"/>
    <w:rsid w:val="00E61635"/>
    <w:rsid w:val="00E62923"/>
    <w:rsid w:val="00E64F58"/>
    <w:rsid w:val="00E65476"/>
    <w:rsid w:val="00E67E66"/>
    <w:rsid w:val="00E80DF3"/>
    <w:rsid w:val="00E81793"/>
    <w:rsid w:val="00E8277A"/>
    <w:rsid w:val="00E95C39"/>
    <w:rsid w:val="00EA0F28"/>
    <w:rsid w:val="00EB3526"/>
    <w:rsid w:val="00EB3D06"/>
    <w:rsid w:val="00EB738D"/>
    <w:rsid w:val="00EC2F4D"/>
    <w:rsid w:val="00EC35BC"/>
    <w:rsid w:val="00EC640C"/>
    <w:rsid w:val="00ED0E44"/>
    <w:rsid w:val="00ED10A1"/>
    <w:rsid w:val="00ED3837"/>
    <w:rsid w:val="00ED64DA"/>
    <w:rsid w:val="00EE1619"/>
    <w:rsid w:val="00EE2BA2"/>
    <w:rsid w:val="00EF0510"/>
    <w:rsid w:val="00EF1883"/>
    <w:rsid w:val="00EF2B29"/>
    <w:rsid w:val="00EF3305"/>
    <w:rsid w:val="00EF336A"/>
    <w:rsid w:val="00EF75F2"/>
    <w:rsid w:val="00F016CD"/>
    <w:rsid w:val="00F02368"/>
    <w:rsid w:val="00F040DA"/>
    <w:rsid w:val="00F0423A"/>
    <w:rsid w:val="00F04525"/>
    <w:rsid w:val="00F10910"/>
    <w:rsid w:val="00F109AF"/>
    <w:rsid w:val="00F1582E"/>
    <w:rsid w:val="00F177B7"/>
    <w:rsid w:val="00F274C7"/>
    <w:rsid w:val="00F27929"/>
    <w:rsid w:val="00F31772"/>
    <w:rsid w:val="00F31955"/>
    <w:rsid w:val="00F34BF4"/>
    <w:rsid w:val="00F36146"/>
    <w:rsid w:val="00F47CEE"/>
    <w:rsid w:val="00F47F49"/>
    <w:rsid w:val="00F52E2A"/>
    <w:rsid w:val="00F53610"/>
    <w:rsid w:val="00F53911"/>
    <w:rsid w:val="00F53F1E"/>
    <w:rsid w:val="00F57831"/>
    <w:rsid w:val="00F63143"/>
    <w:rsid w:val="00F663AE"/>
    <w:rsid w:val="00F73EA4"/>
    <w:rsid w:val="00F772BF"/>
    <w:rsid w:val="00F81317"/>
    <w:rsid w:val="00F85CAB"/>
    <w:rsid w:val="00F85D64"/>
    <w:rsid w:val="00F86F30"/>
    <w:rsid w:val="00F94CFF"/>
    <w:rsid w:val="00F9666F"/>
    <w:rsid w:val="00FA235A"/>
    <w:rsid w:val="00FA4DED"/>
    <w:rsid w:val="00FB580A"/>
    <w:rsid w:val="00FB6479"/>
    <w:rsid w:val="00FB6FF4"/>
    <w:rsid w:val="00FB7F12"/>
    <w:rsid w:val="00FC0E68"/>
    <w:rsid w:val="00FC1B89"/>
    <w:rsid w:val="00FC3038"/>
    <w:rsid w:val="00FC5341"/>
    <w:rsid w:val="00FD1C08"/>
    <w:rsid w:val="00FD3387"/>
    <w:rsid w:val="00FD3F76"/>
    <w:rsid w:val="00FE0CD4"/>
    <w:rsid w:val="00FE263C"/>
    <w:rsid w:val="00FE3DB6"/>
    <w:rsid w:val="00FE4821"/>
    <w:rsid w:val="00FE4B75"/>
    <w:rsid w:val="00FE6030"/>
    <w:rsid w:val="00FE64D6"/>
    <w:rsid w:val="00FF2E71"/>
    <w:rsid w:val="00FF3666"/>
    <w:rsid w:val="00FF669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E3D54"/>
  <w15:docId w15:val="{00FB9E52-AF37-422C-98BA-AF029AD5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476"/>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D86743"/>
    <w:pPr>
      <w:keepNext/>
      <w:spacing w:before="240" w:after="60" w:line="276" w:lineRule="auto"/>
      <w:outlineLvl w:val="0"/>
    </w:pPr>
    <w:rPr>
      <w:rFonts w:ascii="Cambria" w:eastAsiaTheme="minorEastAsia" w:hAnsi="Cambria" w:cstheme="minorBidi"/>
      <w:b/>
      <w:bCs/>
      <w:kern w:val="32"/>
      <w:sz w:val="32"/>
      <w:szCs w:val="32"/>
    </w:rPr>
  </w:style>
  <w:style w:type="paragraph" w:styleId="Titre3">
    <w:name w:val="heading 3"/>
    <w:basedOn w:val="Normal"/>
    <w:link w:val="Titre3Car"/>
    <w:uiPriority w:val="9"/>
    <w:qFormat/>
    <w:rsid w:val="00C909D7"/>
    <w:pPr>
      <w:spacing w:before="100" w:beforeAutospacing="1" w:after="100" w:afterAutospacing="1" w:line="276" w:lineRule="auto"/>
      <w:outlineLvl w:val="2"/>
    </w:pPr>
    <w:rPr>
      <w:rFonts w:asciiTheme="minorHAnsi" w:eastAsiaTheme="minorEastAsia" w:hAnsiTheme="minorHAnsi" w:cstheme="minorBidi"/>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rsid w:val="00CE4D8B"/>
    <w:pPr>
      <w:spacing w:after="200" w:line="276" w:lineRule="auto"/>
      <w:jc w:val="center"/>
    </w:pPr>
    <w:rPr>
      <w:rFonts w:ascii="Comic Sans MS" w:eastAsiaTheme="minorEastAsia" w:hAnsi="Comic Sans MS" w:cstheme="minorBidi"/>
      <w:b/>
      <w:bCs/>
      <w:iCs/>
      <w:sz w:val="28"/>
      <w:szCs w:val="20"/>
    </w:rPr>
  </w:style>
  <w:style w:type="paragraph" w:styleId="Paragraphedeliste">
    <w:name w:val="List Paragraph"/>
    <w:basedOn w:val="Normal"/>
    <w:uiPriority w:val="34"/>
    <w:qFormat/>
    <w:rsid w:val="00131E5A"/>
    <w:pPr>
      <w:spacing w:after="200" w:line="276" w:lineRule="auto"/>
      <w:ind w:left="720"/>
      <w:contextualSpacing/>
    </w:pPr>
    <w:rPr>
      <w:rFonts w:asciiTheme="minorHAnsi" w:eastAsiaTheme="minorEastAsia" w:hAnsiTheme="minorHAnsi" w:cstheme="minorBidi"/>
      <w:sz w:val="22"/>
      <w:szCs w:val="22"/>
    </w:rPr>
  </w:style>
  <w:style w:type="paragraph" w:styleId="En-tte">
    <w:name w:val="header"/>
    <w:basedOn w:val="Normal"/>
    <w:link w:val="En-tteCar"/>
    <w:uiPriority w:val="99"/>
    <w:unhideWhenUsed/>
    <w:rsid w:val="00A863CF"/>
    <w:pPr>
      <w:tabs>
        <w:tab w:val="center" w:pos="4536"/>
        <w:tab w:val="right" w:pos="9072"/>
      </w:tabs>
      <w:spacing w:after="200" w:line="276" w:lineRule="auto"/>
    </w:pPr>
    <w:rPr>
      <w:rFonts w:asciiTheme="minorHAnsi" w:eastAsiaTheme="minorEastAsia" w:hAnsiTheme="minorHAnsi" w:cstheme="minorBidi"/>
      <w:sz w:val="22"/>
      <w:szCs w:val="22"/>
    </w:rPr>
  </w:style>
  <w:style w:type="character" w:customStyle="1" w:styleId="En-tteCar">
    <w:name w:val="En-tête Car"/>
    <w:basedOn w:val="Policepardfaut"/>
    <w:link w:val="En-tte"/>
    <w:uiPriority w:val="99"/>
    <w:rsid w:val="00A863CF"/>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863CF"/>
    <w:pPr>
      <w:tabs>
        <w:tab w:val="center" w:pos="4536"/>
        <w:tab w:val="right" w:pos="9072"/>
      </w:tabs>
      <w:spacing w:after="200" w:line="276" w:lineRule="auto"/>
    </w:pPr>
    <w:rPr>
      <w:rFonts w:asciiTheme="minorHAnsi" w:eastAsiaTheme="minorEastAsia" w:hAnsiTheme="minorHAnsi" w:cstheme="minorBidi"/>
      <w:sz w:val="22"/>
      <w:szCs w:val="22"/>
    </w:rPr>
  </w:style>
  <w:style w:type="character" w:customStyle="1" w:styleId="PieddepageCar">
    <w:name w:val="Pied de page Car"/>
    <w:basedOn w:val="Policepardfaut"/>
    <w:link w:val="Pieddepage"/>
    <w:uiPriority w:val="99"/>
    <w:rsid w:val="00A863CF"/>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DF66BA"/>
    <w:pPr>
      <w:spacing w:after="200" w:line="276" w:lineRule="auto"/>
    </w:pPr>
    <w:rPr>
      <w:rFonts w:ascii="Tahoma" w:eastAsiaTheme="minorEastAsia" w:hAnsi="Tahoma" w:cs="Tahoma"/>
      <w:sz w:val="16"/>
      <w:szCs w:val="16"/>
    </w:rPr>
  </w:style>
  <w:style w:type="character" w:customStyle="1" w:styleId="TextedebullesCar">
    <w:name w:val="Texte de bulles Car"/>
    <w:basedOn w:val="Policepardfaut"/>
    <w:link w:val="Textedebulles"/>
    <w:uiPriority w:val="99"/>
    <w:semiHidden/>
    <w:rsid w:val="00DF66BA"/>
    <w:rPr>
      <w:rFonts w:ascii="Tahoma" w:eastAsia="Times New Roman" w:hAnsi="Tahoma" w:cs="Tahoma"/>
      <w:sz w:val="16"/>
      <w:szCs w:val="16"/>
      <w:lang w:eastAsia="fr-FR"/>
    </w:rPr>
  </w:style>
  <w:style w:type="table" w:styleId="Grilledutableau">
    <w:name w:val="Table Grid"/>
    <w:basedOn w:val="TableauNormal"/>
    <w:uiPriority w:val="59"/>
    <w:unhideWhenUsed/>
    <w:rsid w:val="0090351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1Car">
    <w:name w:val="Titre 1 Car"/>
    <w:basedOn w:val="Policepardfaut"/>
    <w:link w:val="Titre1"/>
    <w:rsid w:val="00D86743"/>
    <w:rPr>
      <w:rFonts w:ascii="Cambria" w:eastAsia="Times New Roman" w:hAnsi="Cambria" w:cs="Times New Roman"/>
      <w:b/>
      <w:bCs/>
      <w:kern w:val="32"/>
      <w:sz w:val="32"/>
      <w:szCs w:val="32"/>
      <w:lang w:eastAsia="fr-FR"/>
    </w:rPr>
  </w:style>
  <w:style w:type="paragraph" w:customStyle="1" w:styleId="NormalPar">
    <w:name w:val="NormalPar"/>
    <w:rsid w:val="00437668"/>
    <w:pPr>
      <w:autoSpaceDE w:val="0"/>
      <w:autoSpaceDN w:val="0"/>
      <w:bidi/>
      <w:adjustRightInd w:val="0"/>
      <w:spacing w:after="0" w:line="240" w:lineRule="auto"/>
      <w:jc w:val="right"/>
    </w:pPr>
    <w:rPr>
      <w:rFonts w:ascii="Malik Lt BT" w:eastAsia="Times New Roman" w:hAnsi="Malik Lt BT" w:cs="Times New Roman"/>
      <w:sz w:val="24"/>
      <w:szCs w:val="24"/>
      <w:lang w:eastAsia="fr-FR"/>
    </w:rPr>
  </w:style>
  <w:style w:type="character" w:styleId="Lienhypertexte">
    <w:name w:val="Hyperlink"/>
    <w:basedOn w:val="Policepardfaut"/>
    <w:rsid w:val="00437668"/>
    <w:rPr>
      <w:color w:val="0000FF"/>
      <w:u w:val="single"/>
    </w:rPr>
  </w:style>
  <w:style w:type="character" w:styleId="Textedelespacerserv">
    <w:name w:val="Placeholder Text"/>
    <w:basedOn w:val="Policepardfaut"/>
    <w:uiPriority w:val="99"/>
    <w:semiHidden/>
    <w:rsid w:val="00437668"/>
    <w:rPr>
      <w:color w:val="808080"/>
    </w:rPr>
  </w:style>
  <w:style w:type="character" w:customStyle="1" w:styleId="st">
    <w:name w:val="st"/>
    <w:basedOn w:val="Policepardfaut"/>
    <w:rsid w:val="00437668"/>
  </w:style>
  <w:style w:type="table" w:styleId="Grillemoyenne1-Accent3">
    <w:name w:val="Medium Grid 1 Accent 3"/>
    <w:basedOn w:val="TableauNormal"/>
    <w:uiPriority w:val="67"/>
    <w:rsid w:val="00437668"/>
    <w:pPr>
      <w:spacing w:after="0" w:line="240" w:lineRule="auto"/>
    </w:pPr>
    <w:rPr>
      <w:rFonts w:eastAsiaTheme="minorEastAsia"/>
      <w:lang w:eastAsia="fr-F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2-Accent4">
    <w:name w:val="Medium Grid 2 Accent 4"/>
    <w:basedOn w:val="TableauNormal"/>
    <w:uiPriority w:val="68"/>
    <w:rsid w:val="00437668"/>
    <w:pPr>
      <w:spacing w:after="0" w:line="240" w:lineRule="auto"/>
    </w:pPr>
    <w:rPr>
      <w:rFonts w:asciiTheme="majorHAnsi" w:eastAsiaTheme="majorEastAsia" w:hAnsiTheme="majorHAnsi" w:cstheme="majorBidi"/>
      <w:color w:val="000000" w:themeColor="text1"/>
      <w:lang w:eastAsia="fr-F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claire">
    <w:name w:val="Light Grid"/>
    <w:basedOn w:val="TableauNormal"/>
    <w:uiPriority w:val="62"/>
    <w:rsid w:val="00437668"/>
    <w:pPr>
      <w:spacing w:after="0" w:line="240" w:lineRule="auto"/>
    </w:pPr>
    <w:rPr>
      <w:rFonts w:eastAsiaTheme="minorEastAsia"/>
      <w:lang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Titre3Car">
    <w:name w:val="Titre 3 Car"/>
    <w:basedOn w:val="Policepardfaut"/>
    <w:link w:val="Titre3"/>
    <w:uiPriority w:val="9"/>
    <w:rsid w:val="00C909D7"/>
    <w:rPr>
      <w:rFonts w:ascii="Times New Roman" w:eastAsia="Times New Roman" w:hAnsi="Times New Roman" w:cs="Times New Roman"/>
      <w:b/>
      <w:bCs/>
      <w:sz w:val="27"/>
      <w:szCs w:val="27"/>
      <w:lang w:eastAsia="fr-FR"/>
    </w:rPr>
  </w:style>
  <w:style w:type="character" w:customStyle="1" w:styleId="tgc">
    <w:name w:val="_tgc"/>
    <w:basedOn w:val="Policepardfaut"/>
    <w:rsid w:val="00C909D7"/>
  </w:style>
  <w:style w:type="paragraph" w:styleId="NormalWeb">
    <w:name w:val="Normal (Web)"/>
    <w:basedOn w:val="Normal"/>
    <w:uiPriority w:val="99"/>
    <w:unhideWhenUsed/>
    <w:rsid w:val="00656C83"/>
    <w:pPr>
      <w:spacing w:before="100" w:beforeAutospacing="1" w:after="100" w:afterAutospacing="1"/>
    </w:pPr>
    <w:rPr>
      <w:lang w:val="en-US" w:eastAsia="en-US"/>
    </w:rPr>
  </w:style>
  <w:style w:type="character" w:styleId="Mentionnonrsolue">
    <w:name w:val="Unresolved Mention"/>
    <w:basedOn w:val="Policepardfaut"/>
    <w:uiPriority w:val="99"/>
    <w:semiHidden/>
    <w:unhideWhenUsed/>
    <w:rsid w:val="00D34B44"/>
    <w:rPr>
      <w:color w:val="605E5C"/>
      <w:shd w:val="clear" w:color="auto" w:fill="E1DFDD"/>
    </w:rPr>
  </w:style>
  <w:style w:type="character" w:styleId="Marquedecommentaire">
    <w:name w:val="annotation reference"/>
    <w:basedOn w:val="Policepardfaut"/>
    <w:uiPriority w:val="99"/>
    <w:semiHidden/>
    <w:unhideWhenUsed/>
    <w:rsid w:val="000513E8"/>
    <w:rPr>
      <w:sz w:val="16"/>
      <w:szCs w:val="16"/>
    </w:rPr>
  </w:style>
  <w:style w:type="paragraph" w:styleId="Commentaire">
    <w:name w:val="annotation text"/>
    <w:basedOn w:val="Normal"/>
    <w:link w:val="CommentaireCar"/>
    <w:uiPriority w:val="99"/>
    <w:semiHidden/>
    <w:unhideWhenUsed/>
    <w:rsid w:val="000513E8"/>
    <w:pPr>
      <w:spacing w:after="160"/>
    </w:pPr>
    <w:rPr>
      <w:rFonts w:asciiTheme="minorHAnsi" w:eastAsiaTheme="minorEastAsia" w:hAnsiTheme="minorHAnsi" w:cstheme="minorBidi"/>
      <w:sz w:val="20"/>
      <w:szCs w:val="20"/>
    </w:rPr>
  </w:style>
  <w:style w:type="character" w:customStyle="1" w:styleId="CommentaireCar">
    <w:name w:val="Commentaire Car"/>
    <w:basedOn w:val="Policepardfaut"/>
    <w:link w:val="Commentaire"/>
    <w:uiPriority w:val="99"/>
    <w:semiHidden/>
    <w:rsid w:val="000513E8"/>
    <w:rPr>
      <w:rFonts w:eastAsiaTheme="minorEastAsia"/>
      <w:sz w:val="20"/>
      <w:szCs w:val="20"/>
      <w:lang w:eastAsia="fr-FR"/>
    </w:rPr>
  </w:style>
  <w:style w:type="character" w:styleId="lev">
    <w:name w:val="Strong"/>
    <w:basedOn w:val="Policepardfaut"/>
    <w:uiPriority w:val="22"/>
    <w:qFormat/>
    <w:rsid w:val="00D45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0278">
      <w:bodyDiv w:val="1"/>
      <w:marLeft w:val="0"/>
      <w:marRight w:val="0"/>
      <w:marTop w:val="0"/>
      <w:marBottom w:val="0"/>
      <w:divBdr>
        <w:top w:val="none" w:sz="0" w:space="0" w:color="auto"/>
        <w:left w:val="none" w:sz="0" w:space="0" w:color="auto"/>
        <w:bottom w:val="none" w:sz="0" w:space="0" w:color="auto"/>
        <w:right w:val="none" w:sz="0" w:space="0" w:color="auto"/>
      </w:divBdr>
    </w:div>
    <w:div w:id="45764777">
      <w:bodyDiv w:val="1"/>
      <w:marLeft w:val="0"/>
      <w:marRight w:val="0"/>
      <w:marTop w:val="0"/>
      <w:marBottom w:val="0"/>
      <w:divBdr>
        <w:top w:val="none" w:sz="0" w:space="0" w:color="auto"/>
        <w:left w:val="none" w:sz="0" w:space="0" w:color="auto"/>
        <w:bottom w:val="none" w:sz="0" w:space="0" w:color="auto"/>
        <w:right w:val="none" w:sz="0" w:space="0" w:color="auto"/>
      </w:divBdr>
    </w:div>
    <w:div w:id="47800130">
      <w:bodyDiv w:val="1"/>
      <w:marLeft w:val="0"/>
      <w:marRight w:val="0"/>
      <w:marTop w:val="0"/>
      <w:marBottom w:val="0"/>
      <w:divBdr>
        <w:top w:val="none" w:sz="0" w:space="0" w:color="auto"/>
        <w:left w:val="none" w:sz="0" w:space="0" w:color="auto"/>
        <w:bottom w:val="none" w:sz="0" w:space="0" w:color="auto"/>
        <w:right w:val="none" w:sz="0" w:space="0" w:color="auto"/>
      </w:divBdr>
    </w:div>
    <w:div w:id="597371683">
      <w:bodyDiv w:val="1"/>
      <w:marLeft w:val="0"/>
      <w:marRight w:val="0"/>
      <w:marTop w:val="0"/>
      <w:marBottom w:val="0"/>
      <w:divBdr>
        <w:top w:val="none" w:sz="0" w:space="0" w:color="auto"/>
        <w:left w:val="none" w:sz="0" w:space="0" w:color="auto"/>
        <w:bottom w:val="none" w:sz="0" w:space="0" w:color="auto"/>
        <w:right w:val="none" w:sz="0" w:space="0" w:color="auto"/>
      </w:divBdr>
    </w:div>
    <w:div w:id="723992031">
      <w:bodyDiv w:val="1"/>
      <w:marLeft w:val="0"/>
      <w:marRight w:val="0"/>
      <w:marTop w:val="0"/>
      <w:marBottom w:val="0"/>
      <w:divBdr>
        <w:top w:val="none" w:sz="0" w:space="0" w:color="auto"/>
        <w:left w:val="none" w:sz="0" w:space="0" w:color="auto"/>
        <w:bottom w:val="none" w:sz="0" w:space="0" w:color="auto"/>
        <w:right w:val="none" w:sz="0" w:space="0" w:color="auto"/>
      </w:divBdr>
    </w:div>
    <w:div w:id="772284832">
      <w:bodyDiv w:val="1"/>
      <w:marLeft w:val="0"/>
      <w:marRight w:val="0"/>
      <w:marTop w:val="0"/>
      <w:marBottom w:val="0"/>
      <w:divBdr>
        <w:top w:val="none" w:sz="0" w:space="0" w:color="auto"/>
        <w:left w:val="none" w:sz="0" w:space="0" w:color="auto"/>
        <w:bottom w:val="none" w:sz="0" w:space="0" w:color="auto"/>
        <w:right w:val="none" w:sz="0" w:space="0" w:color="auto"/>
      </w:divBdr>
    </w:div>
    <w:div w:id="797332684">
      <w:bodyDiv w:val="1"/>
      <w:marLeft w:val="0"/>
      <w:marRight w:val="0"/>
      <w:marTop w:val="0"/>
      <w:marBottom w:val="0"/>
      <w:divBdr>
        <w:top w:val="none" w:sz="0" w:space="0" w:color="auto"/>
        <w:left w:val="none" w:sz="0" w:space="0" w:color="auto"/>
        <w:bottom w:val="none" w:sz="0" w:space="0" w:color="auto"/>
        <w:right w:val="none" w:sz="0" w:space="0" w:color="auto"/>
      </w:divBdr>
    </w:div>
    <w:div w:id="827402536">
      <w:bodyDiv w:val="1"/>
      <w:marLeft w:val="0"/>
      <w:marRight w:val="0"/>
      <w:marTop w:val="0"/>
      <w:marBottom w:val="0"/>
      <w:divBdr>
        <w:top w:val="none" w:sz="0" w:space="0" w:color="auto"/>
        <w:left w:val="none" w:sz="0" w:space="0" w:color="auto"/>
        <w:bottom w:val="none" w:sz="0" w:space="0" w:color="auto"/>
        <w:right w:val="none" w:sz="0" w:space="0" w:color="auto"/>
      </w:divBdr>
    </w:div>
    <w:div w:id="900748893">
      <w:bodyDiv w:val="1"/>
      <w:marLeft w:val="0"/>
      <w:marRight w:val="0"/>
      <w:marTop w:val="0"/>
      <w:marBottom w:val="0"/>
      <w:divBdr>
        <w:top w:val="none" w:sz="0" w:space="0" w:color="auto"/>
        <w:left w:val="none" w:sz="0" w:space="0" w:color="auto"/>
        <w:bottom w:val="none" w:sz="0" w:space="0" w:color="auto"/>
        <w:right w:val="none" w:sz="0" w:space="0" w:color="auto"/>
      </w:divBdr>
    </w:div>
    <w:div w:id="971865481">
      <w:bodyDiv w:val="1"/>
      <w:marLeft w:val="0"/>
      <w:marRight w:val="0"/>
      <w:marTop w:val="0"/>
      <w:marBottom w:val="0"/>
      <w:divBdr>
        <w:top w:val="none" w:sz="0" w:space="0" w:color="auto"/>
        <w:left w:val="none" w:sz="0" w:space="0" w:color="auto"/>
        <w:bottom w:val="none" w:sz="0" w:space="0" w:color="auto"/>
        <w:right w:val="none" w:sz="0" w:space="0" w:color="auto"/>
      </w:divBdr>
    </w:div>
    <w:div w:id="1220477364">
      <w:bodyDiv w:val="1"/>
      <w:marLeft w:val="0"/>
      <w:marRight w:val="0"/>
      <w:marTop w:val="0"/>
      <w:marBottom w:val="0"/>
      <w:divBdr>
        <w:top w:val="none" w:sz="0" w:space="0" w:color="auto"/>
        <w:left w:val="none" w:sz="0" w:space="0" w:color="auto"/>
        <w:bottom w:val="none" w:sz="0" w:space="0" w:color="auto"/>
        <w:right w:val="none" w:sz="0" w:space="0" w:color="auto"/>
      </w:divBdr>
    </w:div>
    <w:div w:id="1240677115">
      <w:bodyDiv w:val="1"/>
      <w:marLeft w:val="0"/>
      <w:marRight w:val="0"/>
      <w:marTop w:val="0"/>
      <w:marBottom w:val="0"/>
      <w:divBdr>
        <w:top w:val="none" w:sz="0" w:space="0" w:color="auto"/>
        <w:left w:val="none" w:sz="0" w:space="0" w:color="auto"/>
        <w:bottom w:val="none" w:sz="0" w:space="0" w:color="auto"/>
        <w:right w:val="none" w:sz="0" w:space="0" w:color="auto"/>
      </w:divBdr>
    </w:div>
    <w:div w:id="1301612992">
      <w:bodyDiv w:val="1"/>
      <w:marLeft w:val="0"/>
      <w:marRight w:val="0"/>
      <w:marTop w:val="0"/>
      <w:marBottom w:val="0"/>
      <w:divBdr>
        <w:top w:val="none" w:sz="0" w:space="0" w:color="auto"/>
        <w:left w:val="none" w:sz="0" w:space="0" w:color="auto"/>
        <w:bottom w:val="none" w:sz="0" w:space="0" w:color="auto"/>
        <w:right w:val="none" w:sz="0" w:space="0" w:color="auto"/>
      </w:divBdr>
    </w:div>
    <w:div w:id="1310793670">
      <w:bodyDiv w:val="1"/>
      <w:marLeft w:val="0"/>
      <w:marRight w:val="0"/>
      <w:marTop w:val="0"/>
      <w:marBottom w:val="0"/>
      <w:divBdr>
        <w:top w:val="none" w:sz="0" w:space="0" w:color="auto"/>
        <w:left w:val="none" w:sz="0" w:space="0" w:color="auto"/>
        <w:bottom w:val="none" w:sz="0" w:space="0" w:color="auto"/>
        <w:right w:val="none" w:sz="0" w:space="0" w:color="auto"/>
      </w:divBdr>
    </w:div>
    <w:div w:id="1346396447">
      <w:bodyDiv w:val="1"/>
      <w:marLeft w:val="0"/>
      <w:marRight w:val="0"/>
      <w:marTop w:val="0"/>
      <w:marBottom w:val="0"/>
      <w:divBdr>
        <w:top w:val="none" w:sz="0" w:space="0" w:color="auto"/>
        <w:left w:val="none" w:sz="0" w:space="0" w:color="auto"/>
        <w:bottom w:val="none" w:sz="0" w:space="0" w:color="auto"/>
        <w:right w:val="none" w:sz="0" w:space="0" w:color="auto"/>
      </w:divBdr>
    </w:div>
    <w:div w:id="1368487253">
      <w:bodyDiv w:val="1"/>
      <w:marLeft w:val="0"/>
      <w:marRight w:val="0"/>
      <w:marTop w:val="0"/>
      <w:marBottom w:val="0"/>
      <w:divBdr>
        <w:top w:val="none" w:sz="0" w:space="0" w:color="auto"/>
        <w:left w:val="none" w:sz="0" w:space="0" w:color="auto"/>
        <w:bottom w:val="none" w:sz="0" w:space="0" w:color="auto"/>
        <w:right w:val="none" w:sz="0" w:space="0" w:color="auto"/>
      </w:divBdr>
    </w:div>
    <w:div w:id="1568304414">
      <w:bodyDiv w:val="1"/>
      <w:marLeft w:val="0"/>
      <w:marRight w:val="0"/>
      <w:marTop w:val="0"/>
      <w:marBottom w:val="0"/>
      <w:divBdr>
        <w:top w:val="none" w:sz="0" w:space="0" w:color="auto"/>
        <w:left w:val="none" w:sz="0" w:space="0" w:color="auto"/>
        <w:bottom w:val="none" w:sz="0" w:space="0" w:color="auto"/>
        <w:right w:val="none" w:sz="0" w:space="0" w:color="auto"/>
      </w:divBdr>
      <w:divsChild>
        <w:div w:id="1860922848">
          <w:marLeft w:val="0"/>
          <w:marRight w:val="0"/>
          <w:marTop w:val="0"/>
          <w:marBottom w:val="0"/>
          <w:divBdr>
            <w:top w:val="none" w:sz="0" w:space="0" w:color="auto"/>
            <w:left w:val="none" w:sz="0" w:space="0" w:color="auto"/>
            <w:bottom w:val="none" w:sz="0" w:space="0" w:color="auto"/>
            <w:right w:val="none" w:sz="0" w:space="0" w:color="auto"/>
          </w:divBdr>
          <w:divsChild>
            <w:div w:id="19387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216">
      <w:bodyDiv w:val="1"/>
      <w:marLeft w:val="0"/>
      <w:marRight w:val="0"/>
      <w:marTop w:val="0"/>
      <w:marBottom w:val="0"/>
      <w:divBdr>
        <w:top w:val="none" w:sz="0" w:space="0" w:color="auto"/>
        <w:left w:val="none" w:sz="0" w:space="0" w:color="auto"/>
        <w:bottom w:val="none" w:sz="0" w:space="0" w:color="auto"/>
        <w:right w:val="none" w:sz="0" w:space="0" w:color="auto"/>
      </w:divBdr>
    </w:div>
    <w:div w:id="1619218366">
      <w:bodyDiv w:val="1"/>
      <w:marLeft w:val="0"/>
      <w:marRight w:val="0"/>
      <w:marTop w:val="0"/>
      <w:marBottom w:val="0"/>
      <w:divBdr>
        <w:top w:val="none" w:sz="0" w:space="0" w:color="auto"/>
        <w:left w:val="none" w:sz="0" w:space="0" w:color="auto"/>
        <w:bottom w:val="none" w:sz="0" w:space="0" w:color="auto"/>
        <w:right w:val="none" w:sz="0" w:space="0" w:color="auto"/>
      </w:divBdr>
    </w:div>
    <w:div w:id="1710492220">
      <w:bodyDiv w:val="1"/>
      <w:marLeft w:val="0"/>
      <w:marRight w:val="0"/>
      <w:marTop w:val="0"/>
      <w:marBottom w:val="0"/>
      <w:divBdr>
        <w:top w:val="none" w:sz="0" w:space="0" w:color="auto"/>
        <w:left w:val="none" w:sz="0" w:space="0" w:color="auto"/>
        <w:bottom w:val="none" w:sz="0" w:space="0" w:color="auto"/>
        <w:right w:val="none" w:sz="0" w:space="0" w:color="auto"/>
      </w:divBdr>
    </w:div>
    <w:div w:id="1836870130">
      <w:bodyDiv w:val="1"/>
      <w:marLeft w:val="0"/>
      <w:marRight w:val="0"/>
      <w:marTop w:val="0"/>
      <w:marBottom w:val="0"/>
      <w:divBdr>
        <w:top w:val="none" w:sz="0" w:space="0" w:color="auto"/>
        <w:left w:val="none" w:sz="0" w:space="0" w:color="auto"/>
        <w:bottom w:val="none" w:sz="0" w:space="0" w:color="auto"/>
        <w:right w:val="none" w:sz="0" w:space="0" w:color="auto"/>
      </w:divBdr>
    </w:div>
    <w:div w:id="1933658240">
      <w:bodyDiv w:val="1"/>
      <w:marLeft w:val="0"/>
      <w:marRight w:val="0"/>
      <w:marTop w:val="0"/>
      <w:marBottom w:val="0"/>
      <w:divBdr>
        <w:top w:val="none" w:sz="0" w:space="0" w:color="auto"/>
        <w:left w:val="none" w:sz="0" w:space="0" w:color="auto"/>
        <w:bottom w:val="none" w:sz="0" w:space="0" w:color="auto"/>
        <w:right w:val="none" w:sz="0" w:space="0" w:color="auto"/>
      </w:divBdr>
    </w:div>
    <w:div w:id="1986274243">
      <w:bodyDiv w:val="1"/>
      <w:marLeft w:val="0"/>
      <w:marRight w:val="0"/>
      <w:marTop w:val="0"/>
      <w:marBottom w:val="0"/>
      <w:divBdr>
        <w:top w:val="none" w:sz="0" w:space="0" w:color="auto"/>
        <w:left w:val="none" w:sz="0" w:space="0" w:color="auto"/>
        <w:bottom w:val="none" w:sz="0" w:space="0" w:color="auto"/>
        <w:right w:val="none" w:sz="0" w:space="0" w:color="auto"/>
      </w:divBdr>
    </w:div>
    <w:div w:id="1988510433">
      <w:bodyDiv w:val="1"/>
      <w:marLeft w:val="0"/>
      <w:marRight w:val="0"/>
      <w:marTop w:val="0"/>
      <w:marBottom w:val="0"/>
      <w:divBdr>
        <w:top w:val="none" w:sz="0" w:space="0" w:color="auto"/>
        <w:left w:val="none" w:sz="0" w:space="0" w:color="auto"/>
        <w:bottom w:val="none" w:sz="0" w:space="0" w:color="auto"/>
        <w:right w:val="none" w:sz="0" w:space="0" w:color="auto"/>
      </w:divBdr>
    </w:div>
    <w:div w:id="214075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LAIL.Soukaina\Desktop\GST\entete%20.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AC63E4-7800-417C-82AD-20933FD7A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entete .dotx</Template>
  <TotalTime>1</TotalTime>
  <Pages>1</Pages>
  <Words>121</Words>
  <Characters>667</Characters>
  <Application>Microsoft Office Word</Application>
  <DocSecurity>0</DocSecurity>
  <Lines>5</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BENJLAIL.Soukaina</dc:creator>
  <cp:lastModifiedBy>Jabrane Jelah</cp:lastModifiedBy>
  <cp:revision>4</cp:revision>
  <cp:lastPrinted>2026-03-11T09:51:00Z</cp:lastPrinted>
  <dcterms:created xsi:type="dcterms:W3CDTF">2026-05-18T14:45:00Z</dcterms:created>
  <dcterms:modified xsi:type="dcterms:W3CDTF">2026-06-10T08:06:00Z</dcterms:modified>
</cp:coreProperties>
</file>