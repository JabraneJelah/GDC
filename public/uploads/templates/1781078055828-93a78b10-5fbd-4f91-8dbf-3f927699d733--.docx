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601132FE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</w:t>
      </w:r>
      <w:proofErr w:type="gramStart"/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complet</w:t>
      </w:r>
      <w:proofErr w:type="spellEnd"/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proofErr w:type="gramEnd"/>
      <w:r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096579AD" w:rsidR="00CE02D2" w:rsidRDefault="00593CC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proofErr w:type="gramEnd"/>
      <w:r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{service}</w:t>
      </w:r>
      <w:r w:rsidR="00CE02D2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  <w:r w:rsidR="00CE02D2" w:rsidRPr="00593CC4">
        <w:rPr>
          <w:rFonts w:ascii="Arabic Typesetting" w:hAnsi="Arabic Typesetting" w:cs="Arabic Typesetting"/>
          <w:sz w:val="40"/>
          <w:szCs w:val="40"/>
          <w:lang w:val="fr-MA" w:eastAsia="fr-MA"/>
        </w:rPr>
        <w:t>..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514C7CA" w14:textId="77777777" w:rsidR="00A26606" w:rsidRPr="00A26606" w:rsidRDefault="00A26606" w:rsidP="00A26606">
      <w:pPr>
        <w:bidi/>
        <w:spacing w:before="100" w:beforeAutospacing="1" w:after="100" w:afterAutospacing="1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9417829" w14:textId="4229E717" w:rsidR="00A26606" w:rsidRPr="00A26606" w:rsidRDefault="00A26606" w:rsidP="00A26606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لما تم تسجيله من طرف مصالحكم، بخصوص الشجار داخل العمل يوم </w:t>
      </w:r>
      <w:r w:rsidRPr="00593CC4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</w:t>
      </w:r>
      <w:proofErr w:type="gramStart"/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faute</w:t>
      </w:r>
      <w:proofErr w:type="spellEnd"/>
      <w:r w:rsidR="00593CC4" w:rsidRPr="009C3306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593CC4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وما نتج عنه من سلوك لا ينسجم مع قواعد الانضباط واحترام النظام الداخلي للمؤسسة، وهو ما يتنافى مع أخلاقيات المهنة والالتزامات المهنية المنصوص عليها وفقا للقوانين والأنظمة الجاري بها العمل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6FAB9D53" w14:textId="77777777" w:rsidR="00A26606" w:rsidRPr="00A26606" w:rsidRDefault="00A26606" w:rsidP="00A26606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الإدلاء بتوضيحاتكم وبيانكم المفصل حول هذا التصرف، داخل أجل لا يتعدى 48 ساعة من تاريخ توصلكم بهذا الاستفسار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5BF7097" w14:textId="77777777" w:rsidR="00A26606" w:rsidRPr="00A26606" w:rsidRDefault="00A26606" w:rsidP="00A26606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كما نلفت انتباهكم إلى أنه في حالة عدم الرد داخل الأجل المحدد، أو الامتناع عن تقديم التوضيحات اللازمة، سيتم اتخاذ الإجراءات التأديبية المعمول بها في هذا الشأن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C4F1903" w14:textId="77777777" w:rsidR="00A26606" w:rsidRPr="00A26606" w:rsidRDefault="00A26606" w:rsidP="00A26606">
      <w:pPr>
        <w:bidi/>
        <w:spacing w:before="100" w:beforeAutospacing="1" w:after="100" w:afterAutospacing="1" w:line="36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2660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A2660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1984A" w14:textId="77777777" w:rsidR="00C610C8" w:rsidRDefault="00C610C8" w:rsidP="00A863CF">
      <w:r>
        <w:separator/>
      </w:r>
    </w:p>
  </w:endnote>
  <w:endnote w:type="continuationSeparator" w:id="0">
    <w:p w14:paraId="38759BBB" w14:textId="77777777" w:rsidR="00C610C8" w:rsidRDefault="00C610C8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389F" w14:textId="77777777" w:rsidR="00C610C8" w:rsidRDefault="00C610C8" w:rsidP="00A863CF">
      <w:r>
        <w:separator/>
      </w:r>
    </w:p>
  </w:footnote>
  <w:footnote w:type="continuationSeparator" w:id="0">
    <w:p w14:paraId="5DF6AD5C" w14:textId="77777777" w:rsidR="00C610C8" w:rsidRDefault="00C610C8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60545">
    <w:abstractNumId w:val="19"/>
  </w:num>
  <w:num w:numId="2" w16cid:durableId="327564990">
    <w:abstractNumId w:val="18"/>
  </w:num>
  <w:num w:numId="3" w16cid:durableId="1557013292">
    <w:abstractNumId w:val="2"/>
  </w:num>
  <w:num w:numId="4" w16cid:durableId="691876524">
    <w:abstractNumId w:val="12"/>
  </w:num>
  <w:num w:numId="5" w16cid:durableId="971405309">
    <w:abstractNumId w:val="10"/>
  </w:num>
  <w:num w:numId="6" w16cid:durableId="1010370410">
    <w:abstractNumId w:val="9"/>
  </w:num>
  <w:num w:numId="7" w16cid:durableId="666253610">
    <w:abstractNumId w:val="21"/>
  </w:num>
  <w:num w:numId="8" w16cid:durableId="511381556">
    <w:abstractNumId w:val="20"/>
  </w:num>
  <w:num w:numId="9" w16cid:durableId="833183458">
    <w:abstractNumId w:val="1"/>
  </w:num>
  <w:num w:numId="10" w16cid:durableId="1567883528">
    <w:abstractNumId w:val="16"/>
  </w:num>
  <w:num w:numId="11" w16cid:durableId="121048183">
    <w:abstractNumId w:val="22"/>
  </w:num>
  <w:num w:numId="12" w16cid:durableId="1176769077">
    <w:abstractNumId w:val="4"/>
  </w:num>
  <w:num w:numId="13" w16cid:durableId="898595532">
    <w:abstractNumId w:val="14"/>
  </w:num>
  <w:num w:numId="14" w16cid:durableId="897595337">
    <w:abstractNumId w:val="5"/>
  </w:num>
  <w:num w:numId="15" w16cid:durableId="572661864">
    <w:abstractNumId w:val="8"/>
  </w:num>
  <w:num w:numId="16" w16cid:durableId="227767343">
    <w:abstractNumId w:val="6"/>
  </w:num>
  <w:num w:numId="17" w16cid:durableId="1768116293">
    <w:abstractNumId w:val="17"/>
  </w:num>
  <w:num w:numId="18" w16cid:durableId="481852386">
    <w:abstractNumId w:val="15"/>
  </w:num>
  <w:num w:numId="19" w16cid:durableId="1843006380">
    <w:abstractNumId w:val="13"/>
  </w:num>
  <w:num w:numId="20" w16cid:durableId="534391270">
    <w:abstractNumId w:val="11"/>
  </w:num>
  <w:num w:numId="21" w16cid:durableId="1864781134">
    <w:abstractNumId w:val="0"/>
  </w:num>
  <w:num w:numId="22" w16cid:durableId="1706641728">
    <w:abstractNumId w:val="3"/>
  </w:num>
  <w:num w:numId="23" w16cid:durableId="1412045421">
    <w:abstractNumId w:val="3"/>
  </w:num>
  <w:num w:numId="24" w16cid:durableId="1554385687">
    <w:abstractNumId w:val="3"/>
  </w:num>
  <w:num w:numId="25" w16cid:durableId="192244531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3CC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1584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3B26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3306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26606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364E"/>
    <w:rsid w:val="00AD59B0"/>
    <w:rsid w:val="00AE6B5A"/>
    <w:rsid w:val="00AF0342"/>
    <w:rsid w:val="00AF1547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0C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1D3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6CD8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12A5D-B5A8-4B8F-BA19-A82082EFC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3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2026-03-11T09:51:00Z</cp:lastPrinted>
  <dcterms:created xsi:type="dcterms:W3CDTF">2026-05-18T14:37:00Z</dcterms:created>
  <dcterms:modified xsi:type="dcterms:W3CDTF">2026-06-10T07:53:00Z</dcterms:modified>
</cp:coreProperties>
</file>