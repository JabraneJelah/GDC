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3FEA90E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6D6387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spellStart"/>
      <w:r w:rsidR="006D6387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nom_complet</w:t>
      </w:r>
      <w:proofErr w:type="spellEnd"/>
      <w:r w:rsidR="006D6387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}.</w:t>
      </w:r>
      <w:r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49DDBD8" w14:textId="6D506FDB" w:rsidR="00CE02D2" w:rsidRDefault="006D6387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gramStart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profil</w:t>
      </w:r>
      <w:proofErr w:type="gramEnd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{service}</w:t>
      </w:r>
      <w:r w:rsidR="00CE02D2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...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3DF62491" w14:textId="6F9F0C73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مغادرتكم للعمل يوم </w:t>
      </w:r>
      <w:r w:rsidRPr="006D638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6D6387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spellStart"/>
      <w:r w:rsidR="006D6387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date_</w:t>
      </w:r>
      <w:proofErr w:type="gramStart"/>
      <w:r w:rsidR="006D6387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faut</w:t>
      </w:r>
      <w:r w:rsidR="006D6387">
        <w:rPr>
          <w:rFonts w:ascii="Arabic Typesetting" w:hAnsi="Arabic Typesetting" w:cs="Arabic Typesetting"/>
          <w:sz w:val="40"/>
          <w:szCs w:val="40"/>
          <w:lang w:val="fr-MA" w:eastAsia="fr-MA"/>
        </w:rPr>
        <w:t>e</w:t>
      </w:r>
      <w:proofErr w:type="spellEnd"/>
      <w:r w:rsidR="006D6387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Pr="006D638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قبل انتهاء التوقيت الإداري المحدد، دون مبرر قانوني أو إذن مسبق، وهو ما يتنافى مع الالتزامات المهنية المنصوص عليها وفقا للقوانين والأنظمة الجاري بها العمل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6E59FFA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تقديم جواب مفصل بخصوص مغادرتكم للعمل قبل الوقت، داخل أجل لا يتعدى 48 ساعة من تاريخ تسلمكم لهذا الاستفسار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236F05E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0B028FB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56C4681" w14:textId="77777777" w:rsidR="00E66626" w:rsidRPr="003A643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16F0A" w14:textId="77777777" w:rsidR="00042D82" w:rsidRDefault="00042D82" w:rsidP="00A863CF">
      <w:r>
        <w:separator/>
      </w:r>
    </w:p>
  </w:endnote>
  <w:endnote w:type="continuationSeparator" w:id="0">
    <w:p w14:paraId="29A81CCE" w14:textId="77777777" w:rsidR="00042D82" w:rsidRDefault="00042D82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87650" w14:textId="77777777" w:rsidR="00042D82" w:rsidRDefault="00042D82" w:rsidP="00A863CF">
      <w:r>
        <w:separator/>
      </w:r>
    </w:p>
  </w:footnote>
  <w:footnote w:type="continuationSeparator" w:id="0">
    <w:p w14:paraId="24B46EF4" w14:textId="77777777" w:rsidR="00042D82" w:rsidRDefault="00042D82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01972">
    <w:abstractNumId w:val="19"/>
  </w:num>
  <w:num w:numId="2" w16cid:durableId="1263763085">
    <w:abstractNumId w:val="18"/>
  </w:num>
  <w:num w:numId="3" w16cid:durableId="509873446">
    <w:abstractNumId w:val="2"/>
  </w:num>
  <w:num w:numId="4" w16cid:durableId="673413260">
    <w:abstractNumId w:val="12"/>
  </w:num>
  <w:num w:numId="5" w16cid:durableId="987713531">
    <w:abstractNumId w:val="10"/>
  </w:num>
  <w:num w:numId="6" w16cid:durableId="1743796878">
    <w:abstractNumId w:val="9"/>
  </w:num>
  <w:num w:numId="7" w16cid:durableId="245261432">
    <w:abstractNumId w:val="21"/>
  </w:num>
  <w:num w:numId="8" w16cid:durableId="240793618">
    <w:abstractNumId w:val="20"/>
  </w:num>
  <w:num w:numId="9" w16cid:durableId="2016493378">
    <w:abstractNumId w:val="1"/>
  </w:num>
  <w:num w:numId="10" w16cid:durableId="1396395906">
    <w:abstractNumId w:val="16"/>
  </w:num>
  <w:num w:numId="11" w16cid:durableId="1136605266">
    <w:abstractNumId w:val="22"/>
  </w:num>
  <w:num w:numId="12" w16cid:durableId="1843351376">
    <w:abstractNumId w:val="4"/>
  </w:num>
  <w:num w:numId="13" w16cid:durableId="1018460907">
    <w:abstractNumId w:val="14"/>
  </w:num>
  <w:num w:numId="14" w16cid:durableId="668024848">
    <w:abstractNumId w:val="5"/>
  </w:num>
  <w:num w:numId="15" w16cid:durableId="2084646845">
    <w:abstractNumId w:val="8"/>
  </w:num>
  <w:num w:numId="16" w16cid:durableId="661659040">
    <w:abstractNumId w:val="6"/>
  </w:num>
  <w:num w:numId="17" w16cid:durableId="1066220000">
    <w:abstractNumId w:val="17"/>
  </w:num>
  <w:num w:numId="18" w16cid:durableId="1131364280">
    <w:abstractNumId w:val="15"/>
  </w:num>
  <w:num w:numId="19" w16cid:durableId="1706364771">
    <w:abstractNumId w:val="13"/>
  </w:num>
  <w:num w:numId="20" w16cid:durableId="1758213196">
    <w:abstractNumId w:val="11"/>
  </w:num>
  <w:num w:numId="21" w16cid:durableId="668559826">
    <w:abstractNumId w:val="0"/>
  </w:num>
  <w:num w:numId="22" w16cid:durableId="232934110">
    <w:abstractNumId w:val="3"/>
  </w:num>
  <w:num w:numId="23" w16cid:durableId="1366373700">
    <w:abstractNumId w:val="3"/>
  </w:num>
  <w:num w:numId="24" w16cid:durableId="982199949">
    <w:abstractNumId w:val="3"/>
  </w:num>
  <w:num w:numId="25" w16cid:durableId="128257119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42D82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0335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9786F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8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0278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012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662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0947D-97BA-478C-985B-82C08A5D7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0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2</cp:revision>
  <cp:lastPrinted>2026-03-11T09:51:00Z</cp:lastPrinted>
  <dcterms:created xsi:type="dcterms:W3CDTF">2026-05-19T10:41:00Z</dcterms:created>
  <dcterms:modified xsi:type="dcterms:W3CDTF">2026-05-19T10:41:00Z</dcterms:modified>
</cp:coreProperties>
</file>