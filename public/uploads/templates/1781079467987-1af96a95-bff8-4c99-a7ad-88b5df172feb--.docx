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324544D4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030867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030867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030867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</w:t>
      </w:r>
      <w:proofErr w:type="gramStart"/>
      <w:r w:rsidR="00030867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complet</w:t>
      </w:r>
      <w:proofErr w:type="spellEnd"/>
      <w:r w:rsidR="00030867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proofErr w:type="gramEnd"/>
      <w:r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</w:p>
    <w:p w14:paraId="149DDBD8" w14:textId="51D649C8" w:rsidR="00CE02D2" w:rsidRDefault="00030867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gramStart"/>
      <w:r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</w:t>
      </w:r>
      <w:proofErr w:type="gramEnd"/>
      <w:r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030867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CE02D2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454816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40523387" w14:textId="5862531D" w:rsidR="00C34079" w:rsidRDefault="00C34079" w:rsidP="00C34079">
      <w:pPr>
        <w:tabs>
          <w:tab w:val="left" w:pos="3990"/>
        </w:tabs>
        <w:bidi/>
        <w:jc w:val="center"/>
        <w:outlineLvl w:val="0"/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</w:pPr>
    </w:p>
    <w:p w14:paraId="4F1B5361" w14:textId="77777777" w:rsidR="00C34079" w:rsidRPr="005373C8" w:rsidRDefault="00C34079" w:rsidP="00C34079">
      <w:pPr>
        <w:tabs>
          <w:tab w:val="left" w:pos="3990"/>
        </w:tabs>
        <w:bidi/>
        <w:jc w:val="center"/>
        <w:outlineLvl w:val="0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C8F98BD" w14:textId="77777777" w:rsidR="00C34079" w:rsidRPr="005373C8" w:rsidRDefault="00C34079" w:rsidP="00C34079">
      <w:pPr>
        <w:tabs>
          <w:tab w:val="left" w:pos="3990"/>
        </w:tabs>
        <w:jc w:val="right"/>
        <w:outlineLvl w:val="0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5373C8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الموضوع: استفسار بشأن عدم الحضور للفحص الطبي المضاد</w:t>
      </w:r>
      <w:r w:rsidRPr="005373C8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.</w:t>
      </w:r>
    </w:p>
    <w:p w14:paraId="1BE34435" w14:textId="77777777" w:rsidR="00C34079" w:rsidRPr="005373C8" w:rsidRDefault="00C34079" w:rsidP="00C34079">
      <w:pPr>
        <w:tabs>
          <w:tab w:val="left" w:pos="3990"/>
        </w:tabs>
        <w:jc w:val="right"/>
        <w:outlineLvl w:val="0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</w:p>
    <w:p w14:paraId="78BC6BE8" w14:textId="77777777" w:rsidR="00C34079" w:rsidRPr="005373C8" w:rsidRDefault="00C34079" w:rsidP="00C34079">
      <w:pPr>
        <w:tabs>
          <w:tab w:val="left" w:pos="3990"/>
        </w:tabs>
        <w:bidi/>
        <w:jc w:val="both"/>
        <w:outlineLvl w:val="0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5373C8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6F84AE7F" w14:textId="77777777" w:rsidR="00C34079" w:rsidRPr="005373C8" w:rsidRDefault="00C34079" w:rsidP="00C34079">
      <w:pPr>
        <w:tabs>
          <w:tab w:val="left" w:pos="4035"/>
        </w:tabs>
        <w:jc w:val="both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</w:p>
    <w:p w14:paraId="50272ADB" w14:textId="6BE17BC7" w:rsidR="00C34079" w:rsidRPr="005373C8" w:rsidRDefault="00C34079" w:rsidP="00C34079">
      <w:pPr>
        <w:tabs>
          <w:tab w:val="left" w:pos="4035"/>
        </w:tabs>
        <w:bidi/>
        <w:spacing w:line="360" w:lineRule="auto"/>
        <w:jc w:val="both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5373C8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تبعا للاستدعاء الموجه إليكم بخصوص الخضوع للفحص الطبي المضاد</w:t>
      </w:r>
      <w:r w:rsidRPr="005373C8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 xml:space="preserve"> من طرف اللجنة الطبية</w:t>
      </w:r>
      <w:r w:rsidRPr="005373C8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، والذي كان مقررا إجراؤه بتاريخ </w:t>
      </w:r>
      <w:r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030867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030867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</w:t>
      </w:r>
      <w:proofErr w:type="gramStart"/>
      <w:r w:rsidR="00030867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faute</w:t>
      </w:r>
      <w:proofErr w:type="spellEnd"/>
      <w:r w:rsidR="00030867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030867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proofErr w:type="gramEnd"/>
      <w:r w:rsidRPr="0003086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5373C8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نسجل عدم حضوركم لإجراء هذا الفحص</w:t>
      </w:r>
      <w:r w:rsidRPr="005373C8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9A402FB" w14:textId="77777777" w:rsidR="00C34079" w:rsidRPr="005373C8" w:rsidRDefault="00C34079" w:rsidP="00C34079">
      <w:pPr>
        <w:tabs>
          <w:tab w:val="left" w:pos="4035"/>
        </w:tabs>
        <w:bidi/>
        <w:spacing w:line="360" w:lineRule="auto"/>
        <w:jc w:val="both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5373C8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5373C8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ترتيبا على ذلك، أطلب منكم موافاتنا بتقديم جواب مفصل في الموضوع داخل أجل لا يتعدى 48 ساعة من تاريخ تسلمكم لهذا الاستفسار.</w:t>
      </w:r>
    </w:p>
    <w:p w14:paraId="74130E7A" w14:textId="77777777" w:rsidR="00C34079" w:rsidRPr="005373C8" w:rsidRDefault="00C34079" w:rsidP="00C34079">
      <w:pPr>
        <w:tabs>
          <w:tab w:val="left" w:pos="4035"/>
        </w:tabs>
        <w:bidi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</w:p>
    <w:p w14:paraId="1A1F6079" w14:textId="77777777" w:rsidR="00C34079" w:rsidRPr="005373C8" w:rsidRDefault="00C34079" w:rsidP="00C34079">
      <w:pPr>
        <w:tabs>
          <w:tab w:val="left" w:pos="4035"/>
        </w:tabs>
        <w:bidi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40C4C910" w14:textId="77777777" w:rsidR="00C34079" w:rsidRPr="005373C8" w:rsidRDefault="00C34079" w:rsidP="00C34079">
      <w:pPr>
        <w:tabs>
          <w:tab w:val="left" w:pos="3960"/>
        </w:tabs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5373C8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مع فائق الاحترام والتقدير.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70170" w14:textId="77777777" w:rsidR="00E52726" w:rsidRDefault="00E52726" w:rsidP="00A863CF">
      <w:r>
        <w:separator/>
      </w:r>
    </w:p>
  </w:endnote>
  <w:endnote w:type="continuationSeparator" w:id="0">
    <w:p w14:paraId="055EFB3F" w14:textId="77777777" w:rsidR="00E52726" w:rsidRDefault="00E52726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E6BBF" w14:textId="77777777" w:rsidR="00E52726" w:rsidRDefault="00E52726" w:rsidP="00A863CF">
      <w:r>
        <w:separator/>
      </w:r>
    </w:p>
  </w:footnote>
  <w:footnote w:type="continuationSeparator" w:id="0">
    <w:p w14:paraId="69763B76" w14:textId="77777777" w:rsidR="00E52726" w:rsidRDefault="00E52726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439047">
    <w:abstractNumId w:val="19"/>
  </w:num>
  <w:num w:numId="2" w16cid:durableId="623924693">
    <w:abstractNumId w:val="18"/>
  </w:num>
  <w:num w:numId="3" w16cid:durableId="139615160">
    <w:abstractNumId w:val="2"/>
  </w:num>
  <w:num w:numId="4" w16cid:durableId="16740276">
    <w:abstractNumId w:val="12"/>
  </w:num>
  <w:num w:numId="5" w16cid:durableId="1711803518">
    <w:abstractNumId w:val="10"/>
  </w:num>
  <w:num w:numId="6" w16cid:durableId="1856190579">
    <w:abstractNumId w:val="9"/>
  </w:num>
  <w:num w:numId="7" w16cid:durableId="200166467">
    <w:abstractNumId w:val="21"/>
  </w:num>
  <w:num w:numId="8" w16cid:durableId="902368296">
    <w:abstractNumId w:val="20"/>
  </w:num>
  <w:num w:numId="9" w16cid:durableId="1263494119">
    <w:abstractNumId w:val="1"/>
  </w:num>
  <w:num w:numId="10" w16cid:durableId="2117289258">
    <w:abstractNumId w:val="16"/>
  </w:num>
  <w:num w:numId="11" w16cid:durableId="711922779">
    <w:abstractNumId w:val="22"/>
  </w:num>
  <w:num w:numId="12" w16cid:durableId="1643151079">
    <w:abstractNumId w:val="4"/>
  </w:num>
  <w:num w:numId="13" w16cid:durableId="337775484">
    <w:abstractNumId w:val="14"/>
  </w:num>
  <w:num w:numId="14" w16cid:durableId="238099375">
    <w:abstractNumId w:val="5"/>
  </w:num>
  <w:num w:numId="15" w16cid:durableId="933129837">
    <w:abstractNumId w:val="8"/>
  </w:num>
  <w:num w:numId="16" w16cid:durableId="441530677">
    <w:abstractNumId w:val="6"/>
  </w:num>
  <w:num w:numId="17" w16cid:durableId="1494104512">
    <w:abstractNumId w:val="17"/>
  </w:num>
  <w:num w:numId="18" w16cid:durableId="1903174093">
    <w:abstractNumId w:val="15"/>
  </w:num>
  <w:num w:numId="19" w16cid:durableId="817305608">
    <w:abstractNumId w:val="13"/>
  </w:num>
  <w:num w:numId="20" w16cid:durableId="703604184">
    <w:abstractNumId w:val="11"/>
  </w:num>
  <w:num w:numId="21" w16cid:durableId="835733483">
    <w:abstractNumId w:val="0"/>
  </w:num>
  <w:num w:numId="22" w16cid:durableId="738210880">
    <w:abstractNumId w:val="3"/>
  </w:num>
  <w:num w:numId="23" w16cid:durableId="192617231">
    <w:abstractNumId w:val="3"/>
  </w:num>
  <w:num w:numId="24" w16cid:durableId="1031807978">
    <w:abstractNumId w:val="3"/>
  </w:num>
  <w:num w:numId="25" w16cid:durableId="1376808213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867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ACB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595F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4816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77733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0534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079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2726"/>
    <w:rsid w:val="00E53F1A"/>
    <w:rsid w:val="00E61635"/>
    <w:rsid w:val="00E62923"/>
    <w:rsid w:val="00E64F58"/>
    <w:rsid w:val="00E65476"/>
    <w:rsid w:val="00E6662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9D6CE6-F95A-4853-BA98-9FF5D9F1B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2</TotalTime>
  <Pages>1</Pages>
  <Words>92</Words>
  <Characters>508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3</cp:revision>
  <cp:lastPrinted>2026-03-11T09:51:00Z</cp:lastPrinted>
  <dcterms:created xsi:type="dcterms:W3CDTF">2026-05-18T15:06:00Z</dcterms:created>
  <dcterms:modified xsi:type="dcterms:W3CDTF">2026-06-10T08:14:00Z</dcterms:modified>
</cp:coreProperties>
</file>