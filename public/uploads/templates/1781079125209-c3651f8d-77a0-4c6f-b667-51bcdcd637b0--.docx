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20E867D8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BE2062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2C2F40A7" w:rsidR="00CE02D2" w:rsidRDefault="00BE206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BE2062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9E4447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35270A16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CDB8CD0" w14:textId="77777777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6DB5E3CC" w14:textId="12FD8C9D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تبعا لمراسلة مصالحكم، حول عدم احترامكم لأوقات الاستراحة يوم</w:t>
      </w:r>
      <w:r w:rsidRPr="00BE206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proofErr w:type="gramStart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faute</w:t>
      </w:r>
      <w:proofErr w:type="spellEnd"/>
      <w:r w:rsidR="00BE2062" w:rsidRPr="009E444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BE206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BE206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وذلك بتجاوز المدة الزمنية المحددة قانونا دون مبرر أو إذن مسبق، وهو ما يتنافى مع الالتزامات المهنية المنصوص عليها وفقا للقوانين والأنظمة الجاري بها العمل</w:t>
      </w:r>
      <w:r w:rsidRPr="00685175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75F0F9F3" w14:textId="77777777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عدم احترام أوقات الاستراحة، داخل أجل لا يتعدى 48 ساعة من تاريخ تسلمكم لهذا الاستفسار</w:t>
      </w:r>
      <w:r w:rsidRPr="00685175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8B1CE66" w14:textId="77777777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685175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847E0EB" w14:textId="77777777" w:rsidR="00685175" w:rsidRPr="00685175" w:rsidRDefault="00685175" w:rsidP="00685175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685175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685175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326C" w14:textId="77777777" w:rsidR="00571278" w:rsidRDefault="00571278" w:rsidP="00A863CF">
      <w:r>
        <w:separator/>
      </w:r>
    </w:p>
  </w:endnote>
  <w:endnote w:type="continuationSeparator" w:id="0">
    <w:p w14:paraId="4A4CED3C" w14:textId="77777777" w:rsidR="00571278" w:rsidRDefault="00571278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D244E" w14:textId="77777777" w:rsidR="00571278" w:rsidRDefault="00571278" w:rsidP="00A863CF">
      <w:r>
        <w:separator/>
      </w:r>
    </w:p>
  </w:footnote>
  <w:footnote w:type="continuationSeparator" w:id="0">
    <w:p w14:paraId="31853C8B" w14:textId="77777777" w:rsidR="00571278" w:rsidRDefault="00571278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521750">
    <w:abstractNumId w:val="19"/>
  </w:num>
  <w:num w:numId="2" w16cid:durableId="897281305">
    <w:abstractNumId w:val="18"/>
  </w:num>
  <w:num w:numId="3" w16cid:durableId="800850136">
    <w:abstractNumId w:val="2"/>
  </w:num>
  <w:num w:numId="4" w16cid:durableId="461844819">
    <w:abstractNumId w:val="12"/>
  </w:num>
  <w:num w:numId="5" w16cid:durableId="630289461">
    <w:abstractNumId w:val="10"/>
  </w:num>
  <w:num w:numId="6" w16cid:durableId="139153761">
    <w:abstractNumId w:val="9"/>
  </w:num>
  <w:num w:numId="7" w16cid:durableId="417094737">
    <w:abstractNumId w:val="21"/>
  </w:num>
  <w:num w:numId="8" w16cid:durableId="730929506">
    <w:abstractNumId w:val="20"/>
  </w:num>
  <w:num w:numId="9" w16cid:durableId="834149861">
    <w:abstractNumId w:val="1"/>
  </w:num>
  <w:num w:numId="10" w16cid:durableId="1871841494">
    <w:abstractNumId w:val="16"/>
  </w:num>
  <w:num w:numId="11" w16cid:durableId="265307854">
    <w:abstractNumId w:val="22"/>
  </w:num>
  <w:num w:numId="12" w16cid:durableId="23600108">
    <w:abstractNumId w:val="4"/>
  </w:num>
  <w:num w:numId="13" w16cid:durableId="809790346">
    <w:abstractNumId w:val="14"/>
  </w:num>
  <w:num w:numId="14" w16cid:durableId="1206287599">
    <w:abstractNumId w:val="5"/>
  </w:num>
  <w:num w:numId="15" w16cid:durableId="238907130">
    <w:abstractNumId w:val="8"/>
  </w:num>
  <w:num w:numId="16" w16cid:durableId="123354311">
    <w:abstractNumId w:val="6"/>
  </w:num>
  <w:num w:numId="17" w16cid:durableId="534655777">
    <w:abstractNumId w:val="17"/>
  </w:num>
  <w:num w:numId="18" w16cid:durableId="1479760198">
    <w:abstractNumId w:val="15"/>
  </w:num>
  <w:num w:numId="19" w16cid:durableId="1365518495">
    <w:abstractNumId w:val="13"/>
  </w:num>
  <w:num w:numId="20" w16cid:durableId="958221056">
    <w:abstractNumId w:val="11"/>
  </w:num>
  <w:num w:numId="21" w16cid:durableId="67964894">
    <w:abstractNumId w:val="0"/>
  </w:num>
  <w:num w:numId="22" w16cid:durableId="2108890363">
    <w:abstractNumId w:val="3"/>
  </w:num>
  <w:num w:numId="23" w16cid:durableId="699547768">
    <w:abstractNumId w:val="3"/>
  </w:num>
  <w:num w:numId="24" w16cid:durableId="1978485705">
    <w:abstractNumId w:val="3"/>
  </w:num>
  <w:num w:numId="25" w16cid:durableId="1542592406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5BCA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2CDB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1278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5175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E37B8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E444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2668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2062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2F6316-73B6-4A82-AD17-F6D874F7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2026-05-18T15:04:00Z</dcterms:created>
  <dcterms:modified xsi:type="dcterms:W3CDTF">2026-06-10T08:10:00Z</dcterms:modified>
</cp:coreProperties>
</file>