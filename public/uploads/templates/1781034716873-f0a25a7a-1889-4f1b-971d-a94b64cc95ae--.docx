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171F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6D5A2D75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255131D5" w14:textId="4BD623B4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……</w:t>
      </w:r>
      <w:r w:rsidR="00CA7E78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CA7E78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</w:t>
      </w:r>
      <w:proofErr w:type="gramStart"/>
      <w:r w:rsidR="00CA7E78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complet</w:t>
      </w:r>
      <w:proofErr w:type="spellEnd"/>
      <w:r w:rsidR="00CA7E78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proofErr w:type="gramEnd"/>
      <w:r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….</w:t>
      </w:r>
    </w:p>
    <w:p w14:paraId="4DAF69E8" w14:textId="3ED3CF66" w:rsidR="0019703C" w:rsidRDefault="00CA7E78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="0019703C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</w:t>
      </w:r>
      <w:r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19703C" w:rsidRPr="00CA7E78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7C35D7" w:rsidRPr="007C35D7">
        <w:rPr>
          <w:rtl/>
        </w:rPr>
        <w:t xml:space="preserve"> </w:t>
      </w:r>
      <w:r w:rsidR="007C35D7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7C35D7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7C35D7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  <w:r w:rsidR="007C35D7" w:rsidRPr="00CA7E78">
        <w:rPr>
          <w:rFonts w:ascii="Arabic Typesetting" w:hAnsi="Arabic Typesetting" w:cs="Arabic Typesetting"/>
          <w:sz w:val="40"/>
          <w:szCs w:val="40"/>
          <w:lang w:val="fr-MA" w:eastAsia="fr-MA"/>
        </w:rPr>
        <w:t>..</w:t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36F178BE" w14:textId="3B2D234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30B73DD4" w14:textId="02C32CF6" w:rsidR="007311A5" w:rsidRPr="00D45EC2" w:rsidRDefault="007311A5" w:rsidP="0019703C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216180A" w14:textId="378EC216" w:rsidR="00E64F58" w:rsidRDefault="00E64F58" w:rsidP="0019703C">
      <w:pPr>
        <w:bidi/>
        <w:rPr>
          <w:lang w:val="fr-MA"/>
        </w:rPr>
      </w:pPr>
    </w:p>
    <w:p w14:paraId="7AB8A513" w14:textId="18A1B700" w:rsidR="0019703C" w:rsidRDefault="0019703C" w:rsidP="0019703C">
      <w:pPr>
        <w:bidi/>
        <w:rPr>
          <w:lang w:val="fr-MA"/>
        </w:rPr>
      </w:pPr>
    </w:p>
    <w:p w14:paraId="2B9445D8" w14:textId="3AE4540C" w:rsidR="0019703C" w:rsidRPr="0019703C" w:rsidRDefault="0019703C" w:rsidP="0019703C">
      <w:pPr>
        <w:bidi/>
        <w:spacing w:before="100" w:beforeAutospacing="1" w:after="100" w:afterAutospacing="1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الموضوع: طلب استفسار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</w:p>
    <w:p w14:paraId="724843E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7A82BC0A" w14:textId="63291DBC" w:rsidR="00891CC9" w:rsidRPr="00003C7B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للمراسلة المتعلقة بضرورة الإدلاء بالشواهد الطبية داخل الآجال المحددة، يشرفنا أن نطلب منكم تقديم توضيحاتكم بخصوص الشهادة الطبية الخاصة بكم، المحررة بتاريخ </w:t>
      </w:r>
      <w:r w:rsidRPr="00CA7E78">
        <w:rPr>
          <w:rFonts w:ascii="Arabic Typesetting" w:hAnsi="Arabic Typesetting" w:cs="Arabic Typesetting"/>
          <w:sz w:val="40"/>
          <w:szCs w:val="40"/>
          <w:lang w:val="fr-MA" w:eastAsia="fr-MA"/>
        </w:rPr>
        <w:t>………………………..</w:t>
      </w: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والتي حددت مدة العجز في (</w:t>
      </w:r>
      <w:r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………</w:t>
      </w: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) يوماً، وذلك لكونها أُودعت لدى الإدارة خارج الآجال المعمول بها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474D1D5" w14:textId="77777777" w:rsidR="00891CC9" w:rsidRPr="00003C7B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نطلب منكم موافاتنا بجواب مفصل في الموضوع داخل أجل لا يتعدى 48 ساعة، ابتداءً من تاريخ توصلكم بهذا الاستفسار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0A29825" w14:textId="77777777" w:rsidR="00891CC9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وتفضلوا بقبول فائق عبارات التقدير والاحترام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EF64076" w14:textId="77777777" w:rsidR="0019703C" w:rsidRPr="007311A5" w:rsidRDefault="0019703C" w:rsidP="0019703C">
      <w:pPr>
        <w:bidi/>
        <w:rPr>
          <w:lang w:val="fr-MA"/>
        </w:rPr>
      </w:pPr>
    </w:p>
    <w:sectPr w:rsidR="0019703C" w:rsidRPr="007311A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7B117" w14:textId="77777777" w:rsidR="001E612C" w:rsidRDefault="001E612C" w:rsidP="00A863CF">
      <w:r>
        <w:separator/>
      </w:r>
    </w:p>
  </w:endnote>
  <w:endnote w:type="continuationSeparator" w:id="0">
    <w:p w14:paraId="07316F97" w14:textId="77777777" w:rsidR="001E612C" w:rsidRDefault="001E612C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C6D52" w14:textId="77777777" w:rsidR="001E612C" w:rsidRDefault="001E612C" w:rsidP="00A863CF">
      <w:r>
        <w:separator/>
      </w:r>
    </w:p>
  </w:footnote>
  <w:footnote w:type="continuationSeparator" w:id="0">
    <w:p w14:paraId="4A5613A1" w14:textId="77777777" w:rsidR="001E612C" w:rsidRDefault="001E612C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355961">
    <w:abstractNumId w:val="19"/>
  </w:num>
  <w:num w:numId="2" w16cid:durableId="1293364541">
    <w:abstractNumId w:val="18"/>
  </w:num>
  <w:num w:numId="3" w16cid:durableId="475074283">
    <w:abstractNumId w:val="2"/>
  </w:num>
  <w:num w:numId="4" w16cid:durableId="878588174">
    <w:abstractNumId w:val="12"/>
  </w:num>
  <w:num w:numId="5" w16cid:durableId="353001760">
    <w:abstractNumId w:val="10"/>
  </w:num>
  <w:num w:numId="6" w16cid:durableId="632060484">
    <w:abstractNumId w:val="9"/>
  </w:num>
  <w:num w:numId="7" w16cid:durableId="88166717">
    <w:abstractNumId w:val="21"/>
  </w:num>
  <w:num w:numId="8" w16cid:durableId="1213540238">
    <w:abstractNumId w:val="20"/>
  </w:num>
  <w:num w:numId="9" w16cid:durableId="2022273286">
    <w:abstractNumId w:val="1"/>
  </w:num>
  <w:num w:numId="10" w16cid:durableId="1134636536">
    <w:abstractNumId w:val="16"/>
  </w:num>
  <w:num w:numId="11" w16cid:durableId="918174680">
    <w:abstractNumId w:val="22"/>
  </w:num>
  <w:num w:numId="12" w16cid:durableId="93523789">
    <w:abstractNumId w:val="4"/>
  </w:num>
  <w:num w:numId="13" w16cid:durableId="1952515426">
    <w:abstractNumId w:val="14"/>
  </w:num>
  <w:num w:numId="14" w16cid:durableId="1844389621">
    <w:abstractNumId w:val="5"/>
  </w:num>
  <w:num w:numId="15" w16cid:durableId="1499617248">
    <w:abstractNumId w:val="8"/>
  </w:num>
  <w:num w:numId="16" w16cid:durableId="571355270">
    <w:abstractNumId w:val="6"/>
  </w:num>
  <w:num w:numId="17" w16cid:durableId="252865140">
    <w:abstractNumId w:val="17"/>
  </w:num>
  <w:num w:numId="18" w16cid:durableId="623122561">
    <w:abstractNumId w:val="15"/>
  </w:num>
  <w:num w:numId="19" w16cid:durableId="1030763471">
    <w:abstractNumId w:val="13"/>
  </w:num>
  <w:num w:numId="20" w16cid:durableId="1426194987">
    <w:abstractNumId w:val="11"/>
  </w:num>
  <w:num w:numId="21" w16cid:durableId="1113861394">
    <w:abstractNumId w:val="0"/>
  </w:num>
  <w:num w:numId="22" w16cid:durableId="1253509929">
    <w:abstractNumId w:val="3"/>
  </w:num>
  <w:num w:numId="23" w16cid:durableId="1950888268">
    <w:abstractNumId w:val="3"/>
  </w:num>
  <w:num w:numId="24" w16cid:durableId="1746955376">
    <w:abstractNumId w:val="3"/>
  </w:num>
  <w:num w:numId="25" w16cid:durableId="1945531725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03C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E612C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224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86742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26E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132B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35D7"/>
    <w:rsid w:val="007C5253"/>
    <w:rsid w:val="007D0EF8"/>
    <w:rsid w:val="007D1203"/>
    <w:rsid w:val="007D459C"/>
    <w:rsid w:val="007D60E5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1CC9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78"/>
    <w:rsid w:val="00CA7EEC"/>
    <w:rsid w:val="00CB04C1"/>
    <w:rsid w:val="00CB19A1"/>
    <w:rsid w:val="00CB3A34"/>
    <w:rsid w:val="00CC6805"/>
    <w:rsid w:val="00CD026E"/>
    <w:rsid w:val="00CD07A0"/>
    <w:rsid w:val="00CD24E9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83B0B-8FA1-4FD9-82FE-59D93E86B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38</TotalTime>
  <Pages>1</Pages>
  <Words>104</Words>
  <Characters>578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3</cp:revision>
  <cp:lastPrinted>2026-03-11T09:51:00Z</cp:lastPrinted>
  <dcterms:created xsi:type="dcterms:W3CDTF">2026-04-19T20:31:00Z</dcterms:created>
  <dcterms:modified xsi:type="dcterms:W3CDTF">2026-06-09T19:51:00Z</dcterms:modified>
</cp:coreProperties>
</file>