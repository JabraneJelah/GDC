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2C203564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nom_complete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61978CAB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date_certificate_mediclae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duree_certificate_mediclae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CB33" w14:textId="77777777" w:rsidR="00AF05F0" w:rsidRDefault="00AF05F0" w:rsidP="00A863CF">
      <w:r>
        <w:separator/>
      </w:r>
    </w:p>
  </w:endnote>
  <w:endnote w:type="continuationSeparator" w:id="0">
    <w:p w14:paraId="07575CA7" w14:textId="77777777" w:rsidR="00AF05F0" w:rsidRDefault="00AF05F0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A566" w14:textId="77777777" w:rsidR="00AF05F0" w:rsidRDefault="00AF05F0" w:rsidP="00A863CF">
      <w:r>
        <w:separator/>
      </w:r>
    </w:p>
  </w:footnote>
  <w:footnote w:type="continuationSeparator" w:id="0">
    <w:p w14:paraId="200CDE69" w14:textId="77777777" w:rsidR="00AF05F0" w:rsidRDefault="00AF05F0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8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2026-05-19T09:52:00Z</dcterms:created>
  <dcterms:modified xsi:type="dcterms:W3CDTF">2026-05-19T10:00:00Z</dcterms:modified>
</cp:coreProperties>
</file>