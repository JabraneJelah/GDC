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732E9C" w14:textId="77777777" w:rsidR="003A643F" w:rsidRDefault="003A643F" w:rsidP="003A643F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</w:p>
    <w:p w14:paraId="481A22FD" w14:textId="25D041A5" w:rsidR="003A643F" w:rsidRDefault="003A643F" w:rsidP="003A643F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bookmarkStart w:id="0" w:name="_GoBack"/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إلى</w:t>
      </w:r>
    </w:p>
    <w:p w14:paraId="2DBD150F" w14:textId="77777777" w:rsidR="003A643F" w:rsidRPr="0019703C" w:rsidRDefault="003A643F" w:rsidP="003A643F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lang w:val="fr-MA" w:eastAsia="fr-MA"/>
        </w:rPr>
        <w:br/>
      </w: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السيد (ة)</w:t>
      </w:r>
      <w:r w:rsidRPr="0019703C">
        <w:rPr>
          <w:rFonts w:ascii="Arabic Typesetting" w:hAnsi="Arabic Typesetting" w:cs="Arabic Typesetting"/>
          <w:sz w:val="40"/>
          <w:szCs w:val="40"/>
          <w:highlight w:val="yellow"/>
          <w:lang w:val="fr-MA" w:eastAsia="fr-MA"/>
        </w:rPr>
        <w:t>…………………………</w:t>
      </w:r>
      <w:r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49DDAF6C" w14:textId="77777777" w:rsidR="003A643F" w:rsidRDefault="003A643F" w:rsidP="003A643F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highlight w:val="yellow"/>
          <w:lang w:val="fr-MA" w:eastAsia="fr-MA"/>
        </w:rPr>
        <w:t>(Profil)</w:t>
      </w: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،</w:t>
      </w:r>
      <w:r w:rsidRPr="007C35D7">
        <w:rPr>
          <w:rtl/>
        </w:rPr>
        <w:t xml:space="preserve"> </w:t>
      </w:r>
      <w:r w:rsidRPr="007C35D7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بمصلحة</w:t>
      </w:r>
      <w:r w:rsidRPr="007C35D7">
        <w:rPr>
          <w:rFonts w:ascii="Arabic Typesetting" w:hAnsi="Arabic Typesetting" w:cs="Arabic Typesetting"/>
          <w:sz w:val="40"/>
          <w:szCs w:val="40"/>
          <w:highlight w:val="yellow"/>
          <w:lang w:val="fr-MA" w:eastAsia="fr-MA"/>
        </w:rPr>
        <w:t>………………...</w:t>
      </w: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 بالمستشفى الجامعي العام محمد السادس طنجة، التابع للمجموعة الصحية الترابية لجهة </w:t>
      </w:r>
    </w:p>
    <w:p w14:paraId="589FAD4E" w14:textId="77777777" w:rsidR="003A643F" w:rsidRPr="0019703C" w:rsidRDefault="003A643F" w:rsidP="003A643F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طنجة – تطوان – الحسيمة</w:t>
      </w:r>
    </w:p>
    <w:p w14:paraId="00C878D5" w14:textId="77777777" w:rsidR="003A643F" w:rsidRPr="00D45EC2" w:rsidRDefault="003A643F" w:rsidP="003A643F">
      <w:pPr>
        <w:bidi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D45EC2">
        <w:rPr>
          <w:rFonts w:ascii="Arabic Typesetting" w:hAnsi="Arabic Typesetting" w:cs="Arabic Typesetting"/>
          <w:sz w:val="40"/>
          <w:szCs w:val="40"/>
          <w:lang w:val="fr-MA" w:eastAsia="fr-MA"/>
        </w:rPr>
        <w:t xml:space="preserve">– </w:t>
      </w:r>
      <w:r w:rsidRPr="00D45EC2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تحت إشراف السلم الإداري</w:t>
      </w:r>
      <w:r w:rsidRPr="00D45EC2">
        <w:rPr>
          <w:rFonts w:ascii="Arabic Typesetting" w:hAnsi="Arabic Typesetting" w:cs="Arabic Typesetting"/>
          <w:sz w:val="40"/>
          <w:szCs w:val="40"/>
          <w:lang w:val="fr-MA" w:eastAsia="fr-MA"/>
        </w:rPr>
        <w:t xml:space="preserve"> –</w:t>
      </w:r>
    </w:p>
    <w:p w14:paraId="2E0B070C" w14:textId="77777777" w:rsidR="003A643F" w:rsidRPr="003A643F" w:rsidRDefault="003A643F" w:rsidP="003A643F">
      <w:pPr>
        <w:bidi/>
        <w:spacing w:before="100" w:beforeAutospacing="1" w:after="100" w:afterAutospacing="1" w:line="480" w:lineRule="auto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3A643F">
        <w:rPr>
          <w:rFonts w:ascii="Arabic Typesetting" w:hAnsi="Arabic Typesetting" w:cs="Arabic Typesetting"/>
          <w:b/>
          <w:bCs/>
          <w:sz w:val="40"/>
          <w:szCs w:val="40"/>
          <w:rtl/>
          <w:lang w:val="fr-MA" w:eastAsia="fr-MA"/>
        </w:rPr>
        <w:t>الموضوع</w:t>
      </w:r>
      <w:r w:rsidRPr="003A643F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: طلب استفسار</w:t>
      </w:r>
      <w:r w:rsidRPr="003A643F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bookmarkEnd w:id="0"/>
    <w:p w14:paraId="781A23C8" w14:textId="77777777" w:rsidR="003A643F" w:rsidRPr="003A643F" w:rsidRDefault="003A643F" w:rsidP="003A643F">
      <w:pPr>
        <w:bidi/>
        <w:spacing w:before="100" w:beforeAutospacing="1" w:after="100" w:afterAutospacing="1" w:line="480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3A643F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سلام تام بوجود مولانا الإمام وبعد،</w:t>
      </w:r>
    </w:p>
    <w:p w14:paraId="1DDBBA5A" w14:textId="77777777" w:rsidR="003A643F" w:rsidRPr="003A643F" w:rsidRDefault="003A643F" w:rsidP="003A643F">
      <w:pPr>
        <w:bidi/>
        <w:spacing w:before="100" w:beforeAutospacing="1" w:after="100" w:afterAutospacing="1" w:line="360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3A643F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تبعا لمراسلة مصالحكم، حول غيابكم عن العمل يوم </w:t>
      </w:r>
      <w:r w:rsidRPr="003A643F">
        <w:rPr>
          <w:rFonts w:ascii="Arabic Typesetting" w:hAnsi="Arabic Typesetting" w:cs="Arabic Typesetting"/>
          <w:sz w:val="40"/>
          <w:szCs w:val="40"/>
          <w:highlight w:val="yellow"/>
          <w:rtl/>
          <w:lang w:val="fr-MA" w:eastAsia="fr-MA"/>
        </w:rPr>
        <w:t>…………………………</w:t>
      </w:r>
      <w:r w:rsidRPr="003A643F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، دون مبرر قانوني أو إذن مسبق، وهو ما يتنافى مع الالتزامات المهنية المنصوص عليها وفقا للقوانين والأنظمة الجاري بها العمل</w:t>
      </w:r>
      <w:r w:rsidRPr="003A643F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1188CA91" w14:textId="77777777" w:rsidR="003A643F" w:rsidRPr="003A643F" w:rsidRDefault="003A643F" w:rsidP="003A643F">
      <w:pPr>
        <w:bidi/>
        <w:spacing w:before="100" w:beforeAutospacing="1" w:after="100" w:afterAutospacing="1" w:line="360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3A643F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وعليه، أطلب منكم تقديم جواب مفصل بخصوص هذا الغياب غير المبرر، داخل أجل لا يتعدى 48 ساعة من تاريخ تسلمكم لهذا الاستفسار</w:t>
      </w:r>
      <w:r w:rsidRPr="003A643F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47CFD52C" w14:textId="77777777" w:rsidR="003A643F" w:rsidRPr="003A643F" w:rsidRDefault="003A643F" w:rsidP="003A643F">
      <w:pPr>
        <w:bidi/>
        <w:spacing w:before="100" w:beforeAutospacing="1" w:after="100" w:afterAutospacing="1" w:line="360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3A643F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وأشير انتباهكم إلى أنه في حال تأخركم أو امتناعكم عن الرد على الاستفسار في الآجال المحددة، فإنه سيتخذ في حقكم العقوبات التأديبية اللازمة</w:t>
      </w:r>
      <w:r w:rsidRPr="003A643F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0B31D12E" w14:textId="77777777" w:rsidR="003A643F" w:rsidRPr="003A643F" w:rsidRDefault="003A643F" w:rsidP="003A643F">
      <w:pPr>
        <w:bidi/>
        <w:spacing w:before="100" w:beforeAutospacing="1" w:after="100" w:afterAutospacing="1" w:line="360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3A643F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والسلام</w:t>
      </w:r>
      <w:r w:rsidRPr="003A643F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554888C1" w14:textId="77777777" w:rsidR="00976DAF" w:rsidRPr="003A643F" w:rsidRDefault="00976DAF" w:rsidP="003A643F">
      <w:pPr>
        <w:pStyle w:val="NormalWeb"/>
        <w:bidi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</w:p>
    <w:p w14:paraId="2216180A" w14:textId="206B555A" w:rsidR="00E64F58" w:rsidRPr="007311A5" w:rsidRDefault="00E64F58" w:rsidP="003A643F">
      <w:pPr>
        <w:bidi/>
        <w:jc w:val="both"/>
        <w:rPr>
          <w:lang w:val="fr-MA"/>
        </w:rPr>
      </w:pPr>
    </w:p>
    <w:sectPr w:rsidR="00E64F58" w:rsidRPr="007311A5" w:rsidSect="003C648F">
      <w:headerReference w:type="default" r:id="rId8"/>
      <w:footerReference w:type="default" r:id="rId9"/>
      <w:type w:val="continuous"/>
      <w:pgSz w:w="11906" w:h="16838"/>
      <w:pgMar w:top="2552" w:right="1418" w:bottom="851" w:left="1418" w:header="426" w:footer="6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F3D7658" w14:textId="77777777" w:rsidR="00DD372A" w:rsidRDefault="00DD372A" w:rsidP="00A863CF">
      <w:r>
        <w:separator/>
      </w:r>
    </w:p>
  </w:endnote>
  <w:endnote w:type="continuationSeparator" w:id="0">
    <w:p w14:paraId="2F74031C" w14:textId="77777777" w:rsidR="00DD372A" w:rsidRDefault="00DD372A" w:rsidP="00A863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ik Lt BT">
    <w:altName w:val="Symbol"/>
    <w:charset w:val="02"/>
    <w:family w:val="auto"/>
    <w:pitch w:val="variable"/>
    <w:sig w:usb0="00000000" w:usb1="10000000" w:usb2="00000000" w:usb3="00000000" w:csb0="80000000" w:csb1="00000000"/>
  </w:font>
  <w:font w:name="Arabic Typesetting">
    <w:altName w:val="Arabic Typesetting"/>
    <w:charset w:val="B2"/>
    <w:family w:val="script"/>
    <w:pitch w:val="variable"/>
    <w:sig w:usb0="80002007" w:usb1="80000000" w:usb2="00000008" w:usb3="00000000" w:csb0="000000D3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+mn-ea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EE0716" w14:textId="77777777" w:rsidR="00426E4B" w:rsidRPr="007955F0" w:rsidRDefault="00426E4B" w:rsidP="00426E4B">
    <w:pPr>
      <w:pStyle w:val="Pieddepage"/>
      <w:tabs>
        <w:tab w:val="clear" w:pos="9072"/>
      </w:tabs>
      <w:bidi/>
      <w:spacing w:after="0"/>
      <w:ind w:left="-709" w:right="-569"/>
      <w:jc w:val="center"/>
      <w:rPr>
        <w:color w:val="262626" w:themeColor="text1" w:themeTint="D9"/>
      </w:rPr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2190C4B" wp14:editId="35F96094">
              <wp:simplePos x="0" y="0"/>
              <wp:positionH relativeFrom="column">
                <wp:posOffset>-457200</wp:posOffset>
              </wp:positionH>
              <wp:positionV relativeFrom="paragraph">
                <wp:posOffset>-19050</wp:posOffset>
              </wp:positionV>
              <wp:extent cx="6645275" cy="10795"/>
              <wp:effectExtent l="0" t="0" r="41275" b="46355"/>
              <wp:wrapNone/>
              <wp:docPr id="6" name="Connecteur droit avec flèch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45275" cy="1079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ffectLst>
                        <a:outerShdw dist="28398" dir="3806097" algn="ctr" rotWithShape="0">
                          <a:srgbClr val="92D050">
                            <a:alpha val="50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A44EF51" id="_x0000_t32" coordsize="21600,21600" o:spt="32" o:oned="t" path="m,l21600,21600e" filled="f">
              <v:path arrowok="t" fillok="f" o:connecttype="none"/>
              <o:lock v:ext="edit" shapetype="t"/>
            </v:shapetype>
            <v:shape id="Connecteur droit avec flèche 6" o:spid="_x0000_s1026" type="#_x0000_t32" style="position:absolute;margin-left:-36pt;margin-top:-1.5pt;width:523.25pt;height: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" strokecolor="#548dd4 [1951]" strokeweight="1pt">
              <v:shadow on="t" color="#92d050" opacity=".5" offset="1pt"/>
            </v:shape>
          </w:pict>
        </mc:Fallback>
      </mc:AlternateContent>
    </w: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AFAE49C" wp14:editId="4620FC27">
              <wp:simplePos x="0" y="0"/>
              <wp:positionH relativeFrom="column">
                <wp:posOffset>-457200</wp:posOffset>
              </wp:positionH>
              <wp:positionV relativeFrom="paragraph">
                <wp:posOffset>-19050</wp:posOffset>
              </wp:positionV>
              <wp:extent cx="6645275" cy="10795"/>
              <wp:effectExtent l="0" t="0" r="41275" b="46355"/>
              <wp:wrapNone/>
              <wp:docPr id="1" name="Connecteur droit avec flèch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45275" cy="1079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ffectLst>
                        <a:outerShdw dist="28398" dir="3806097" algn="ctr" rotWithShape="0">
                          <a:srgbClr val="92D050">
                            <a:alpha val="50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1DCB0C7" id="Connecteur droit avec flèche 1" o:spid="_x0000_s1026" type="#_x0000_t32" style="position:absolute;margin-left:-36pt;margin-top:-1.5pt;width:523.25pt;height:.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" strokecolor="#548dd4 [1951]" strokeweight="1pt">
              <v:shadow on="t" color="#92d050" opacity=".5" offset="1pt"/>
            </v:shape>
          </w:pict>
        </mc:Fallback>
      </mc:AlternateContent>
    </w:r>
    <w:r>
      <w:rPr>
        <w:rFonts w:hint="cs"/>
        <w:color w:val="262626" w:themeColor="text1" w:themeTint="D9"/>
        <w:rtl/>
        <w:lang w:bidi="ar-MA"/>
      </w:rPr>
      <w:t xml:space="preserve">طريق الرباط، كلم 17، ص.ب 398، </w:t>
    </w:r>
    <w:proofErr w:type="spellStart"/>
    <w:r>
      <w:rPr>
        <w:rFonts w:hint="cs"/>
        <w:color w:val="262626" w:themeColor="text1" w:themeTint="D9"/>
        <w:rtl/>
        <w:lang w:bidi="ar-MA"/>
      </w:rPr>
      <w:t>كزناية</w:t>
    </w:r>
    <w:proofErr w:type="spellEnd"/>
    <w:r>
      <w:rPr>
        <w:rFonts w:hint="cs"/>
        <w:color w:val="262626" w:themeColor="text1" w:themeTint="D9"/>
        <w:rtl/>
        <w:lang w:bidi="ar-MA"/>
      </w:rPr>
      <w:t xml:space="preserve"> - طنجة، الهاتف: 05.39.40.90.80 - الفاكس: 05.39.33.01.17</w:t>
    </w:r>
  </w:p>
  <w:p w14:paraId="48FFC1F8" w14:textId="00C11E8C" w:rsidR="00F04525" w:rsidRPr="00426E4B" w:rsidRDefault="00426E4B" w:rsidP="00426E4B">
    <w:pPr>
      <w:pStyle w:val="Pieddepage"/>
      <w:tabs>
        <w:tab w:val="clear" w:pos="9072"/>
        <w:tab w:val="center" w:pos="4394"/>
        <w:tab w:val="left" w:pos="8685"/>
      </w:tabs>
      <w:ind w:left="-1276" w:right="-569" w:firstLine="425"/>
    </w:pPr>
    <w:r>
      <w:rPr>
        <w:rFonts w:hint="cs"/>
        <w:color w:val="262626" w:themeColor="text1" w:themeTint="D9"/>
        <w:rtl/>
      </w:rPr>
      <w:t xml:space="preserve">                       </w:t>
    </w:r>
    <w:r w:rsidRPr="007955F0">
      <w:rPr>
        <w:color w:val="262626" w:themeColor="text1" w:themeTint="D9"/>
      </w:rPr>
      <w:t>Route de Rabat Km 17</w:t>
    </w:r>
    <w:r>
      <w:rPr>
        <w:color w:val="262626" w:themeColor="text1" w:themeTint="D9"/>
      </w:rPr>
      <w:t>,</w:t>
    </w:r>
    <w:r w:rsidRPr="007955F0">
      <w:rPr>
        <w:color w:val="262626" w:themeColor="text1" w:themeTint="D9"/>
      </w:rPr>
      <w:t xml:space="preserve"> BP 398 -</w:t>
    </w:r>
    <w:proofErr w:type="spellStart"/>
    <w:r w:rsidRPr="007955F0">
      <w:rPr>
        <w:color w:val="262626" w:themeColor="text1" w:themeTint="D9"/>
      </w:rPr>
      <w:t>Gzinaya</w:t>
    </w:r>
    <w:proofErr w:type="spellEnd"/>
    <w:r w:rsidRPr="007955F0">
      <w:rPr>
        <w:color w:val="262626" w:themeColor="text1" w:themeTint="D9"/>
      </w:rPr>
      <w:t xml:space="preserve"> -Tanger, Tél : 0</w:t>
    </w:r>
    <w:r>
      <w:rPr>
        <w:rFonts w:hint="cs"/>
        <w:color w:val="262626" w:themeColor="text1" w:themeTint="D9"/>
        <w:rtl/>
      </w:rPr>
      <w:t>5.39.40.90.80</w:t>
    </w:r>
    <w:r w:rsidRPr="007955F0">
      <w:rPr>
        <w:color w:val="262626" w:themeColor="text1" w:themeTint="D9"/>
      </w:rPr>
      <w:t xml:space="preserve"> Fax : </w:t>
    </w:r>
    <w:r>
      <w:rPr>
        <w:rFonts w:hint="cs"/>
        <w:color w:val="262626" w:themeColor="text1" w:themeTint="D9"/>
        <w:rtl/>
      </w:rPr>
      <w:t>05.39.33.01.17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F6542B" w14:textId="77777777" w:rsidR="00DD372A" w:rsidRDefault="00DD372A" w:rsidP="00A863CF">
      <w:r>
        <w:separator/>
      </w:r>
    </w:p>
  </w:footnote>
  <w:footnote w:type="continuationSeparator" w:id="0">
    <w:p w14:paraId="20569C9C" w14:textId="77777777" w:rsidR="00DD372A" w:rsidRDefault="00DD372A" w:rsidP="00A863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9955D2" w14:textId="18E13304" w:rsidR="0097061D" w:rsidRPr="009C4B04" w:rsidRDefault="00481939" w:rsidP="00F04525">
    <w:pPr>
      <w:pStyle w:val="En-tte"/>
      <w:tabs>
        <w:tab w:val="clear" w:pos="4536"/>
      </w:tabs>
      <w:bidi/>
      <w:jc w:val="center"/>
    </w:pPr>
    <w:r>
      <w:rPr>
        <w:rFonts w:eastAsiaTheme="minorHAnsi"/>
        <w:noProof/>
        <w:sz w:val="24"/>
        <w:szCs w:val="24"/>
        <w:lang w:val="fr-MA" w:eastAsia="fr-MA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28A10D2" wp14:editId="67E7CB03">
              <wp:simplePos x="0" y="0"/>
              <wp:positionH relativeFrom="column">
                <wp:posOffset>3778250</wp:posOffset>
              </wp:positionH>
              <wp:positionV relativeFrom="paragraph">
                <wp:posOffset>9525</wp:posOffset>
              </wp:positionV>
              <wp:extent cx="2838450" cy="1228725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8450" cy="1228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B436E2" w14:textId="77777777" w:rsidR="00481939" w:rsidRDefault="00481939" w:rsidP="00481939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المملكة المغربية</w:t>
                          </w:r>
                        </w:p>
                        <w:p w14:paraId="5DAA59D6" w14:textId="77777777" w:rsidR="00481939" w:rsidRDefault="00481939" w:rsidP="00481939">
                          <w:pPr>
                            <w:jc w:val="center"/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  <w:r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>ⵜⴰⴳⵍⴷⵉⵜ ⵏ ⵍⵎⵖⵔⵉⴱ</w:t>
                          </w:r>
                        </w:p>
                        <w:p w14:paraId="6B45497F" w14:textId="77777777" w:rsidR="00481939" w:rsidRDefault="00481939" w:rsidP="00481939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وزارة الصحة والحماية الاجتماعية</w:t>
                          </w:r>
                        </w:p>
                        <w:p w14:paraId="5C217669" w14:textId="77777777" w:rsidR="00481939" w:rsidRDefault="00481939" w:rsidP="00481939">
                          <w:pPr>
                            <w:jc w:val="center"/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  <w:r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>ⵜⴰⵎⴰⵡⴰⵙⵜ  ⵏ ⵜⴷⵓⵙⵉ ⴷ  ⵓⴼⵔⴰⴳ</w:t>
                          </w:r>
                          <w:r>
                            <w:rPr>
                              <w:rFonts w:ascii="Arabic Typesetting" w:hAnsi="Arabic Typesetting" w:cstheme="minorBidi" w:hint="cs"/>
                              <w:b/>
                              <w:bCs/>
                              <w:color w:val="1F497D"/>
                              <w:kern w:val="24"/>
                              <w:sz w:val="18"/>
                              <w:szCs w:val="1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 </w:t>
                          </w:r>
                          <w:r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>ⴰⵏⴰⵎⵓⵏ</w:t>
                          </w:r>
                        </w:p>
                        <w:p w14:paraId="0AC87BEE" w14:textId="77777777" w:rsidR="00481939" w:rsidRDefault="00481939" w:rsidP="00481939">
                          <w:pPr>
                            <w:bidi/>
                            <w:jc w:val="center"/>
                            <w:rPr>
                              <w:rFonts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rtl/>
                              <w:lang w:val="tzm-Tfng-MA"/>
                            </w:rPr>
                          </w:pP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المستشفى الجامعي العام محمد السادس</w:t>
                          </w:r>
                          <w:r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-</w:t>
                          </w: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طنجة</w:t>
                          </w:r>
                        </w:p>
                        <w:p w14:paraId="48470E83" w14:textId="77777777" w:rsidR="00481939" w:rsidRDefault="00481939" w:rsidP="00481939">
                          <w:pPr>
                            <w:jc w:val="center"/>
                            <w:rPr>
                              <w:rFonts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</w:p>
                      </w:txbxContent>
                    </wps:txbx>
                    <wps:bodyPr wrap="square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28A10D2" id="Rectangle 2" o:spid="_x0000_s1026" style="position:absolute;left:0;text-align:left;margin-left:297.5pt;margin-top:.75pt;width:223.5pt;height:96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" filled="f" stroked="f">
              <v:textbox>
                <w:txbxContent>
                  <w:p w14:paraId="35B436E2" w14:textId="77777777" w:rsidR="00481939" w:rsidRDefault="00481939" w:rsidP="00481939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المملكة المغربية</w:t>
                    </w:r>
                  </w:p>
                  <w:p w14:paraId="5DAA59D6" w14:textId="77777777" w:rsidR="00481939" w:rsidRDefault="00481939" w:rsidP="00481939">
                    <w:pPr>
                      <w:jc w:val="center"/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  <w:r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>ⵜⴰⴳⵍⴷⵉⵜ ⵏ ⵍⵎⵖⵔⵉⴱ</w:t>
                    </w:r>
                  </w:p>
                  <w:p w14:paraId="6B45497F" w14:textId="77777777" w:rsidR="00481939" w:rsidRDefault="00481939" w:rsidP="00481939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وزارة الصحة والحماية الاجتماعية</w:t>
                    </w:r>
                  </w:p>
                  <w:p w14:paraId="5C217669" w14:textId="77777777" w:rsidR="00481939" w:rsidRDefault="00481939" w:rsidP="00481939">
                    <w:pPr>
                      <w:jc w:val="center"/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  <w:r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>ⵜⴰⵎⴰⵡⴰⵙⵜ  ⵏ ⵜⴷⵓⵙⵉ ⴷ  ⵓⴼⵔⴰⴳ</w:t>
                    </w:r>
                    <w:r>
                      <w:rPr>
                        <w:rFonts w:ascii="Arabic Typesetting" w:hAnsi="Arabic Typesetting" w:cstheme="minorBidi" w:hint="cs"/>
                        <w:b/>
                        <w:bCs/>
                        <w:color w:val="1F497D"/>
                        <w:kern w:val="24"/>
                        <w:sz w:val="18"/>
                        <w:szCs w:val="1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 </w:t>
                    </w:r>
                    <w:r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>ⴰⵏⴰⵎⵓⵏ</w:t>
                    </w:r>
                  </w:p>
                  <w:p w14:paraId="0AC87BEE" w14:textId="77777777" w:rsidR="00481939" w:rsidRDefault="00481939" w:rsidP="00481939">
                    <w:pPr>
                      <w:bidi/>
                      <w:jc w:val="center"/>
                      <w:rPr>
                        <w:rFonts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rtl/>
                        <w:lang w:val="tzm-Tfng-MA"/>
                      </w:rPr>
                    </w:pP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المستشفى الجامعي العام محمد السادس</w:t>
                    </w:r>
                    <w:r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-</w:t>
                    </w: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طنجة</w:t>
                    </w:r>
                  </w:p>
                  <w:p w14:paraId="48470E83" w14:textId="77777777" w:rsidR="00481939" w:rsidRDefault="00481939" w:rsidP="00481939">
                    <w:pPr>
                      <w:jc w:val="center"/>
                      <w:rPr>
                        <w:rFonts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</w:p>
                </w:txbxContent>
              </v:textbox>
            </v:rect>
          </w:pict>
        </mc:Fallback>
      </mc:AlternateContent>
    </w:r>
    <w:r w:rsidR="00426E4B" w:rsidRPr="006A0A30">
      <w:rPr>
        <w:rFonts w:asciiTheme="majorBidi" w:hAnsiTheme="majorBidi" w:cstheme="majorBidi"/>
        <w:noProof/>
        <w:color w:val="262626" w:themeColor="text1" w:themeTint="D9"/>
        <w:sz w:val="20"/>
        <w:szCs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5B5FE52" wp14:editId="0F44A051">
              <wp:simplePos x="0" y="0"/>
              <wp:positionH relativeFrom="column">
                <wp:posOffset>-394335</wp:posOffset>
              </wp:positionH>
              <wp:positionV relativeFrom="paragraph">
                <wp:posOffset>1257935</wp:posOffset>
              </wp:positionV>
              <wp:extent cx="6642735" cy="10160"/>
              <wp:effectExtent l="0" t="0" r="24765" b="27940"/>
              <wp:wrapNone/>
              <wp:docPr id="5" name="Connecteur droit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42735" cy="1016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8F9A703" id="Connecteur droit 5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1.05pt,99.05pt" to="492pt,9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" strokecolor="#4579b8 [3044]"/>
          </w:pict>
        </mc:Fallback>
      </mc:AlternateContent>
    </w:r>
    <w:r w:rsidR="00426E4B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BFD671E" wp14:editId="42BF012C">
              <wp:simplePos x="0" y="0"/>
              <wp:positionH relativeFrom="page">
                <wp:posOffset>190500</wp:posOffset>
              </wp:positionH>
              <wp:positionV relativeFrom="paragraph">
                <wp:posOffset>5715</wp:posOffset>
              </wp:positionV>
              <wp:extent cx="2562225" cy="933450"/>
              <wp:effectExtent l="0" t="0" r="0" b="0"/>
              <wp:wrapNone/>
              <wp:docPr id="7" name="Text Box 2">
                <a:extLst xmlns:a="http://schemas.openxmlformats.org/drawingml/2006/main">
                  <a:ext uri="{FF2B5EF4-FFF2-40B4-BE49-F238E27FC236}">
                    <a16:creationId xmlns:a16="http://schemas.microsoft.com/office/drawing/2014/main" id="{6E477BC7-3171-4C42-AD3F-7FB80775AB8C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62225" cy="933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1A61B3" w14:textId="77777777" w:rsidR="00F04525" w:rsidRPr="00426E4B" w:rsidRDefault="00F04525" w:rsidP="00F04525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المجموعة الصحية الترابية</w:t>
                          </w:r>
                        </w:p>
                        <w:p w14:paraId="1762DAAE" w14:textId="77777777" w:rsidR="009A1F02" w:rsidRPr="00426E4B" w:rsidRDefault="009A1F02" w:rsidP="00F04525">
                          <w:pPr>
                            <w:jc w:val="center"/>
                            <w:rPr>
                              <w:rFonts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ⵜⴳⵔⵓⵎⵎⴰ  ⵜⴰⴷⵓⵙⴰⵏⵜ ⵜⴰⵎⵓⵔⴰⵏⵜ </w:t>
                          </w:r>
                        </w:p>
                        <w:p w14:paraId="0A254A53" w14:textId="4484028E" w:rsidR="00F04525" w:rsidRPr="00426E4B" w:rsidRDefault="00F04525" w:rsidP="00F04525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proofErr w:type="gramStart"/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طنجة .</w:t>
                          </w:r>
                          <w:proofErr w:type="gramEnd"/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</w:t>
                          </w:r>
                          <w:proofErr w:type="gramStart"/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تطوان .</w:t>
                          </w:r>
                          <w:proofErr w:type="gramEnd"/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الحسيمة</w:t>
                          </w:r>
                        </w:p>
                        <w:p w14:paraId="53A116DC" w14:textId="56FE83CF" w:rsidR="00F04525" w:rsidRPr="00426E4B" w:rsidRDefault="009A1F02" w:rsidP="009A1F02">
                          <w:pPr>
                            <w:jc w:val="center"/>
                            <w:rPr>
                              <w:rFonts w:ascii="Ebrima" w:hAnsi="+mn-e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rtl/>
                              <w:lang w:val="tzm-Tfng-MA"/>
                            </w:rPr>
                          </w:pP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ⵟⴰⵏⵊⴰ 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</w:rPr>
                            <w:t xml:space="preserve">- 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ⵜⵉⵟⵡⴰⵏ 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</w:rPr>
                            <w:t>-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 ⵍⵃⵓⵙⵉⵎⴰ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BFD671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left:0;text-align:left;margin-left:15pt;margin-top:.45pt;width:201.75pt;height:73.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" filled="f" stroked="f">
              <v:textbox>
                <w:txbxContent>
                  <w:p w14:paraId="321A61B3" w14:textId="77777777" w:rsidR="00F04525" w:rsidRPr="00426E4B" w:rsidRDefault="00F04525" w:rsidP="00F04525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المجموعة الصحية الترابية</w:t>
                    </w:r>
                  </w:p>
                  <w:p w14:paraId="1762DAAE" w14:textId="77777777" w:rsidR="009A1F02" w:rsidRPr="00426E4B" w:rsidRDefault="009A1F02" w:rsidP="00F04525">
                    <w:pPr>
                      <w:jc w:val="center"/>
                      <w:rPr>
                        <w:rFonts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ⵜⴳⵔⵓⵎⵎⴰ  ⵜⴰⴷⵓⵙⴰⵏⵜ ⵜⴰⵎⵓⵔⴰⵏⵜ </w:t>
                    </w:r>
                  </w:p>
                  <w:p w14:paraId="0A254A53" w14:textId="4484028E" w:rsidR="00F04525" w:rsidRPr="00426E4B" w:rsidRDefault="00F04525" w:rsidP="00F04525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proofErr w:type="gramStart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طنجة .</w:t>
                    </w:r>
                    <w:proofErr w:type="gramEnd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</w:t>
                    </w:r>
                    <w:proofErr w:type="gramStart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تطوان .</w:t>
                    </w:r>
                    <w:proofErr w:type="gramEnd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الحسيمة</w:t>
                    </w:r>
                  </w:p>
                  <w:p w14:paraId="53A116DC" w14:textId="56FE83CF" w:rsidR="00F04525" w:rsidRPr="00426E4B" w:rsidRDefault="009A1F02" w:rsidP="009A1F02">
                    <w:pPr>
                      <w:jc w:val="center"/>
                      <w:rPr>
                        <w:rFonts w:ascii="Ebrima" w:hAnsi="+mn-e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rtl/>
                        <w:lang w:val="tzm-Tfng-MA"/>
                      </w:rPr>
                    </w:pP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ⵟⴰⵏⵊⴰ 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</w:rPr>
                      <w:t xml:space="preserve">- 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ⵜⵉⵟⵡⴰⵏ 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</w:rPr>
                      <w:t>-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 ⵍⵃⵓⵙⵉⵎⴰ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F04525" w:rsidRPr="00F04525">
      <w:rPr>
        <w:noProof/>
      </w:rPr>
      <w:t xml:space="preserve"> </w:t>
    </w:r>
    <w:r w:rsidR="00F04525">
      <w:rPr>
        <w:noProof/>
      </w:rPr>
      <w:drawing>
        <wp:inline distT="0" distB="0" distL="0" distR="0" wp14:anchorId="0A8F9572" wp14:editId="4164E5B2">
          <wp:extent cx="1438275" cy="1200150"/>
          <wp:effectExtent l="0" t="0" r="9525" b="0"/>
          <wp:docPr id="736820280" name="Image 7">
            <a:extLst xmlns:a="http://schemas.openxmlformats.org/drawingml/2006/main">
              <a:ext uri="{FF2B5EF4-FFF2-40B4-BE49-F238E27FC236}">
                <a16:creationId xmlns:a16="http://schemas.microsoft.com/office/drawing/2014/main" id="{C035DC79-AE1D-4D49-B512-9E0FE0FC31DF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7">
                    <a:extLst>
                      <a:ext uri="{FF2B5EF4-FFF2-40B4-BE49-F238E27FC236}">
                        <a16:creationId xmlns:a16="http://schemas.microsoft.com/office/drawing/2014/main" id="{C035DC79-AE1D-4D49-B512-9E0FE0FC31DF}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38685" cy="120049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1">
    <w:nsid w:val="091F0B0A"/>
    <w:multiLevelType w:val="hybridMultilevel"/>
    <w:tmpl w:val="37763BEC"/>
    <w:lvl w:ilvl="0" w:tplc="384410F8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1">
    <w:nsid w:val="09A77EC5"/>
    <w:multiLevelType w:val="hybridMultilevel"/>
    <w:tmpl w:val="2C9CD6FA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1">
    <w:nsid w:val="0EE238BA"/>
    <w:multiLevelType w:val="hybridMultilevel"/>
    <w:tmpl w:val="F5E62D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1">
    <w:nsid w:val="12684235"/>
    <w:multiLevelType w:val="hybridMultilevel"/>
    <w:tmpl w:val="0058AAB2"/>
    <w:lvl w:ilvl="0" w:tplc="040C000D">
      <w:start w:val="1"/>
      <w:numFmt w:val="bullet"/>
      <w:lvlText w:val=""/>
      <w:lvlJc w:val="left"/>
      <w:pPr>
        <w:ind w:left="64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1">
    <w:nsid w:val="180E05E4"/>
    <w:multiLevelType w:val="hybridMultilevel"/>
    <w:tmpl w:val="41E8E7B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1">
    <w:nsid w:val="18B62E82"/>
    <w:multiLevelType w:val="hybridMultilevel"/>
    <w:tmpl w:val="C598E3A4"/>
    <w:lvl w:ilvl="0" w:tplc="299CAA8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1">
    <w:nsid w:val="19B16124"/>
    <w:multiLevelType w:val="hybridMultilevel"/>
    <w:tmpl w:val="E7CE540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8807FD"/>
    <w:multiLevelType w:val="multilevel"/>
    <w:tmpl w:val="2CB6B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1">
    <w:nsid w:val="20FB68A6"/>
    <w:multiLevelType w:val="hybridMultilevel"/>
    <w:tmpl w:val="C7464676"/>
    <w:lvl w:ilvl="0" w:tplc="9E56F1D6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1">
    <w:nsid w:val="28FF6C05"/>
    <w:multiLevelType w:val="hybridMultilevel"/>
    <w:tmpl w:val="8972634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1">
    <w:nsid w:val="2A0C3733"/>
    <w:multiLevelType w:val="hybridMultilevel"/>
    <w:tmpl w:val="9716D6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1">
    <w:nsid w:val="30957CE1"/>
    <w:multiLevelType w:val="hybridMultilevel"/>
    <w:tmpl w:val="93D26432"/>
    <w:lvl w:ilvl="0" w:tplc="793A43F4">
      <w:numFmt w:val="bullet"/>
      <w:lvlText w:val="-"/>
      <w:lvlJc w:val="left"/>
      <w:pPr>
        <w:ind w:left="644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1">
    <w:nsid w:val="3432231C"/>
    <w:multiLevelType w:val="hybridMultilevel"/>
    <w:tmpl w:val="585C18DC"/>
    <w:lvl w:ilvl="0" w:tplc="040C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13" w15:restartNumberingAfterBreak="1">
    <w:nsid w:val="3D0814AB"/>
    <w:multiLevelType w:val="hybridMultilevel"/>
    <w:tmpl w:val="3208C87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1">
    <w:nsid w:val="48BF07DA"/>
    <w:multiLevelType w:val="hybridMultilevel"/>
    <w:tmpl w:val="D944A8E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1">
    <w:nsid w:val="4B9E4224"/>
    <w:multiLevelType w:val="hybridMultilevel"/>
    <w:tmpl w:val="5E486192"/>
    <w:lvl w:ilvl="0" w:tplc="299CAA8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1">
    <w:nsid w:val="4F2E553A"/>
    <w:multiLevelType w:val="hybridMultilevel"/>
    <w:tmpl w:val="8EEA279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1">
    <w:nsid w:val="4FFB276E"/>
    <w:multiLevelType w:val="hybridMultilevel"/>
    <w:tmpl w:val="DCD6A8FE"/>
    <w:lvl w:ilvl="0" w:tplc="299CAA8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1">
    <w:nsid w:val="5367548A"/>
    <w:multiLevelType w:val="hybridMultilevel"/>
    <w:tmpl w:val="AF2A558C"/>
    <w:lvl w:ilvl="0" w:tplc="A6F6B1AC">
      <w:numFmt w:val="bullet"/>
      <w:lvlText w:val="-"/>
      <w:lvlJc w:val="left"/>
      <w:pPr>
        <w:ind w:left="70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19" w15:restartNumberingAfterBreak="1">
    <w:nsid w:val="604B729B"/>
    <w:multiLevelType w:val="hybridMultilevel"/>
    <w:tmpl w:val="EE9EC5EE"/>
    <w:lvl w:ilvl="0" w:tplc="040C000B">
      <w:start w:val="1"/>
      <w:numFmt w:val="bullet"/>
      <w:lvlText w:val=""/>
      <w:lvlJc w:val="left"/>
      <w:pPr>
        <w:ind w:left="50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20" w15:restartNumberingAfterBreak="1">
    <w:nsid w:val="658611AE"/>
    <w:multiLevelType w:val="hybridMultilevel"/>
    <w:tmpl w:val="0B8C51B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1">
    <w:nsid w:val="6F530FAA"/>
    <w:multiLevelType w:val="hybridMultilevel"/>
    <w:tmpl w:val="1B060C34"/>
    <w:lvl w:ilvl="0" w:tplc="040C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1">
    <w:nsid w:val="7BC0392B"/>
    <w:multiLevelType w:val="hybridMultilevel"/>
    <w:tmpl w:val="AFB07B8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18"/>
  </w:num>
  <w:num w:numId="3">
    <w:abstractNumId w:val="2"/>
  </w:num>
  <w:num w:numId="4">
    <w:abstractNumId w:val="12"/>
  </w:num>
  <w:num w:numId="5">
    <w:abstractNumId w:val="10"/>
  </w:num>
  <w:num w:numId="6">
    <w:abstractNumId w:val="9"/>
  </w:num>
  <w:num w:numId="7">
    <w:abstractNumId w:val="21"/>
  </w:num>
  <w:num w:numId="8">
    <w:abstractNumId w:val="20"/>
  </w:num>
  <w:num w:numId="9">
    <w:abstractNumId w:val="1"/>
  </w:num>
  <w:num w:numId="10">
    <w:abstractNumId w:val="16"/>
  </w:num>
  <w:num w:numId="11">
    <w:abstractNumId w:val="22"/>
  </w:num>
  <w:num w:numId="12">
    <w:abstractNumId w:val="4"/>
  </w:num>
  <w:num w:numId="13">
    <w:abstractNumId w:val="14"/>
  </w:num>
  <w:num w:numId="14">
    <w:abstractNumId w:val="5"/>
  </w:num>
  <w:num w:numId="15">
    <w:abstractNumId w:val="8"/>
  </w:num>
  <w:num w:numId="16">
    <w:abstractNumId w:val="6"/>
  </w:num>
  <w:num w:numId="17">
    <w:abstractNumId w:val="17"/>
  </w:num>
  <w:num w:numId="18">
    <w:abstractNumId w:val="15"/>
  </w:num>
  <w:num w:numId="19">
    <w:abstractNumId w:val="13"/>
  </w:num>
  <w:num w:numId="20">
    <w:abstractNumId w:val="11"/>
  </w:num>
  <w:num w:numId="21">
    <w:abstractNumId w:val="0"/>
  </w:num>
  <w:num w:numId="22">
    <w:abstractNumId w:val="3"/>
  </w:num>
  <w:num w:numId="23">
    <w:abstractNumId w:val="3"/>
  </w:num>
  <w:num w:numId="24">
    <w:abstractNumId w:val="3"/>
  </w:num>
  <w:num w:numId="25">
    <w:abstractNumId w:val="7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DAB"/>
    <w:rsid w:val="00003BEA"/>
    <w:rsid w:val="0000469D"/>
    <w:rsid w:val="000056F6"/>
    <w:rsid w:val="00011595"/>
    <w:rsid w:val="00011F94"/>
    <w:rsid w:val="00016A2A"/>
    <w:rsid w:val="00020482"/>
    <w:rsid w:val="000213FE"/>
    <w:rsid w:val="00021DEE"/>
    <w:rsid w:val="00030B21"/>
    <w:rsid w:val="00033DCA"/>
    <w:rsid w:val="00035640"/>
    <w:rsid w:val="0003660B"/>
    <w:rsid w:val="00040BBF"/>
    <w:rsid w:val="00041EB1"/>
    <w:rsid w:val="00050B2D"/>
    <w:rsid w:val="000513E8"/>
    <w:rsid w:val="0005170C"/>
    <w:rsid w:val="000635B8"/>
    <w:rsid w:val="0006396F"/>
    <w:rsid w:val="00064768"/>
    <w:rsid w:val="00064EDE"/>
    <w:rsid w:val="00066846"/>
    <w:rsid w:val="000771A8"/>
    <w:rsid w:val="00082C3E"/>
    <w:rsid w:val="00084970"/>
    <w:rsid w:val="00086DAB"/>
    <w:rsid w:val="00087677"/>
    <w:rsid w:val="00094819"/>
    <w:rsid w:val="000A4031"/>
    <w:rsid w:val="000A5944"/>
    <w:rsid w:val="000A61EC"/>
    <w:rsid w:val="000A721A"/>
    <w:rsid w:val="000B15D8"/>
    <w:rsid w:val="000D3C8D"/>
    <w:rsid w:val="000D54E0"/>
    <w:rsid w:val="000D661D"/>
    <w:rsid w:val="000F1217"/>
    <w:rsid w:val="000F1CDB"/>
    <w:rsid w:val="000F26A8"/>
    <w:rsid w:val="000F3312"/>
    <w:rsid w:val="000F3B5B"/>
    <w:rsid w:val="001000F3"/>
    <w:rsid w:val="001033AF"/>
    <w:rsid w:val="001102ED"/>
    <w:rsid w:val="001117A2"/>
    <w:rsid w:val="00112D5B"/>
    <w:rsid w:val="00114713"/>
    <w:rsid w:val="00115703"/>
    <w:rsid w:val="00121234"/>
    <w:rsid w:val="00126A11"/>
    <w:rsid w:val="0013011D"/>
    <w:rsid w:val="0013169C"/>
    <w:rsid w:val="00131E5A"/>
    <w:rsid w:val="001350CD"/>
    <w:rsid w:val="00155948"/>
    <w:rsid w:val="00160229"/>
    <w:rsid w:val="00164ABB"/>
    <w:rsid w:val="00164D62"/>
    <w:rsid w:val="00166920"/>
    <w:rsid w:val="001675BE"/>
    <w:rsid w:val="001677AA"/>
    <w:rsid w:val="001678CB"/>
    <w:rsid w:val="00170C1F"/>
    <w:rsid w:val="0017306F"/>
    <w:rsid w:val="00183463"/>
    <w:rsid w:val="00186FF8"/>
    <w:rsid w:val="0019517E"/>
    <w:rsid w:val="00197471"/>
    <w:rsid w:val="001A112B"/>
    <w:rsid w:val="001A1765"/>
    <w:rsid w:val="001A4383"/>
    <w:rsid w:val="001A5B73"/>
    <w:rsid w:val="001A6738"/>
    <w:rsid w:val="001C568B"/>
    <w:rsid w:val="001C62F0"/>
    <w:rsid w:val="001D47E4"/>
    <w:rsid w:val="001D5EC2"/>
    <w:rsid w:val="001D7749"/>
    <w:rsid w:val="001E1261"/>
    <w:rsid w:val="001E3317"/>
    <w:rsid w:val="001E36D1"/>
    <w:rsid w:val="001E4723"/>
    <w:rsid w:val="001F2BE2"/>
    <w:rsid w:val="001F6D02"/>
    <w:rsid w:val="00201CEA"/>
    <w:rsid w:val="0020275A"/>
    <w:rsid w:val="00206DF2"/>
    <w:rsid w:val="00213761"/>
    <w:rsid w:val="00217B8C"/>
    <w:rsid w:val="00223C9C"/>
    <w:rsid w:val="00226CE9"/>
    <w:rsid w:val="00226EC9"/>
    <w:rsid w:val="00233A95"/>
    <w:rsid w:val="0023437F"/>
    <w:rsid w:val="00234EC7"/>
    <w:rsid w:val="00240D69"/>
    <w:rsid w:val="002431A6"/>
    <w:rsid w:val="002442FC"/>
    <w:rsid w:val="0024616D"/>
    <w:rsid w:val="002475D3"/>
    <w:rsid w:val="00247E83"/>
    <w:rsid w:val="002506A2"/>
    <w:rsid w:val="00252BF5"/>
    <w:rsid w:val="00262A15"/>
    <w:rsid w:val="00263325"/>
    <w:rsid w:val="00265E66"/>
    <w:rsid w:val="00266558"/>
    <w:rsid w:val="00270494"/>
    <w:rsid w:val="002710DF"/>
    <w:rsid w:val="0027194F"/>
    <w:rsid w:val="00272E02"/>
    <w:rsid w:val="00274A30"/>
    <w:rsid w:val="002771BB"/>
    <w:rsid w:val="002832B8"/>
    <w:rsid w:val="002834B1"/>
    <w:rsid w:val="00284D70"/>
    <w:rsid w:val="00294D4A"/>
    <w:rsid w:val="00295D93"/>
    <w:rsid w:val="00296EB8"/>
    <w:rsid w:val="002A061B"/>
    <w:rsid w:val="002A6711"/>
    <w:rsid w:val="002C1E5E"/>
    <w:rsid w:val="002C3E7B"/>
    <w:rsid w:val="002D3812"/>
    <w:rsid w:val="002D5F28"/>
    <w:rsid w:val="002D6374"/>
    <w:rsid w:val="002D6731"/>
    <w:rsid w:val="002E05EC"/>
    <w:rsid w:val="002E08C8"/>
    <w:rsid w:val="002E31EA"/>
    <w:rsid w:val="002E3747"/>
    <w:rsid w:val="002E57BF"/>
    <w:rsid w:val="002E6870"/>
    <w:rsid w:val="002F6A4E"/>
    <w:rsid w:val="002F6F55"/>
    <w:rsid w:val="0030047C"/>
    <w:rsid w:val="00301F45"/>
    <w:rsid w:val="00305C95"/>
    <w:rsid w:val="0030727D"/>
    <w:rsid w:val="00310E62"/>
    <w:rsid w:val="00315763"/>
    <w:rsid w:val="003177A3"/>
    <w:rsid w:val="003347FF"/>
    <w:rsid w:val="0033557C"/>
    <w:rsid w:val="003440A3"/>
    <w:rsid w:val="00350BFF"/>
    <w:rsid w:val="00350EEE"/>
    <w:rsid w:val="00352FCE"/>
    <w:rsid w:val="00361201"/>
    <w:rsid w:val="0036279F"/>
    <w:rsid w:val="00362EC0"/>
    <w:rsid w:val="00365628"/>
    <w:rsid w:val="00365BD2"/>
    <w:rsid w:val="003661F9"/>
    <w:rsid w:val="00371EB8"/>
    <w:rsid w:val="00373417"/>
    <w:rsid w:val="003809ED"/>
    <w:rsid w:val="00381800"/>
    <w:rsid w:val="00385D08"/>
    <w:rsid w:val="00387F11"/>
    <w:rsid w:val="0039797B"/>
    <w:rsid w:val="003A2227"/>
    <w:rsid w:val="003A52E7"/>
    <w:rsid w:val="003A643F"/>
    <w:rsid w:val="003A7799"/>
    <w:rsid w:val="003B3012"/>
    <w:rsid w:val="003B4247"/>
    <w:rsid w:val="003C273E"/>
    <w:rsid w:val="003C648F"/>
    <w:rsid w:val="003D230B"/>
    <w:rsid w:val="003D395A"/>
    <w:rsid w:val="003E22DD"/>
    <w:rsid w:val="003E425E"/>
    <w:rsid w:val="003F27AE"/>
    <w:rsid w:val="003F3503"/>
    <w:rsid w:val="003F4C54"/>
    <w:rsid w:val="003F6A83"/>
    <w:rsid w:val="003F7451"/>
    <w:rsid w:val="00403EB2"/>
    <w:rsid w:val="0040592E"/>
    <w:rsid w:val="00410DFC"/>
    <w:rsid w:val="00412A2A"/>
    <w:rsid w:val="00416D5E"/>
    <w:rsid w:val="004267AF"/>
    <w:rsid w:val="00426E4B"/>
    <w:rsid w:val="0043265A"/>
    <w:rsid w:val="00437668"/>
    <w:rsid w:val="00442D87"/>
    <w:rsid w:val="0044573C"/>
    <w:rsid w:val="004471EB"/>
    <w:rsid w:val="00452207"/>
    <w:rsid w:val="0045718E"/>
    <w:rsid w:val="00457E62"/>
    <w:rsid w:val="00460481"/>
    <w:rsid w:val="004619F1"/>
    <w:rsid w:val="00465C7D"/>
    <w:rsid w:val="00466080"/>
    <w:rsid w:val="0047057C"/>
    <w:rsid w:val="0047137A"/>
    <w:rsid w:val="004732C6"/>
    <w:rsid w:val="00475533"/>
    <w:rsid w:val="00477544"/>
    <w:rsid w:val="0048006B"/>
    <w:rsid w:val="0048041C"/>
    <w:rsid w:val="00481939"/>
    <w:rsid w:val="00484159"/>
    <w:rsid w:val="004915B9"/>
    <w:rsid w:val="00493A01"/>
    <w:rsid w:val="0049427A"/>
    <w:rsid w:val="004951DB"/>
    <w:rsid w:val="004A02F6"/>
    <w:rsid w:val="004A0AA0"/>
    <w:rsid w:val="004A1E8E"/>
    <w:rsid w:val="004A4037"/>
    <w:rsid w:val="004A4A2C"/>
    <w:rsid w:val="004A6E83"/>
    <w:rsid w:val="004A71E0"/>
    <w:rsid w:val="004B00C8"/>
    <w:rsid w:val="004B193B"/>
    <w:rsid w:val="004B334C"/>
    <w:rsid w:val="004B49CC"/>
    <w:rsid w:val="004B505B"/>
    <w:rsid w:val="004B7E8B"/>
    <w:rsid w:val="004C0F68"/>
    <w:rsid w:val="004C1D93"/>
    <w:rsid w:val="004C6730"/>
    <w:rsid w:val="004D269D"/>
    <w:rsid w:val="004D3E79"/>
    <w:rsid w:val="004D59FA"/>
    <w:rsid w:val="004E202C"/>
    <w:rsid w:val="004F6EBD"/>
    <w:rsid w:val="00501550"/>
    <w:rsid w:val="00507F2A"/>
    <w:rsid w:val="00510D81"/>
    <w:rsid w:val="00512027"/>
    <w:rsid w:val="0051664D"/>
    <w:rsid w:val="0052225D"/>
    <w:rsid w:val="00524CFA"/>
    <w:rsid w:val="005264E7"/>
    <w:rsid w:val="00526544"/>
    <w:rsid w:val="00526B07"/>
    <w:rsid w:val="005355A8"/>
    <w:rsid w:val="00540885"/>
    <w:rsid w:val="00545A18"/>
    <w:rsid w:val="00550DCA"/>
    <w:rsid w:val="00554D06"/>
    <w:rsid w:val="0055544B"/>
    <w:rsid w:val="00556268"/>
    <w:rsid w:val="00563845"/>
    <w:rsid w:val="00563E9F"/>
    <w:rsid w:val="00567FD4"/>
    <w:rsid w:val="0057481B"/>
    <w:rsid w:val="00575F91"/>
    <w:rsid w:val="00576AA3"/>
    <w:rsid w:val="00583CF4"/>
    <w:rsid w:val="00584C40"/>
    <w:rsid w:val="00587236"/>
    <w:rsid w:val="005927D4"/>
    <w:rsid w:val="005934A4"/>
    <w:rsid w:val="005941F3"/>
    <w:rsid w:val="00595390"/>
    <w:rsid w:val="005973D9"/>
    <w:rsid w:val="005A0F16"/>
    <w:rsid w:val="005A1125"/>
    <w:rsid w:val="005A33D9"/>
    <w:rsid w:val="005A4B59"/>
    <w:rsid w:val="005B1722"/>
    <w:rsid w:val="005B4F09"/>
    <w:rsid w:val="005B5875"/>
    <w:rsid w:val="005B5993"/>
    <w:rsid w:val="005B67BA"/>
    <w:rsid w:val="005C046F"/>
    <w:rsid w:val="005C148C"/>
    <w:rsid w:val="005C5CD8"/>
    <w:rsid w:val="005C619F"/>
    <w:rsid w:val="005C66E7"/>
    <w:rsid w:val="005C6848"/>
    <w:rsid w:val="005D2F88"/>
    <w:rsid w:val="005E6ED5"/>
    <w:rsid w:val="005F115B"/>
    <w:rsid w:val="005F680C"/>
    <w:rsid w:val="00607CC4"/>
    <w:rsid w:val="0061163D"/>
    <w:rsid w:val="00611E9F"/>
    <w:rsid w:val="0061311F"/>
    <w:rsid w:val="00613972"/>
    <w:rsid w:val="00613C02"/>
    <w:rsid w:val="00616510"/>
    <w:rsid w:val="00617C96"/>
    <w:rsid w:val="00621171"/>
    <w:rsid w:val="00625A69"/>
    <w:rsid w:val="006271E2"/>
    <w:rsid w:val="006304D7"/>
    <w:rsid w:val="00633222"/>
    <w:rsid w:val="00636351"/>
    <w:rsid w:val="0064102C"/>
    <w:rsid w:val="0064291F"/>
    <w:rsid w:val="006537E3"/>
    <w:rsid w:val="0065514B"/>
    <w:rsid w:val="00656C83"/>
    <w:rsid w:val="00657BC5"/>
    <w:rsid w:val="006609D5"/>
    <w:rsid w:val="00664C6E"/>
    <w:rsid w:val="006662E7"/>
    <w:rsid w:val="00670BF8"/>
    <w:rsid w:val="00673760"/>
    <w:rsid w:val="006737F4"/>
    <w:rsid w:val="00681E6A"/>
    <w:rsid w:val="00682FC2"/>
    <w:rsid w:val="00684B50"/>
    <w:rsid w:val="00692960"/>
    <w:rsid w:val="006932EC"/>
    <w:rsid w:val="00693343"/>
    <w:rsid w:val="006954FE"/>
    <w:rsid w:val="00696A2F"/>
    <w:rsid w:val="00696B97"/>
    <w:rsid w:val="006A0A30"/>
    <w:rsid w:val="006A7905"/>
    <w:rsid w:val="006C3222"/>
    <w:rsid w:val="006C3AA9"/>
    <w:rsid w:val="006C56C5"/>
    <w:rsid w:val="006D4B12"/>
    <w:rsid w:val="006D6396"/>
    <w:rsid w:val="006D7FEA"/>
    <w:rsid w:val="006E1167"/>
    <w:rsid w:val="006E5A82"/>
    <w:rsid w:val="006F1EFA"/>
    <w:rsid w:val="006F2B7C"/>
    <w:rsid w:val="006F3295"/>
    <w:rsid w:val="007033ED"/>
    <w:rsid w:val="0070670E"/>
    <w:rsid w:val="00706F9B"/>
    <w:rsid w:val="007151B0"/>
    <w:rsid w:val="00715553"/>
    <w:rsid w:val="007177CD"/>
    <w:rsid w:val="00721DD4"/>
    <w:rsid w:val="007257ED"/>
    <w:rsid w:val="00725DA0"/>
    <w:rsid w:val="00726191"/>
    <w:rsid w:val="007301FB"/>
    <w:rsid w:val="007311A5"/>
    <w:rsid w:val="0073791C"/>
    <w:rsid w:val="00741963"/>
    <w:rsid w:val="007530A9"/>
    <w:rsid w:val="00756DC6"/>
    <w:rsid w:val="0076014C"/>
    <w:rsid w:val="00761EC9"/>
    <w:rsid w:val="007620CB"/>
    <w:rsid w:val="00766B5C"/>
    <w:rsid w:val="00770958"/>
    <w:rsid w:val="00771443"/>
    <w:rsid w:val="00776753"/>
    <w:rsid w:val="00776AD6"/>
    <w:rsid w:val="00776FD3"/>
    <w:rsid w:val="00783C2A"/>
    <w:rsid w:val="007875E5"/>
    <w:rsid w:val="0079016F"/>
    <w:rsid w:val="00790B94"/>
    <w:rsid w:val="00790EEB"/>
    <w:rsid w:val="00793516"/>
    <w:rsid w:val="00793811"/>
    <w:rsid w:val="0079543B"/>
    <w:rsid w:val="007955F0"/>
    <w:rsid w:val="00795EC1"/>
    <w:rsid w:val="007A0B23"/>
    <w:rsid w:val="007A5FFB"/>
    <w:rsid w:val="007B0B52"/>
    <w:rsid w:val="007B390E"/>
    <w:rsid w:val="007B4D66"/>
    <w:rsid w:val="007C5253"/>
    <w:rsid w:val="007D0EF8"/>
    <w:rsid w:val="007D1203"/>
    <w:rsid w:val="007D459C"/>
    <w:rsid w:val="007D60E5"/>
    <w:rsid w:val="007E49B0"/>
    <w:rsid w:val="007E4DE8"/>
    <w:rsid w:val="007F544D"/>
    <w:rsid w:val="007F6971"/>
    <w:rsid w:val="00802E52"/>
    <w:rsid w:val="0080453A"/>
    <w:rsid w:val="008048F0"/>
    <w:rsid w:val="00817156"/>
    <w:rsid w:val="00837453"/>
    <w:rsid w:val="00845183"/>
    <w:rsid w:val="008468B9"/>
    <w:rsid w:val="00851027"/>
    <w:rsid w:val="0085287F"/>
    <w:rsid w:val="008573EA"/>
    <w:rsid w:val="00861C14"/>
    <w:rsid w:val="00866506"/>
    <w:rsid w:val="00870E68"/>
    <w:rsid w:val="008730DD"/>
    <w:rsid w:val="00873531"/>
    <w:rsid w:val="00874288"/>
    <w:rsid w:val="0087536B"/>
    <w:rsid w:val="008935C4"/>
    <w:rsid w:val="0089584D"/>
    <w:rsid w:val="008A2202"/>
    <w:rsid w:val="008A3333"/>
    <w:rsid w:val="008A58E2"/>
    <w:rsid w:val="008B1A97"/>
    <w:rsid w:val="008B4CF9"/>
    <w:rsid w:val="008C00D7"/>
    <w:rsid w:val="008C0ECF"/>
    <w:rsid w:val="008C2100"/>
    <w:rsid w:val="008C23EC"/>
    <w:rsid w:val="008C2E76"/>
    <w:rsid w:val="008C6CAC"/>
    <w:rsid w:val="008C7FE7"/>
    <w:rsid w:val="008D00E0"/>
    <w:rsid w:val="008D1014"/>
    <w:rsid w:val="008D17EB"/>
    <w:rsid w:val="008F2A52"/>
    <w:rsid w:val="008F474F"/>
    <w:rsid w:val="008F47F2"/>
    <w:rsid w:val="008F5915"/>
    <w:rsid w:val="008F6AB9"/>
    <w:rsid w:val="009000BD"/>
    <w:rsid w:val="00903519"/>
    <w:rsid w:val="009051F0"/>
    <w:rsid w:val="0090579F"/>
    <w:rsid w:val="0090747A"/>
    <w:rsid w:val="00912D45"/>
    <w:rsid w:val="00914CCE"/>
    <w:rsid w:val="00916F98"/>
    <w:rsid w:val="00917CB4"/>
    <w:rsid w:val="00923283"/>
    <w:rsid w:val="00924F07"/>
    <w:rsid w:val="00925CCB"/>
    <w:rsid w:val="0092680C"/>
    <w:rsid w:val="009308F0"/>
    <w:rsid w:val="009321D7"/>
    <w:rsid w:val="009334B8"/>
    <w:rsid w:val="00935BC3"/>
    <w:rsid w:val="00937A55"/>
    <w:rsid w:val="00937F6B"/>
    <w:rsid w:val="00942E83"/>
    <w:rsid w:val="00946312"/>
    <w:rsid w:val="00946A28"/>
    <w:rsid w:val="00947428"/>
    <w:rsid w:val="00951763"/>
    <w:rsid w:val="0095458B"/>
    <w:rsid w:val="00960413"/>
    <w:rsid w:val="00960456"/>
    <w:rsid w:val="00962F9D"/>
    <w:rsid w:val="009657B6"/>
    <w:rsid w:val="00965A22"/>
    <w:rsid w:val="00970222"/>
    <w:rsid w:val="0097061D"/>
    <w:rsid w:val="00972259"/>
    <w:rsid w:val="00974F33"/>
    <w:rsid w:val="00976DAF"/>
    <w:rsid w:val="00980748"/>
    <w:rsid w:val="0098299E"/>
    <w:rsid w:val="00983531"/>
    <w:rsid w:val="00994526"/>
    <w:rsid w:val="00997DF4"/>
    <w:rsid w:val="009A054F"/>
    <w:rsid w:val="009A0D0D"/>
    <w:rsid w:val="009A1F02"/>
    <w:rsid w:val="009A2182"/>
    <w:rsid w:val="009A54A3"/>
    <w:rsid w:val="009A7652"/>
    <w:rsid w:val="009A7CD9"/>
    <w:rsid w:val="009B0327"/>
    <w:rsid w:val="009B0D6E"/>
    <w:rsid w:val="009B2BBD"/>
    <w:rsid w:val="009B5BA6"/>
    <w:rsid w:val="009B62DD"/>
    <w:rsid w:val="009C1E80"/>
    <w:rsid w:val="009C21B3"/>
    <w:rsid w:val="009C32A8"/>
    <w:rsid w:val="009C4119"/>
    <w:rsid w:val="009C4B04"/>
    <w:rsid w:val="009D5AC1"/>
    <w:rsid w:val="009E3987"/>
    <w:rsid w:val="009F0304"/>
    <w:rsid w:val="009F429B"/>
    <w:rsid w:val="00A003B5"/>
    <w:rsid w:val="00A01C6A"/>
    <w:rsid w:val="00A01C6C"/>
    <w:rsid w:val="00A03CFF"/>
    <w:rsid w:val="00A06B9E"/>
    <w:rsid w:val="00A07979"/>
    <w:rsid w:val="00A130F2"/>
    <w:rsid w:val="00A15A77"/>
    <w:rsid w:val="00A15BEE"/>
    <w:rsid w:val="00A16DB5"/>
    <w:rsid w:val="00A21093"/>
    <w:rsid w:val="00A2316E"/>
    <w:rsid w:val="00A24445"/>
    <w:rsid w:val="00A2516A"/>
    <w:rsid w:val="00A2577C"/>
    <w:rsid w:val="00A344BF"/>
    <w:rsid w:val="00A359FA"/>
    <w:rsid w:val="00A37B3B"/>
    <w:rsid w:val="00A42AE6"/>
    <w:rsid w:val="00A509DD"/>
    <w:rsid w:val="00A51295"/>
    <w:rsid w:val="00A52B4C"/>
    <w:rsid w:val="00A551F2"/>
    <w:rsid w:val="00A60286"/>
    <w:rsid w:val="00A614C3"/>
    <w:rsid w:val="00A66E68"/>
    <w:rsid w:val="00A706E4"/>
    <w:rsid w:val="00A73390"/>
    <w:rsid w:val="00A76DCC"/>
    <w:rsid w:val="00A82180"/>
    <w:rsid w:val="00A82C7F"/>
    <w:rsid w:val="00A8469B"/>
    <w:rsid w:val="00A863CF"/>
    <w:rsid w:val="00A9184A"/>
    <w:rsid w:val="00A96736"/>
    <w:rsid w:val="00A973BA"/>
    <w:rsid w:val="00AA4310"/>
    <w:rsid w:val="00AA67BC"/>
    <w:rsid w:val="00AB2709"/>
    <w:rsid w:val="00AB332E"/>
    <w:rsid w:val="00AB7C49"/>
    <w:rsid w:val="00AC4865"/>
    <w:rsid w:val="00AD59B0"/>
    <w:rsid w:val="00AE6B5A"/>
    <w:rsid w:val="00AF0342"/>
    <w:rsid w:val="00AF6584"/>
    <w:rsid w:val="00AF71D4"/>
    <w:rsid w:val="00AF7387"/>
    <w:rsid w:val="00B0077B"/>
    <w:rsid w:val="00B0535C"/>
    <w:rsid w:val="00B0571F"/>
    <w:rsid w:val="00B075DC"/>
    <w:rsid w:val="00B11461"/>
    <w:rsid w:val="00B11DAD"/>
    <w:rsid w:val="00B23E17"/>
    <w:rsid w:val="00B2692C"/>
    <w:rsid w:val="00B322A3"/>
    <w:rsid w:val="00B348FD"/>
    <w:rsid w:val="00B35465"/>
    <w:rsid w:val="00B37655"/>
    <w:rsid w:val="00B400CB"/>
    <w:rsid w:val="00B44C9A"/>
    <w:rsid w:val="00B46BB4"/>
    <w:rsid w:val="00B4702B"/>
    <w:rsid w:val="00B60BFD"/>
    <w:rsid w:val="00B6326A"/>
    <w:rsid w:val="00B6357F"/>
    <w:rsid w:val="00B6416C"/>
    <w:rsid w:val="00B77FC8"/>
    <w:rsid w:val="00B8158B"/>
    <w:rsid w:val="00B852FA"/>
    <w:rsid w:val="00B96633"/>
    <w:rsid w:val="00BA0161"/>
    <w:rsid w:val="00BA0CC8"/>
    <w:rsid w:val="00BA17C4"/>
    <w:rsid w:val="00BB15A3"/>
    <w:rsid w:val="00BB27AE"/>
    <w:rsid w:val="00BC0D2B"/>
    <w:rsid w:val="00BC0E55"/>
    <w:rsid w:val="00BD0934"/>
    <w:rsid w:val="00BD38DC"/>
    <w:rsid w:val="00BD4675"/>
    <w:rsid w:val="00BD4FD1"/>
    <w:rsid w:val="00BD5659"/>
    <w:rsid w:val="00BE631A"/>
    <w:rsid w:val="00BF6069"/>
    <w:rsid w:val="00BF6AC4"/>
    <w:rsid w:val="00BF70F6"/>
    <w:rsid w:val="00C001FE"/>
    <w:rsid w:val="00C0145C"/>
    <w:rsid w:val="00C0205C"/>
    <w:rsid w:val="00C02EC0"/>
    <w:rsid w:val="00C0420B"/>
    <w:rsid w:val="00C122DB"/>
    <w:rsid w:val="00C15F24"/>
    <w:rsid w:val="00C22944"/>
    <w:rsid w:val="00C25AD0"/>
    <w:rsid w:val="00C2701E"/>
    <w:rsid w:val="00C34760"/>
    <w:rsid w:val="00C36268"/>
    <w:rsid w:val="00C449CC"/>
    <w:rsid w:val="00C54221"/>
    <w:rsid w:val="00C572A0"/>
    <w:rsid w:val="00C57488"/>
    <w:rsid w:val="00C61B1A"/>
    <w:rsid w:val="00C630E6"/>
    <w:rsid w:val="00C70742"/>
    <w:rsid w:val="00C7081D"/>
    <w:rsid w:val="00C769BC"/>
    <w:rsid w:val="00C80341"/>
    <w:rsid w:val="00C82AC4"/>
    <w:rsid w:val="00C84126"/>
    <w:rsid w:val="00C86A41"/>
    <w:rsid w:val="00C86DB3"/>
    <w:rsid w:val="00C872E7"/>
    <w:rsid w:val="00C909D7"/>
    <w:rsid w:val="00C95932"/>
    <w:rsid w:val="00CA4208"/>
    <w:rsid w:val="00CA6B66"/>
    <w:rsid w:val="00CA7D59"/>
    <w:rsid w:val="00CA7E2B"/>
    <w:rsid w:val="00CA7EEC"/>
    <w:rsid w:val="00CB04C1"/>
    <w:rsid w:val="00CB19A1"/>
    <w:rsid w:val="00CB3A34"/>
    <w:rsid w:val="00CC6805"/>
    <w:rsid w:val="00CD026E"/>
    <w:rsid w:val="00CD07A0"/>
    <w:rsid w:val="00CD24E9"/>
    <w:rsid w:val="00CE074A"/>
    <w:rsid w:val="00CE4D8B"/>
    <w:rsid w:val="00CE626B"/>
    <w:rsid w:val="00CE7B06"/>
    <w:rsid w:val="00CF022A"/>
    <w:rsid w:val="00CF15E0"/>
    <w:rsid w:val="00CF160F"/>
    <w:rsid w:val="00CF515A"/>
    <w:rsid w:val="00CF560E"/>
    <w:rsid w:val="00D11C81"/>
    <w:rsid w:val="00D14F73"/>
    <w:rsid w:val="00D23660"/>
    <w:rsid w:val="00D25C55"/>
    <w:rsid w:val="00D326D2"/>
    <w:rsid w:val="00D34072"/>
    <w:rsid w:val="00D34B44"/>
    <w:rsid w:val="00D36B40"/>
    <w:rsid w:val="00D43469"/>
    <w:rsid w:val="00D45734"/>
    <w:rsid w:val="00D45EC2"/>
    <w:rsid w:val="00D46397"/>
    <w:rsid w:val="00D47C90"/>
    <w:rsid w:val="00D5004B"/>
    <w:rsid w:val="00D51F7A"/>
    <w:rsid w:val="00D5306A"/>
    <w:rsid w:val="00D54CF9"/>
    <w:rsid w:val="00D56A8B"/>
    <w:rsid w:val="00D57910"/>
    <w:rsid w:val="00D60877"/>
    <w:rsid w:val="00D65226"/>
    <w:rsid w:val="00D710EF"/>
    <w:rsid w:val="00D71956"/>
    <w:rsid w:val="00D7708E"/>
    <w:rsid w:val="00D81BB2"/>
    <w:rsid w:val="00D8415A"/>
    <w:rsid w:val="00D847B3"/>
    <w:rsid w:val="00D85473"/>
    <w:rsid w:val="00D86743"/>
    <w:rsid w:val="00D93AE9"/>
    <w:rsid w:val="00DA0541"/>
    <w:rsid w:val="00DA58B2"/>
    <w:rsid w:val="00DA5BE1"/>
    <w:rsid w:val="00DA77E8"/>
    <w:rsid w:val="00DB1E03"/>
    <w:rsid w:val="00DB507D"/>
    <w:rsid w:val="00DB5153"/>
    <w:rsid w:val="00DB6B39"/>
    <w:rsid w:val="00DC03F4"/>
    <w:rsid w:val="00DC131D"/>
    <w:rsid w:val="00DC32B0"/>
    <w:rsid w:val="00DC727B"/>
    <w:rsid w:val="00DD372A"/>
    <w:rsid w:val="00DD6E53"/>
    <w:rsid w:val="00DE01BC"/>
    <w:rsid w:val="00DE2925"/>
    <w:rsid w:val="00DE31E3"/>
    <w:rsid w:val="00DE6601"/>
    <w:rsid w:val="00DF1C1B"/>
    <w:rsid w:val="00DF66BA"/>
    <w:rsid w:val="00E0091F"/>
    <w:rsid w:val="00E02FCE"/>
    <w:rsid w:val="00E03DB6"/>
    <w:rsid w:val="00E06E27"/>
    <w:rsid w:val="00E07369"/>
    <w:rsid w:val="00E12FB1"/>
    <w:rsid w:val="00E2116F"/>
    <w:rsid w:val="00E21A33"/>
    <w:rsid w:val="00E22141"/>
    <w:rsid w:val="00E30601"/>
    <w:rsid w:val="00E30606"/>
    <w:rsid w:val="00E30A0A"/>
    <w:rsid w:val="00E34199"/>
    <w:rsid w:val="00E353AB"/>
    <w:rsid w:val="00E3576E"/>
    <w:rsid w:val="00E35BD8"/>
    <w:rsid w:val="00E41F1D"/>
    <w:rsid w:val="00E46E5F"/>
    <w:rsid w:val="00E471E5"/>
    <w:rsid w:val="00E53F1A"/>
    <w:rsid w:val="00E61635"/>
    <w:rsid w:val="00E62923"/>
    <w:rsid w:val="00E64F58"/>
    <w:rsid w:val="00E65476"/>
    <w:rsid w:val="00E67E66"/>
    <w:rsid w:val="00E80DF3"/>
    <w:rsid w:val="00E81793"/>
    <w:rsid w:val="00E8277A"/>
    <w:rsid w:val="00E95C39"/>
    <w:rsid w:val="00EA0F28"/>
    <w:rsid w:val="00EB3526"/>
    <w:rsid w:val="00EB3D06"/>
    <w:rsid w:val="00EB738D"/>
    <w:rsid w:val="00EC2F4D"/>
    <w:rsid w:val="00EC35BC"/>
    <w:rsid w:val="00EC640C"/>
    <w:rsid w:val="00ED0E44"/>
    <w:rsid w:val="00ED10A1"/>
    <w:rsid w:val="00ED3837"/>
    <w:rsid w:val="00ED64DA"/>
    <w:rsid w:val="00EE1619"/>
    <w:rsid w:val="00EF0510"/>
    <w:rsid w:val="00EF1883"/>
    <w:rsid w:val="00EF2B29"/>
    <w:rsid w:val="00EF3305"/>
    <w:rsid w:val="00EF336A"/>
    <w:rsid w:val="00EF75F2"/>
    <w:rsid w:val="00F016CD"/>
    <w:rsid w:val="00F02368"/>
    <w:rsid w:val="00F040DA"/>
    <w:rsid w:val="00F0423A"/>
    <w:rsid w:val="00F04525"/>
    <w:rsid w:val="00F10910"/>
    <w:rsid w:val="00F109AF"/>
    <w:rsid w:val="00F1582E"/>
    <w:rsid w:val="00F177B7"/>
    <w:rsid w:val="00F274C7"/>
    <w:rsid w:val="00F27929"/>
    <w:rsid w:val="00F31772"/>
    <w:rsid w:val="00F31955"/>
    <w:rsid w:val="00F34BF4"/>
    <w:rsid w:val="00F36146"/>
    <w:rsid w:val="00F47CEE"/>
    <w:rsid w:val="00F47F49"/>
    <w:rsid w:val="00F52E2A"/>
    <w:rsid w:val="00F53610"/>
    <w:rsid w:val="00F53911"/>
    <w:rsid w:val="00F53F1E"/>
    <w:rsid w:val="00F63143"/>
    <w:rsid w:val="00F663AE"/>
    <w:rsid w:val="00F73EA4"/>
    <w:rsid w:val="00F772BF"/>
    <w:rsid w:val="00F81317"/>
    <w:rsid w:val="00F85CAB"/>
    <w:rsid w:val="00F85D64"/>
    <w:rsid w:val="00F86F30"/>
    <w:rsid w:val="00F94CFF"/>
    <w:rsid w:val="00F9666F"/>
    <w:rsid w:val="00FA235A"/>
    <w:rsid w:val="00FA4DED"/>
    <w:rsid w:val="00FB580A"/>
    <w:rsid w:val="00FB6479"/>
    <w:rsid w:val="00FB6FF4"/>
    <w:rsid w:val="00FB7F12"/>
    <w:rsid w:val="00FC0E68"/>
    <w:rsid w:val="00FC1B89"/>
    <w:rsid w:val="00FC3038"/>
    <w:rsid w:val="00FC5341"/>
    <w:rsid w:val="00FD1C08"/>
    <w:rsid w:val="00FD3387"/>
    <w:rsid w:val="00FD3F76"/>
    <w:rsid w:val="00FE0CD4"/>
    <w:rsid w:val="00FE263C"/>
    <w:rsid w:val="00FE3DB6"/>
    <w:rsid w:val="00FE4821"/>
    <w:rsid w:val="00FE4B75"/>
    <w:rsid w:val="00FE6030"/>
    <w:rsid w:val="00FE64D6"/>
    <w:rsid w:val="00FF2E71"/>
    <w:rsid w:val="00FF3666"/>
    <w:rsid w:val="00FF669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8BE3D54"/>
  <w15:docId w15:val="{00FB9E52-AF37-422C-98BA-AF029AD5F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6547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1">
    <w:name w:val="heading 1"/>
    <w:basedOn w:val="Normal"/>
    <w:next w:val="Normal"/>
    <w:link w:val="Titre1Car"/>
    <w:qFormat/>
    <w:rsid w:val="00D86743"/>
    <w:pPr>
      <w:keepNext/>
      <w:spacing w:before="240" w:after="60" w:line="276" w:lineRule="auto"/>
      <w:outlineLvl w:val="0"/>
    </w:pPr>
    <w:rPr>
      <w:rFonts w:ascii="Cambria" w:eastAsiaTheme="minorEastAsia" w:hAnsi="Cambria" w:cstheme="minorBidi"/>
      <w:b/>
      <w:bCs/>
      <w:kern w:val="32"/>
      <w:sz w:val="32"/>
      <w:szCs w:val="32"/>
    </w:rPr>
  </w:style>
  <w:style w:type="paragraph" w:styleId="Titre3">
    <w:name w:val="heading 3"/>
    <w:basedOn w:val="Normal"/>
    <w:link w:val="Titre3Car"/>
    <w:uiPriority w:val="9"/>
    <w:qFormat/>
    <w:rsid w:val="00C909D7"/>
    <w:pPr>
      <w:spacing w:before="100" w:beforeAutospacing="1" w:after="100" w:afterAutospacing="1" w:line="276" w:lineRule="auto"/>
      <w:outlineLvl w:val="2"/>
    </w:pPr>
    <w:rPr>
      <w:rFonts w:asciiTheme="minorHAnsi" w:eastAsiaTheme="minorEastAsia" w:hAnsiTheme="minorHAnsi" w:cstheme="minorBidi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Lgende">
    <w:name w:val="caption"/>
    <w:basedOn w:val="Normal"/>
    <w:next w:val="Normal"/>
    <w:qFormat/>
    <w:rsid w:val="00CE4D8B"/>
    <w:pPr>
      <w:spacing w:after="200" w:line="276" w:lineRule="auto"/>
      <w:jc w:val="center"/>
    </w:pPr>
    <w:rPr>
      <w:rFonts w:ascii="Comic Sans MS" w:eastAsiaTheme="minorEastAsia" w:hAnsi="Comic Sans MS" w:cstheme="minorBidi"/>
      <w:b/>
      <w:bCs/>
      <w:iCs/>
      <w:sz w:val="28"/>
      <w:szCs w:val="20"/>
    </w:rPr>
  </w:style>
  <w:style w:type="paragraph" w:styleId="Paragraphedeliste">
    <w:name w:val="List Paragraph"/>
    <w:basedOn w:val="Normal"/>
    <w:uiPriority w:val="34"/>
    <w:qFormat/>
    <w:rsid w:val="00131E5A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En-tte">
    <w:name w:val="header"/>
    <w:basedOn w:val="Normal"/>
    <w:link w:val="En-tteCar"/>
    <w:uiPriority w:val="99"/>
    <w:unhideWhenUsed/>
    <w:rsid w:val="00A863CF"/>
    <w:pPr>
      <w:tabs>
        <w:tab w:val="center" w:pos="4536"/>
        <w:tab w:val="right" w:pos="9072"/>
      </w:tabs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En-tteCar">
    <w:name w:val="En-tête Car"/>
    <w:basedOn w:val="Policepardfaut"/>
    <w:link w:val="En-tte"/>
    <w:uiPriority w:val="99"/>
    <w:rsid w:val="00A863CF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A863CF"/>
    <w:pPr>
      <w:tabs>
        <w:tab w:val="center" w:pos="4536"/>
        <w:tab w:val="right" w:pos="9072"/>
      </w:tabs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PieddepageCar">
    <w:name w:val="Pied de page Car"/>
    <w:basedOn w:val="Policepardfaut"/>
    <w:link w:val="Pieddepage"/>
    <w:uiPriority w:val="99"/>
    <w:rsid w:val="00A863CF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DF66BA"/>
    <w:pPr>
      <w:spacing w:after="200" w:line="276" w:lineRule="auto"/>
    </w:pPr>
    <w:rPr>
      <w:rFonts w:ascii="Tahoma" w:eastAsiaTheme="minorEastAsi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F66BA"/>
    <w:rPr>
      <w:rFonts w:ascii="Tahoma" w:eastAsia="Times New Roman" w:hAnsi="Tahoma" w:cs="Tahoma"/>
      <w:sz w:val="16"/>
      <w:szCs w:val="16"/>
      <w:lang w:eastAsia="fr-FR"/>
    </w:rPr>
  </w:style>
  <w:style w:type="table" w:styleId="Grilledutableau">
    <w:name w:val="Table Grid"/>
    <w:basedOn w:val="TableauNormal"/>
    <w:uiPriority w:val="59"/>
    <w:unhideWhenUsed/>
    <w:rsid w:val="0090351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itre1Car">
    <w:name w:val="Titre 1 Car"/>
    <w:basedOn w:val="Policepardfaut"/>
    <w:link w:val="Titre1"/>
    <w:rsid w:val="00D86743"/>
    <w:rPr>
      <w:rFonts w:ascii="Cambria" w:eastAsia="Times New Roman" w:hAnsi="Cambria" w:cs="Times New Roman"/>
      <w:b/>
      <w:bCs/>
      <w:kern w:val="32"/>
      <w:sz w:val="32"/>
      <w:szCs w:val="32"/>
      <w:lang w:eastAsia="fr-FR"/>
    </w:rPr>
  </w:style>
  <w:style w:type="paragraph" w:customStyle="1" w:styleId="NormalPar">
    <w:name w:val="NormalPar"/>
    <w:rsid w:val="00437668"/>
    <w:pPr>
      <w:autoSpaceDE w:val="0"/>
      <w:autoSpaceDN w:val="0"/>
      <w:bidi/>
      <w:adjustRightInd w:val="0"/>
      <w:spacing w:after="0" w:line="240" w:lineRule="auto"/>
      <w:jc w:val="right"/>
    </w:pPr>
    <w:rPr>
      <w:rFonts w:ascii="Malik Lt BT" w:eastAsia="Times New Roman" w:hAnsi="Malik Lt BT" w:cs="Times New Roman"/>
      <w:sz w:val="24"/>
      <w:szCs w:val="24"/>
      <w:lang w:eastAsia="fr-FR"/>
    </w:rPr>
  </w:style>
  <w:style w:type="character" w:styleId="Lienhypertexte">
    <w:name w:val="Hyperlink"/>
    <w:basedOn w:val="Policepardfaut"/>
    <w:rsid w:val="00437668"/>
    <w:rPr>
      <w:color w:val="0000FF"/>
      <w:u w:val="single"/>
    </w:rPr>
  </w:style>
  <w:style w:type="character" w:styleId="Textedelespacerserv">
    <w:name w:val="Placeholder Text"/>
    <w:basedOn w:val="Policepardfaut"/>
    <w:uiPriority w:val="99"/>
    <w:semiHidden/>
    <w:rsid w:val="00437668"/>
    <w:rPr>
      <w:color w:val="808080"/>
    </w:rPr>
  </w:style>
  <w:style w:type="character" w:customStyle="1" w:styleId="st">
    <w:name w:val="st"/>
    <w:basedOn w:val="Policepardfaut"/>
    <w:rsid w:val="00437668"/>
  </w:style>
  <w:style w:type="table" w:styleId="Grillemoyenne1-Accent3">
    <w:name w:val="Medium Grid 1 Accent 3"/>
    <w:basedOn w:val="TableauNormal"/>
    <w:uiPriority w:val="67"/>
    <w:rsid w:val="00437668"/>
    <w:pPr>
      <w:spacing w:after="0" w:line="240" w:lineRule="auto"/>
    </w:pPr>
    <w:rPr>
      <w:rFonts w:eastAsiaTheme="minorEastAsia"/>
      <w:lang w:eastAsia="fr-FR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2-Accent4">
    <w:name w:val="Medium Grid 2 Accent 4"/>
    <w:basedOn w:val="TableauNormal"/>
    <w:uiPriority w:val="68"/>
    <w:rsid w:val="004376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eastAsia="fr-FR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claire">
    <w:name w:val="Light Grid"/>
    <w:basedOn w:val="TableauNormal"/>
    <w:uiPriority w:val="62"/>
    <w:rsid w:val="00437668"/>
    <w:pPr>
      <w:spacing w:after="0" w:line="240" w:lineRule="auto"/>
    </w:pPr>
    <w:rPr>
      <w:rFonts w:eastAsiaTheme="minorEastAsia"/>
      <w:lang w:eastAsia="fr-FR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character" w:customStyle="1" w:styleId="Titre3Car">
    <w:name w:val="Titre 3 Car"/>
    <w:basedOn w:val="Policepardfaut"/>
    <w:link w:val="Titre3"/>
    <w:uiPriority w:val="9"/>
    <w:rsid w:val="00C909D7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gc">
    <w:name w:val="_tgc"/>
    <w:basedOn w:val="Policepardfaut"/>
    <w:rsid w:val="00C909D7"/>
  </w:style>
  <w:style w:type="paragraph" w:styleId="NormalWeb">
    <w:name w:val="Normal (Web)"/>
    <w:basedOn w:val="Normal"/>
    <w:uiPriority w:val="99"/>
    <w:unhideWhenUsed/>
    <w:rsid w:val="00656C83"/>
    <w:pPr>
      <w:spacing w:before="100" w:beforeAutospacing="1" w:after="100" w:afterAutospacing="1"/>
    </w:pPr>
    <w:rPr>
      <w:lang w:val="en-US" w:eastAsia="en-US"/>
    </w:rPr>
  </w:style>
  <w:style w:type="character" w:styleId="Mentionnonrsolue">
    <w:name w:val="Unresolved Mention"/>
    <w:basedOn w:val="Policepardfaut"/>
    <w:uiPriority w:val="99"/>
    <w:semiHidden/>
    <w:unhideWhenUsed/>
    <w:rsid w:val="00D34B44"/>
    <w:rPr>
      <w:color w:val="605E5C"/>
      <w:shd w:val="clear" w:color="auto" w:fill="E1DFDD"/>
    </w:rPr>
  </w:style>
  <w:style w:type="character" w:styleId="Marquedecommentaire">
    <w:name w:val="annotation reference"/>
    <w:basedOn w:val="Policepardfaut"/>
    <w:uiPriority w:val="99"/>
    <w:semiHidden/>
    <w:unhideWhenUsed/>
    <w:rsid w:val="000513E8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0513E8"/>
    <w:pPr>
      <w:spacing w:after="16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0513E8"/>
    <w:rPr>
      <w:rFonts w:eastAsiaTheme="minorEastAsia"/>
      <w:sz w:val="20"/>
      <w:szCs w:val="20"/>
      <w:lang w:eastAsia="fr-FR"/>
    </w:rPr>
  </w:style>
  <w:style w:type="character" w:styleId="lev">
    <w:name w:val="Strong"/>
    <w:basedOn w:val="Policepardfaut"/>
    <w:uiPriority w:val="22"/>
    <w:qFormat/>
    <w:rsid w:val="00D45E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11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9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4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6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7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7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9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0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2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20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4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5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2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5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ENJLAIL.Soukaina\Desktop\GST\entete%20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11A47D-5653-46AD-9C20-E97C2DC234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entete </Template>
  <TotalTime>3</TotalTime>
  <Pages>1</Pages>
  <Words>105</Words>
  <Characters>582</Characters>
  <Application>Microsoft Office Word</Application>
  <DocSecurity>0</DocSecurity>
  <Lines>4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BENJLAIL.Soukaina</dc:creator>
  <cp:lastModifiedBy>MOUCHIR.Mohssine</cp:lastModifiedBy>
  <cp:revision>4</cp:revision>
  <cp:lastPrinted>2026-03-11T09:51:00Z</cp:lastPrinted>
  <dcterms:created xsi:type="dcterms:W3CDTF">2026-04-18T10:56:00Z</dcterms:created>
  <dcterms:modified xsi:type="dcterms:W3CDTF">2026-04-18T11:00:00Z</dcterms:modified>
</cp:coreProperties>
</file>